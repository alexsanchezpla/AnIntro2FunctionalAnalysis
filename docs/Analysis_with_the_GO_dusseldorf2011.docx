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710E" w:rsidRDefault="00F811A0" w:rsidP="00832629">
      <w:pPr>
        <w:pStyle w:val="Coursetitlepage"/>
        <w:jc w:val="center"/>
        <w:rPr>
          <w:sz w:val="44"/>
          <w:szCs w:val="44"/>
        </w:rPr>
      </w:pPr>
      <w:bookmarkStart w:id="0" w:name="OLE_LINK1"/>
      <w:bookmarkStart w:id="1" w:name="OLE_LINK2"/>
      <w:r>
        <w:rPr>
          <w:sz w:val="44"/>
          <w:szCs w:val="44"/>
        </w:rPr>
        <w:t xml:space="preserve">An Introduction to </w:t>
      </w:r>
      <w:r w:rsidR="00EC4D29">
        <w:rPr>
          <w:sz w:val="44"/>
          <w:szCs w:val="44"/>
        </w:rPr>
        <w:t xml:space="preserve">the </w:t>
      </w:r>
      <w:r>
        <w:rPr>
          <w:sz w:val="44"/>
          <w:szCs w:val="44"/>
        </w:rPr>
        <w:t>Gene Ontology (GO) and Gene Ontology Annotations</w:t>
      </w:r>
    </w:p>
    <w:p w:rsidR="00571439" w:rsidRPr="001E0CBF" w:rsidRDefault="00571439" w:rsidP="00832629">
      <w:pPr>
        <w:pStyle w:val="Coursetitlepage"/>
        <w:jc w:val="center"/>
        <w:rPr>
          <w:sz w:val="44"/>
          <w:szCs w:val="44"/>
        </w:rPr>
      </w:pPr>
    </w:p>
    <w:p w:rsidR="00832629" w:rsidRPr="001E0CBF" w:rsidRDefault="00832629" w:rsidP="00832629">
      <w:pPr>
        <w:pStyle w:val="Coursetitlepage"/>
        <w:jc w:val="center"/>
        <w:rPr>
          <w:sz w:val="20"/>
          <w:szCs w:val="20"/>
        </w:rPr>
      </w:pPr>
    </w:p>
    <w:p w:rsidR="00571439" w:rsidRPr="001E0CBF" w:rsidRDefault="00571439" w:rsidP="00571439">
      <w:pPr>
        <w:pStyle w:val="Coursetitlepage"/>
        <w:jc w:val="center"/>
        <w:rPr>
          <w:sz w:val="20"/>
          <w:szCs w:val="20"/>
        </w:rPr>
      </w:pPr>
      <w:r w:rsidRPr="001E0CBF">
        <w:rPr>
          <w:noProof/>
          <w:sz w:val="20"/>
          <w:szCs w:val="20"/>
          <w:lang w:eastAsia="en-GB"/>
        </w:rPr>
        <w:drawing>
          <wp:inline distT="0" distB="0" distL="0" distR="0">
            <wp:extent cx="3543300" cy="4711700"/>
            <wp:effectExtent l="0" t="0" r="12700" b="1270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43300" cy="4711700"/>
                    </a:xfrm>
                    <a:prstGeom prst="rect">
                      <a:avLst/>
                    </a:prstGeom>
                    <a:noFill/>
                    <a:ln>
                      <a:noFill/>
                    </a:ln>
                  </pic:spPr>
                </pic:pic>
              </a:graphicData>
            </a:graphic>
          </wp:inline>
        </w:drawing>
      </w:r>
    </w:p>
    <w:p w:rsidR="00571439" w:rsidRDefault="00571439" w:rsidP="00571439">
      <w:pPr>
        <w:pStyle w:val="Coursetitlepage"/>
        <w:jc w:val="center"/>
        <w:rPr>
          <w:sz w:val="28"/>
          <w:szCs w:val="28"/>
        </w:rPr>
      </w:pPr>
    </w:p>
    <w:p w:rsidR="00571439" w:rsidRDefault="00571439" w:rsidP="00571439">
      <w:pPr>
        <w:pStyle w:val="Coursetitlepage"/>
        <w:jc w:val="center"/>
        <w:rPr>
          <w:sz w:val="28"/>
          <w:szCs w:val="28"/>
        </w:rPr>
      </w:pPr>
    </w:p>
    <w:p w:rsidR="00571439" w:rsidRPr="00F811A0" w:rsidRDefault="00571439" w:rsidP="00571439">
      <w:pPr>
        <w:pStyle w:val="Coursetitlepage"/>
        <w:jc w:val="center"/>
        <w:rPr>
          <w:sz w:val="28"/>
          <w:szCs w:val="28"/>
        </w:rPr>
      </w:pPr>
      <w:r w:rsidRPr="00F811A0">
        <w:rPr>
          <w:sz w:val="28"/>
          <w:szCs w:val="28"/>
        </w:rPr>
        <w:t>The Bioinformatics Roadshow</w:t>
      </w:r>
    </w:p>
    <w:p w:rsidR="00571439" w:rsidRPr="00F811A0" w:rsidRDefault="00571439" w:rsidP="00571439">
      <w:pPr>
        <w:pStyle w:val="Coursetitlepage"/>
        <w:jc w:val="center"/>
        <w:rPr>
          <w:sz w:val="28"/>
          <w:szCs w:val="28"/>
        </w:rPr>
      </w:pPr>
      <w:r w:rsidRPr="00F811A0">
        <w:rPr>
          <w:sz w:val="28"/>
          <w:szCs w:val="28"/>
        </w:rPr>
        <w:t>D</w:t>
      </w:r>
      <w:r w:rsidR="00641776">
        <w:rPr>
          <w:sz w:val="28"/>
          <w:szCs w:val="28"/>
        </w:rPr>
        <w:t>ü</w:t>
      </w:r>
      <w:r w:rsidRPr="00F811A0">
        <w:rPr>
          <w:sz w:val="28"/>
          <w:szCs w:val="28"/>
        </w:rPr>
        <w:t>sseldorf, Germany</w:t>
      </w:r>
    </w:p>
    <w:p w:rsidR="00571439" w:rsidRPr="00571439" w:rsidRDefault="00571439" w:rsidP="00571439">
      <w:pPr>
        <w:pStyle w:val="Coursetitlepage"/>
        <w:jc w:val="center"/>
        <w:rPr>
          <w:b w:val="0"/>
          <w:sz w:val="28"/>
          <w:szCs w:val="28"/>
        </w:rPr>
      </w:pPr>
      <w:r w:rsidRPr="00571439">
        <w:rPr>
          <w:b w:val="0"/>
          <w:sz w:val="28"/>
          <w:szCs w:val="28"/>
        </w:rPr>
        <w:t>March 1</w:t>
      </w:r>
      <w:r w:rsidR="00AE42FE">
        <w:rPr>
          <w:b w:val="0"/>
          <w:sz w:val="28"/>
          <w:szCs w:val="28"/>
        </w:rPr>
        <w:t>5</w:t>
      </w:r>
      <w:r w:rsidRPr="00571439">
        <w:rPr>
          <w:b w:val="0"/>
          <w:sz w:val="28"/>
          <w:szCs w:val="28"/>
          <w:vertAlign w:val="superscript"/>
        </w:rPr>
        <w:t>th</w:t>
      </w:r>
      <w:r w:rsidRPr="00571439">
        <w:rPr>
          <w:b w:val="0"/>
          <w:sz w:val="28"/>
          <w:szCs w:val="28"/>
        </w:rPr>
        <w:t xml:space="preserve"> 2011</w:t>
      </w:r>
    </w:p>
    <w:p w:rsidR="00C6156F" w:rsidRPr="001E0CBF" w:rsidRDefault="006B2C27" w:rsidP="00D773A8">
      <w:pPr>
        <w:pStyle w:val="Authorandversion"/>
        <w:spacing w:before="0" w:after="0"/>
        <w:jc w:val="center"/>
        <w:rPr>
          <w:sz w:val="20"/>
          <w:szCs w:val="20"/>
        </w:rPr>
      </w:pPr>
      <w:r w:rsidRPr="001E0CBF">
        <w:rPr>
          <w:sz w:val="20"/>
          <w:szCs w:val="20"/>
        </w:rPr>
        <w:br w:type="page"/>
      </w:r>
    </w:p>
    <w:p w:rsidR="00571439" w:rsidRDefault="00571439" w:rsidP="00571439">
      <w:pPr>
        <w:pStyle w:val="Iconstext"/>
        <w:rPr>
          <w:sz w:val="20"/>
          <w:szCs w:val="20"/>
        </w:rPr>
      </w:pPr>
      <w:bookmarkStart w:id="2" w:name="_Toc262654674"/>
      <w:bookmarkStart w:id="3" w:name="_Toc265073684"/>
      <w:bookmarkStart w:id="4" w:name="_Toc277161557"/>
      <w:bookmarkStart w:id="5" w:name="_Toc277161917"/>
      <w:bookmarkStart w:id="6" w:name="_Toc240364487"/>
      <w:bookmarkStart w:id="7" w:name="_Toc241323236"/>
      <w:bookmarkEnd w:id="0"/>
      <w:bookmarkEnd w:id="1"/>
    </w:p>
    <w:p w:rsidR="00571439" w:rsidRPr="001E0CBF" w:rsidRDefault="00571439" w:rsidP="00571439">
      <w:pPr>
        <w:pStyle w:val="Iconstext"/>
        <w:rPr>
          <w:sz w:val="20"/>
          <w:szCs w:val="20"/>
        </w:rPr>
      </w:pPr>
      <w:r w:rsidRPr="001E0CBF">
        <w:rPr>
          <w:noProof/>
          <w:sz w:val="20"/>
          <w:szCs w:val="20"/>
          <w:lang w:eastAsia="en-GB"/>
        </w:rPr>
        <w:drawing>
          <wp:inline distT="0" distB="0" distL="0" distR="0">
            <wp:extent cx="241300" cy="241300"/>
            <wp:effectExtent l="0" t="0" r="12700" b="12700"/>
            <wp:docPr id="38" name="Picture 2" descr="Descript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nformation"/>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Pr="001E0CBF">
        <w:rPr>
          <w:sz w:val="20"/>
          <w:szCs w:val="20"/>
        </w:rPr>
        <w:t xml:space="preserve"> Information</w:t>
      </w:r>
    </w:p>
    <w:p w:rsidR="00571439" w:rsidRDefault="00571439" w:rsidP="00571439">
      <w:pPr>
        <w:pStyle w:val="Iconstext"/>
        <w:rPr>
          <w:sz w:val="20"/>
          <w:szCs w:val="20"/>
        </w:rPr>
      </w:pPr>
      <w:r w:rsidRPr="001E0CBF">
        <w:rPr>
          <w:sz w:val="20"/>
          <w:szCs w:val="20"/>
        </w:rPr>
        <w:t xml:space="preserve">Words written in </w:t>
      </w:r>
      <w:r w:rsidRPr="001E0CBF">
        <w:rPr>
          <w:b/>
          <w:sz w:val="20"/>
          <w:szCs w:val="20"/>
        </w:rPr>
        <w:t>bold</w:t>
      </w:r>
      <w:r w:rsidRPr="001E0CBF">
        <w:rPr>
          <w:sz w:val="20"/>
          <w:szCs w:val="20"/>
        </w:rPr>
        <w:t xml:space="preserve"> are explained in the glossary.</w:t>
      </w:r>
    </w:p>
    <w:p w:rsidR="00571439" w:rsidRPr="00571439" w:rsidRDefault="00571439" w:rsidP="00571439">
      <w:pPr>
        <w:pStyle w:val="Iconstext"/>
        <w:rPr>
          <w:sz w:val="20"/>
          <w:szCs w:val="20"/>
        </w:rPr>
      </w:pPr>
    </w:p>
    <w:p w:rsidR="0035710E" w:rsidRPr="002C3793" w:rsidRDefault="001E0CBF" w:rsidP="00EF5AD4">
      <w:pPr>
        <w:pStyle w:val="Heading1"/>
        <w:rPr>
          <w:rStyle w:val="Strong"/>
          <w:rFonts w:ascii="Arial" w:hAnsi="Arial"/>
          <w:bCs w:val="0"/>
          <w:sz w:val="28"/>
          <w:szCs w:val="28"/>
        </w:rPr>
      </w:pPr>
      <w:r w:rsidRPr="002C3793">
        <w:rPr>
          <w:sz w:val="28"/>
          <w:szCs w:val="28"/>
        </w:rPr>
        <w:t>Learning</w:t>
      </w:r>
      <w:r w:rsidR="0035710E" w:rsidRPr="002C3793">
        <w:rPr>
          <w:sz w:val="28"/>
          <w:szCs w:val="28"/>
        </w:rPr>
        <w:t xml:space="preserve"> </w:t>
      </w:r>
      <w:r w:rsidRPr="002C3793">
        <w:rPr>
          <w:sz w:val="28"/>
          <w:szCs w:val="28"/>
        </w:rPr>
        <w:t>O</w:t>
      </w:r>
      <w:r w:rsidR="0035710E" w:rsidRPr="002C3793">
        <w:rPr>
          <w:sz w:val="28"/>
          <w:szCs w:val="28"/>
        </w:rPr>
        <w:t>bjectives</w:t>
      </w:r>
      <w:bookmarkEnd w:id="2"/>
      <w:bookmarkEnd w:id="3"/>
      <w:bookmarkEnd w:id="4"/>
      <w:bookmarkEnd w:id="5"/>
    </w:p>
    <w:p w:rsidR="005558DB" w:rsidRPr="001E0CBF" w:rsidRDefault="005558DB" w:rsidP="005558DB">
      <w:pPr>
        <w:pStyle w:val="Bullet"/>
        <w:numPr>
          <w:ilvl w:val="0"/>
          <w:numId w:val="0"/>
        </w:numPr>
        <w:rPr>
          <w:sz w:val="20"/>
          <w:szCs w:val="20"/>
        </w:rPr>
      </w:pPr>
      <w:bookmarkStart w:id="8" w:name="_Toc263934677"/>
      <w:r w:rsidRPr="001E0CBF">
        <w:rPr>
          <w:sz w:val="20"/>
          <w:szCs w:val="20"/>
        </w:rPr>
        <w:t xml:space="preserve">The aim of this </w:t>
      </w:r>
      <w:r w:rsidR="001E0CBF" w:rsidRPr="001E0CBF">
        <w:rPr>
          <w:sz w:val="20"/>
          <w:szCs w:val="20"/>
        </w:rPr>
        <w:t>tutorial</w:t>
      </w:r>
      <w:r w:rsidRPr="001E0CBF">
        <w:rPr>
          <w:sz w:val="20"/>
          <w:szCs w:val="20"/>
        </w:rPr>
        <w:t xml:space="preserve"> is to familiarise users with the Gene Ontology (GO) and associations of </w:t>
      </w:r>
      <w:r w:rsidRPr="001E0CBF">
        <w:rPr>
          <w:b/>
          <w:sz w:val="20"/>
          <w:szCs w:val="20"/>
        </w:rPr>
        <w:t>GO terms</w:t>
      </w:r>
      <w:r w:rsidRPr="001E0CBF">
        <w:rPr>
          <w:sz w:val="20"/>
          <w:szCs w:val="20"/>
        </w:rPr>
        <w:t xml:space="preserve"> with gene products</w:t>
      </w:r>
      <w:r w:rsidR="00FF1ADC" w:rsidRPr="001E0CBF">
        <w:rPr>
          <w:sz w:val="20"/>
          <w:szCs w:val="20"/>
        </w:rPr>
        <w:t xml:space="preserve"> (</w:t>
      </w:r>
      <w:r w:rsidR="00FF1ADC" w:rsidRPr="001E0CBF">
        <w:rPr>
          <w:b/>
          <w:sz w:val="20"/>
          <w:szCs w:val="20"/>
        </w:rPr>
        <w:t>GO annotations</w:t>
      </w:r>
      <w:r w:rsidR="00FF1ADC" w:rsidRPr="001E0CBF">
        <w:rPr>
          <w:sz w:val="20"/>
          <w:szCs w:val="20"/>
        </w:rPr>
        <w:t>)</w:t>
      </w:r>
      <w:r w:rsidRPr="001E0CBF">
        <w:rPr>
          <w:sz w:val="20"/>
          <w:szCs w:val="20"/>
        </w:rPr>
        <w:t xml:space="preserve">. </w:t>
      </w:r>
    </w:p>
    <w:p w:rsidR="00AA4DD1" w:rsidRPr="001E0CBF" w:rsidRDefault="00AA4DD1" w:rsidP="005558DB">
      <w:pPr>
        <w:pStyle w:val="Bullet"/>
        <w:numPr>
          <w:ilvl w:val="0"/>
          <w:numId w:val="0"/>
        </w:numPr>
        <w:rPr>
          <w:sz w:val="20"/>
          <w:szCs w:val="20"/>
        </w:rPr>
      </w:pPr>
    </w:p>
    <w:p w:rsidR="005558DB" w:rsidRPr="001E0CBF" w:rsidRDefault="005558DB" w:rsidP="005558DB">
      <w:pPr>
        <w:pStyle w:val="Bullet"/>
        <w:numPr>
          <w:ilvl w:val="0"/>
          <w:numId w:val="0"/>
        </w:numPr>
        <w:rPr>
          <w:sz w:val="20"/>
          <w:szCs w:val="20"/>
        </w:rPr>
      </w:pPr>
      <w:r w:rsidRPr="001E0CBF">
        <w:rPr>
          <w:sz w:val="20"/>
          <w:szCs w:val="20"/>
        </w:rPr>
        <w:t>You will learn how to:</w:t>
      </w:r>
    </w:p>
    <w:p w:rsidR="00AA4DD1" w:rsidRPr="001E0CBF" w:rsidRDefault="00AA4DD1" w:rsidP="00AA4DD1">
      <w:pPr>
        <w:pStyle w:val="Bullet"/>
        <w:numPr>
          <w:ilvl w:val="0"/>
          <w:numId w:val="7"/>
        </w:numPr>
        <w:rPr>
          <w:sz w:val="20"/>
          <w:szCs w:val="20"/>
        </w:rPr>
      </w:pPr>
      <w:r w:rsidRPr="001E0CBF">
        <w:rPr>
          <w:sz w:val="20"/>
          <w:szCs w:val="20"/>
        </w:rPr>
        <w:t xml:space="preserve">Use the </w:t>
      </w:r>
      <w:proofErr w:type="spellStart"/>
      <w:r w:rsidRPr="001E0CBF">
        <w:rPr>
          <w:b/>
          <w:sz w:val="20"/>
          <w:szCs w:val="20"/>
        </w:rPr>
        <w:t>QuickGO</w:t>
      </w:r>
      <w:proofErr w:type="spellEnd"/>
      <w:r w:rsidRPr="001E0CBF">
        <w:rPr>
          <w:sz w:val="20"/>
          <w:szCs w:val="20"/>
        </w:rPr>
        <w:t xml:space="preserve"> tool to view GO terms.</w:t>
      </w:r>
    </w:p>
    <w:p w:rsidR="005558DB" w:rsidRPr="001E0CBF" w:rsidRDefault="005558DB" w:rsidP="00BC1EA0">
      <w:pPr>
        <w:pStyle w:val="Bullet"/>
        <w:numPr>
          <w:ilvl w:val="0"/>
          <w:numId w:val="7"/>
        </w:numPr>
        <w:rPr>
          <w:sz w:val="20"/>
          <w:szCs w:val="20"/>
        </w:rPr>
      </w:pPr>
      <w:r w:rsidRPr="001E0CBF">
        <w:rPr>
          <w:sz w:val="20"/>
          <w:szCs w:val="20"/>
        </w:rPr>
        <w:t xml:space="preserve">Use the </w:t>
      </w:r>
      <w:proofErr w:type="spellStart"/>
      <w:r w:rsidRPr="001E0CBF">
        <w:rPr>
          <w:b/>
          <w:sz w:val="20"/>
          <w:szCs w:val="20"/>
        </w:rPr>
        <w:t>QuickGO</w:t>
      </w:r>
      <w:proofErr w:type="spellEnd"/>
      <w:r w:rsidRPr="001E0CBF">
        <w:rPr>
          <w:sz w:val="20"/>
          <w:szCs w:val="20"/>
        </w:rPr>
        <w:t xml:space="preserve"> </w:t>
      </w:r>
      <w:r w:rsidR="00741DC8" w:rsidRPr="001E0CBF">
        <w:rPr>
          <w:sz w:val="20"/>
          <w:szCs w:val="20"/>
        </w:rPr>
        <w:t>tool</w:t>
      </w:r>
      <w:r w:rsidRPr="001E0CBF">
        <w:rPr>
          <w:sz w:val="20"/>
          <w:szCs w:val="20"/>
        </w:rPr>
        <w:t xml:space="preserve"> to view GO annotations, filter annotations to create a tailored set</w:t>
      </w:r>
      <w:r w:rsidR="002C3793">
        <w:rPr>
          <w:sz w:val="20"/>
          <w:szCs w:val="20"/>
        </w:rPr>
        <w:t>,</w:t>
      </w:r>
      <w:r w:rsidRPr="001E0CBF">
        <w:rPr>
          <w:sz w:val="20"/>
          <w:szCs w:val="20"/>
        </w:rPr>
        <w:t xml:space="preserve"> and use </w:t>
      </w:r>
      <w:r w:rsidRPr="001E0CBF">
        <w:rPr>
          <w:b/>
          <w:sz w:val="20"/>
          <w:szCs w:val="20"/>
        </w:rPr>
        <w:t>GO slims</w:t>
      </w:r>
      <w:r w:rsidRPr="001E0CBF">
        <w:rPr>
          <w:sz w:val="20"/>
          <w:szCs w:val="20"/>
        </w:rPr>
        <w:t xml:space="preserve"> to summarise the attributes of a gene product</w:t>
      </w:r>
      <w:r w:rsidR="002C3793">
        <w:rPr>
          <w:sz w:val="20"/>
          <w:szCs w:val="20"/>
        </w:rPr>
        <w:t>.</w:t>
      </w:r>
    </w:p>
    <w:p w:rsidR="005558DB" w:rsidRPr="001E0CBF" w:rsidRDefault="005558DB" w:rsidP="00BC1EA0">
      <w:pPr>
        <w:pStyle w:val="Bullet"/>
        <w:numPr>
          <w:ilvl w:val="0"/>
          <w:numId w:val="7"/>
        </w:numPr>
        <w:rPr>
          <w:sz w:val="20"/>
          <w:szCs w:val="20"/>
        </w:rPr>
      </w:pPr>
      <w:r w:rsidRPr="001E0CBF">
        <w:rPr>
          <w:sz w:val="20"/>
          <w:szCs w:val="20"/>
        </w:rPr>
        <w:t xml:space="preserve">Retrieve complete sets of </w:t>
      </w:r>
      <w:r w:rsidRPr="001E0CBF">
        <w:rPr>
          <w:b/>
          <w:sz w:val="20"/>
          <w:szCs w:val="20"/>
        </w:rPr>
        <w:t>GO annotations</w:t>
      </w:r>
      <w:r w:rsidR="002C3793">
        <w:rPr>
          <w:b/>
          <w:sz w:val="20"/>
          <w:szCs w:val="20"/>
        </w:rPr>
        <w:t>.</w:t>
      </w:r>
    </w:p>
    <w:p w:rsidR="004A075D" w:rsidRDefault="004A075D" w:rsidP="004A075D">
      <w:pPr>
        <w:pStyle w:val="Iconstext"/>
        <w:rPr>
          <w:sz w:val="20"/>
          <w:szCs w:val="20"/>
        </w:rPr>
      </w:pPr>
      <w:bookmarkStart w:id="9" w:name="_Toc265073685"/>
      <w:bookmarkStart w:id="10" w:name="_Toc277161558"/>
      <w:bookmarkStart w:id="11" w:name="_Toc277161918"/>
      <w:bookmarkStart w:id="12" w:name="_Toc263241006"/>
      <w:bookmarkEnd w:id="8"/>
    </w:p>
    <w:p w:rsidR="001E0CBF" w:rsidRDefault="001E0CBF" w:rsidP="00EF5AD4">
      <w:pPr>
        <w:pStyle w:val="Heading1"/>
        <w:rPr>
          <w:sz w:val="24"/>
          <w:szCs w:val="24"/>
        </w:rPr>
      </w:pPr>
    </w:p>
    <w:p w:rsidR="00B263DC" w:rsidRPr="002C3793" w:rsidRDefault="00571439" w:rsidP="00EF5AD4">
      <w:pPr>
        <w:pStyle w:val="Heading1"/>
        <w:rPr>
          <w:sz w:val="28"/>
          <w:szCs w:val="28"/>
        </w:rPr>
      </w:pPr>
      <w:r w:rsidRPr="002C3793">
        <w:rPr>
          <w:sz w:val="28"/>
          <w:szCs w:val="28"/>
        </w:rPr>
        <w:t>1</w:t>
      </w:r>
      <w:r w:rsidRPr="002C3793">
        <w:rPr>
          <w:sz w:val="28"/>
          <w:szCs w:val="28"/>
        </w:rPr>
        <w:tab/>
      </w:r>
      <w:r w:rsidR="00B44D24" w:rsidRPr="002C3793">
        <w:rPr>
          <w:sz w:val="28"/>
          <w:szCs w:val="28"/>
        </w:rPr>
        <w:t>An i</w:t>
      </w:r>
      <w:r w:rsidR="004B19A0" w:rsidRPr="002C3793">
        <w:rPr>
          <w:sz w:val="28"/>
          <w:szCs w:val="28"/>
        </w:rPr>
        <w:t xml:space="preserve">ntroduction to </w:t>
      </w:r>
      <w:bookmarkEnd w:id="6"/>
      <w:bookmarkEnd w:id="7"/>
      <w:bookmarkEnd w:id="9"/>
      <w:r w:rsidR="005558DB" w:rsidRPr="002C3793">
        <w:rPr>
          <w:sz w:val="28"/>
          <w:szCs w:val="28"/>
        </w:rPr>
        <w:t>the Gene Ontology</w:t>
      </w:r>
      <w:bookmarkEnd w:id="10"/>
      <w:bookmarkEnd w:id="11"/>
      <w:r w:rsidR="00360DC9" w:rsidRPr="002C3793">
        <w:rPr>
          <w:sz w:val="28"/>
          <w:szCs w:val="28"/>
        </w:rPr>
        <w:t xml:space="preserve"> </w:t>
      </w:r>
      <w:bookmarkEnd w:id="12"/>
    </w:p>
    <w:p w:rsidR="00EF5AD4" w:rsidRPr="001E0CBF" w:rsidRDefault="005558DB" w:rsidP="00360DC9">
      <w:pPr>
        <w:rPr>
          <w:sz w:val="20"/>
          <w:szCs w:val="20"/>
        </w:rPr>
      </w:pPr>
      <w:r w:rsidRPr="001E0CBF">
        <w:rPr>
          <w:sz w:val="20"/>
          <w:szCs w:val="20"/>
        </w:rPr>
        <w:t>The Gene Ontology project is a major bioinformatics initiative</w:t>
      </w:r>
      <w:r w:rsidR="005D390C" w:rsidRPr="001E0CBF">
        <w:rPr>
          <w:sz w:val="20"/>
          <w:szCs w:val="20"/>
        </w:rPr>
        <w:t xml:space="preserve"> provided by </w:t>
      </w:r>
      <w:r w:rsidR="004F6625" w:rsidRPr="001E0CBF">
        <w:rPr>
          <w:sz w:val="20"/>
          <w:szCs w:val="20"/>
        </w:rPr>
        <w:t>the Gene Ontology Consortium (</w:t>
      </w:r>
      <w:hyperlink r:id="rId10" w:history="1">
        <w:r w:rsidR="004F6625" w:rsidRPr="001E0CBF">
          <w:rPr>
            <w:rStyle w:val="Hyperlink"/>
            <w:rFonts w:ascii="Arial" w:hAnsi="Arial"/>
            <w:szCs w:val="20"/>
          </w:rPr>
          <w:t>http://www.geneontology.org/</w:t>
        </w:r>
      </w:hyperlink>
      <w:r w:rsidR="004F6625" w:rsidRPr="001E0CBF">
        <w:rPr>
          <w:sz w:val="20"/>
          <w:szCs w:val="20"/>
        </w:rPr>
        <w:t>)</w:t>
      </w:r>
      <w:r w:rsidRPr="001E0CBF">
        <w:rPr>
          <w:sz w:val="20"/>
          <w:szCs w:val="20"/>
        </w:rPr>
        <w:t xml:space="preserve"> with the aim of standardizing the representation of gene and gene product attributes across species and databases. The project provides a controlled vocabulary of terms for describing gene product characteristics and gene product annotation data from GO Consortium members, as well as tools to access and process this data.</w:t>
      </w:r>
    </w:p>
    <w:p w:rsidR="00D268EF" w:rsidRPr="001E0CBF" w:rsidRDefault="00741DC8" w:rsidP="00360DC9">
      <w:pPr>
        <w:rPr>
          <w:sz w:val="20"/>
          <w:szCs w:val="20"/>
        </w:rPr>
      </w:pPr>
      <w:r w:rsidRPr="001E0CBF">
        <w:rPr>
          <w:sz w:val="20"/>
          <w:szCs w:val="20"/>
        </w:rPr>
        <w:t>The Gene O</w:t>
      </w:r>
      <w:r w:rsidR="00EA1A00" w:rsidRPr="001E0CBF">
        <w:rPr>
          <w:sz w:val="20"/>
          <w:szCs w:val="20"/>
        </w:rPr>
        <w:t xml:space="preserve">ntology covers three domains: </w:t>
      </w:r>
      <w:r w:rsidR="00EA1A00" w:rsidRPr="001E0CBF">
        <w:rPr>
          <w:i/>
          <w:iCs/>
          <w:sz w:val="20"/>
          <w:szCs w:val="20"/>
        </w:rPr>
        <w:t>cellular component</w:t>
      </w:r>
      <w:r w:rsidR="00EA1A00" w:rsidRPr="001E0CBF">
        <w:rPr>
          <w:sz w:val="20"/>
          <w:szCs w:val="20"/>
        </w:rPr>
        <w:t xml:space="preserve">, the parts of a cell or its extracellular environment; </w:t>
      </w:r>
      <w:r w:rsidR="00EA1A00" w:rsidRPr="001E0CBF">
        <w:rPr>
          <w:i/>
          <w:iCs/>
          <w:sz w:val="20"/>
          <w:szCs w:val="20"/>
        </w:rPr>
        <w:t>molecular function</w:t>
      </w:r>
      <w:r w:rsidR="00EA1A00" w:rsidRPr="001E0CBF">
        <w:rPr>
          <w:sz w:val="20"/>
          <w:szCs w:val="20"/>
        </w:rPr>
        <w:t xml:space="preserve">, the elemental activities of a gene product at the molecular level, such as binding or catalysis; and </w:t>
      </w:r>
      <w:r w:rsidR="00EA1A00" w:rsidRPr="001E0CBF">
        <w:rPr>
          <w:i/>
          <w:iCs/>
          <w:sz w:val="20"/>
          <w:szCs w:val="20"/>
        </w:rPr>
        <w:t>biological process</w:t>
      </w:r>
      <w:r w:rsidR="00EA1A00" w:rsidRPr="001E0CBF">
        <w:rPr>
          <w:sz w:val="20"/>
          <w:szCs w:val="20"/>
        </w:rPr>
        <w:t>, operations or sets of molecular events with a defined beginning and end, pertinent to the functioning of integrated living units: cells, tissues, organs, and organisms.</w:t>
      </w:r>
      <w:r w:rsidR="00D268EF" w:rsidRPr="001E0CBF">
        <w:rPr>
          <w:sz w:val="20"/>
          <w:szCs w:val="20"/>
        </w:rPr>
        <w:t xml:space="preserve"> </w:t>
      </w:r>
    </w:p>
    <w:p w:rsidR="004F6625" w:rsidRPr="001E0CBF" w:rsidRDefault="005D390C" w:rsidP="004F6625">
      <w:pPr>
        <w:spacing w:after="0"/>
        <w:rPr>
          <w:sz w:val="20"/>
          <w:szCs w:val="20"/>
        </w:rPr>
      </w:pPr>
      <w:r w:rsidRPr="001E0CBF">
        <w:rPr>
          <w:sz w:val="20"/>
          <w:szCs w:val="20"/>
        </w:rPr>
        <w:t xml:space="preserve">Each of the three ontologies is built from </w:t>
      </w:r>
      <w:r w:rsidRPr="001E0CBF">
        <w:rPr>
          <w:b/>
          <w:sz w:val="20"/>
          <w:szCs w:val="20"/>
        </w:rPr>
        <w:t>GO terms</w:t>
      </w:r>
      <w:r w:rsidRPr="001E0CBF">
        <w:rPr>
          <w:sz w:val="20"/>
          <w:szCs w:val="20"/>
        </w:rPr>
        <w:t xml:space="preserve"> </w:t>
      </w:r>
      <w:r w:rsidR="00AA4DD1" w:rsidRPr="001E0CBF">
        <w:rPr>
          <w:sz w:val="20"/>
          <w:szCs w:val="20"/>
        </w:rPr>
        <w:t>that</w:t>
      </w:r>
      <w:r w:rsidRPr="001E0CBF">
        <w:rPr>
          <w:sz w:val="20"/>
          <w:szCs w:val="20"/>
        </w:rPr>
        <w:t xml:space="preserve"> describe the biological concepts. The </w:t>
      </w:r>
      <w:r w:rsidRPr="001E0CBF">
        <w:rPr>
          <w:b/>
          <w:sz w:val="20"/>
          <w:szCs w:val="20"/>
        </w:rPr>
        <w:t>GO terms</w:t>
      </w:r>
      <w:r w:rsidRPr="001E0CBF">
        <w:rPr>
          <w:sz w:val="20"/>
          <w:szCs w:val="20"/>
        </w:rPr>
        <w:t xml:space="preserve"> are linked to each other using </w:t>
      </w:r>
      <w:r w:rsidR="00AA4DD1" w:rsidRPr="001E0CBF">
        <w:rPr>
          <w:sz w:val="20"/>
          <w:szCs w:val="20"/>
        </w:rPr>
        <w:t xml:space="preserve">six existing </w:t>
      </w:r>
      <w:r w:rsidRPr="001E0CBF">
        <w:rPr>
          <w:sz w:val="20"/>
          <w:szCs w:val="20"/>
        </w:rPr>
        <w:t xml:space="preserve">relationships; </w:t>
      </w:r>
      <w:proofErr w:type="spellStart"/>
      <w:r w:rsidRPr="001E0CBF">
        <w:rPr>
          <w:i/>
          <w:sz w:val="20"/>
          <w:szCs w:val="20"/>
        </w:rPr>
        <w:t>is_a</w:t>
      </w:r>
      <w:proofErr w:type="spellEnd"/>
      <w:r w:rsidRPr="001E0CBF">
        <w:rPr>
          <w:i/>
          <w:sz w:val="20"/>
          <w:szCs w:val="20"/>
        </w:rPr>
        <w:t xml:space="preserve">, </w:t>
      </w:r>
      <w:proofErr w:type="spellStart"/>
      <w:r w:rsidRPr="001E0CBF">
        <w:rPr>
          <w:i/>
          <w:sz w:val="20"/>
          <w:szCs w:val="20"/>
        </w:rPr>
        <w:t>part_of</w:t>
      </w:r>
      <w:proofErr w:type="spellEnd"/>
      <w:r w:rsidRPr="001E0CBF">
        <w:rPr>
          <w:i/>
          <w:sz w:val="20"/>
          <w:szCs w:val="20"/>
        </w:rPr>
        <w:t xml:space="preserve">, </w:t>
      </w:r>
      <w:proofErr w:type="spellStart"/>
      <w:r w:rsidRPr="001E0CBF">
        <w:rPr>
          <w:i/>
          <w:sz w:val="20"/>
          <w:szCs w:val="20"/>
        </w:rPr>
        <w:t>has_part</w:t>
      </w:r>
      <w:proofErr w:type="spellEnd"/>
      <w:r w:rsidRPr="001E0CBF">
        <w:rPr>
          <w:i/>
          <w:sz w:val="20"/>
          <w:szCs w:val="20"/>
        </w:rPr>
        <w:t xml:space="preserve">, </w:t>
      </w:r>
      <w:proofErr w:type="gramStart"/>
      <w:r w:rsidRPr="001E0CBF">
        <w:rPr>
          <w:i/>
          <w:sz w:val="20"/>
          <w:szCs w:val="20"/>
        </w:rPr>
        <w:t>regulates,</w:t>
      </w:r>
      <w:proofErr w:type="gramEnd"/>
      <w:r w:rsidRPr="001E0CBF">
        <w:rPr>
          <w:i/>
          <w:sz w:val="20"/>
          <w:szCs w:val="20"/>
        </w:rPr>
        <w:t xml:space="preserve"> </w:t>
      </w:r>
      <w:proofErr w:type="spellStart"/>
      <w:r w:rsidRPr="001E0CBF">
        <w:rPr>
          <w:i/>
          <w:sz w:val="20"/>
          <w:szCs w:val="20"/>
        </w:rPr>
        <w:t>positively_regulates</w:t>
      </w:r>
      <w:proofErr w:type="spellEnd"/>
      <w:r w:rsidRPr="001E0CBF">
        <w:rPr>
          <w:i/>
          <w:sz w:val="20"/>
          <w:szCs w:val="20"/>
        </w:rPr>
        <w:t xml:space="preserve"> </w:t>
      </w:r>
      <w:r w:rsidRPr="001E0CBF">
        <w:rPr>
          <w:sz w:val="20"/>
          <w:szCs w:val="20"/>
        </w:rPr>
        <w:t xml:space="preserve">and </w:t>
      </w:r>
      <w:proofErr w:type="spellStart"/>
      <w:r w:rsidRPr="001E0CBF">
        <w:rPr>
          <w:i/>
          <w:sz w:val="20"/>
          <w:szCs w:val="20"/>
        </w:rPr>
        <w:t>negatively_regulates</w:t>
      </w:r>
      <w:proofErr w:type="spellEnd"/>
      <w:r w:rsidRPr="001E0CBF">
        <w:rPr>
          <w:sz w:val="20"/>
          <w:szCs w:val="20"/>
        </w:rPr>
        <w:t>. For more informati</w:t>
      </w:r>
      <w:r w:rsidR="004F6625" w:rsidRPr="001E0CBF">
        <w:rPr>
          <w:sz w:val="20"/>
          <w:szCs w:val="20"/>
        </w:rPr>
        <w:t>on on the relationships</w:t>
      </w:r>
      <w:r w:rsidR="008C2403">
        <w:rPr>
          <w:sz w:val="20"/>
          <w:szCs w:val="20"/>
        </w:rPr>
        <w:t>,</w:t>
      </w:r>
      <w:r w:rsidR="004F6625" w:rsidRPr="001E0CBF">
        <w:rPr>
          <w:sz w:val="20"/>
          <w:szCs w:val="20"/>
        </w:rPr>
        <w:t xml:space="preserve"> </w:t>
      </w:r>
      <w:r w:rsidRPr="001E0CBF">
        <w:rPr>
          <w:sz w:val="20"/>
          <w:szCs w:val="20"/>
        </w:rPr>
        <w:t>see the documentation on the GO Consortium website</w:t>
      </w:r>
      <w:r w:rsidR="004F6625" w:rsidRPr="001E0CBF">
        <w:rPr>
          <w:sz w:val="20"/>
          <w:szCs w:val="20"/>
        </w:rPr>
        <w:t xml:space="preserve">: </w:t>
      </w:r>
    </w:p>
    <w:p w:rsidR="00EA1A00" w:rsidRPr="001E0CBF" w:rsidRDefault="00050D51" w:rsidP="004F6625">
      <w:pPr>
        <w:spacing w:before="0" w:after="0" w:line="240" w:lineRule="auto"/>
        <w:rPr>
          <w:sz w:val="20"/>
          <w:szCs w:val="20"/>
        </w:rPr>
      </w:pPr>
      <w:hyperlink r:id="rId11" w:history="1">
        <w:r w:rsidR="004F6625" w:rsidRPr="001E0CBF">
          <w:rPr>
            <w:rStyle w:val="Hyperlink"/>
            <w:rFonts w:ascii="Arial" w:hAnsi="Arial"/>
            <w:szCs w:val="20"/>
          </w:rPr>
          <w:t>http://www.geneontology.org/GO.ontology-ext.relations.shtml</w:t>
        </w:r>
      </w:hyperlink>
      <w:r w:rsidR="005D390C" w:rsidRPr="001E0CBF">
        <w:rPr>
          <w:sz w:val="20"/>
          <w:szCs w:val="20"/>
        </w:rPr>
        <w:t>.</w:t>
      </w:r>
    </w:p>
    <w:p w:rsidR="00C478E6" w:rsidRPr="001E0CBF" w:rsidRDefault="00C478E6" w:rsidP="00311BD0">
      <w:pPr>
        <w:autoSpaceDE w:val="0"/>
        <w:autoSpaceDN w:val="0"/>
        <w:adjustRightInd w:val="0"/>
        <w:spacing w:before="0" w:after="0"/>
        <w:rPr>
          <w:sz w:val="20"/>
          <w:szCs w:val="20"/>
        </w:rPr>
      </w:pPr>
    </w:p>
    <w:p w:rsidR="00FC6B8D" w:rsidRDefault="00FC6B8D" w:rsidP="00311BD0">
      <w:pPr>
        <w:autoSpaceDE w:val="0"/>
        <w:autoSpaceDN w:val="0"/>
        <w:adjustRightInd w:val="0"/>
        <w:spacing w:before="0" w:after="0"/>
        <w:rPr>
          <w:sz w:val="20"/>
          <w:szCs w:val="20"/>
        </w:rPr>
      </w:pPr>
    </w:p>
    <w:p w:rsidR="001E0CBF" w:rsidRDefault="001E0CBF" w:rsidP="00311BD0">
      <w:pPr>
        <w:autoSpaceDE w:val="0"/>
        <w:autoSpaceDN w:val="0"/>
        <w:adjustRightInd w:val="0"/>
        <w:spacing w:before="0" w:after="0"/>
        <w:rPr>
          <w:sz w:val="20"/>
          <w:szCs w:val="20"/>
        </w:rPr>
      </w:pPr>
    </w:p>
    <w:p w:rsidR="0042474D" w:rsidRPr="001E0CBF" w:rsidRDefault="00DA655F" w:rsidP="00EF5AD4">
      <w:pPr>
        <w:pStyle w:val="Heading1"/>
        <w:rPr>
          <w:rStyle w:val="Strong"/>
          <w:rFonts w:ascii="Arial" w:hAnsi="Arial"/>
          <w:bCs w:val="0"/>
          <w:sz w:val="28"/>
          <w:szCs w:val="28"/>
        </w:rPr>
      </w:pPr>
      <w:bookmarkStart w:id="13" w:name="_Toc277161563"/>
      <w:bookmarkStart w:id="14" w:name="_Toc277161923"/>
      <w:r>
        <w:rPr>
          <w:rStyle w:val="Strong"/>
          <w:rFonts w:ascii="Arial" w:hAnsi="Arial"/>
          <w:bCs w:val="0"/>
          <w:sz w:val="28"/>
          <w:szCs w:val="28"/>
        </w:rPr>
        <w:t>1</w:t>
      </w:r>
      <w:r w:rsidR="00571439">
        <w:rPr>
          <w:rStyle w:val="Strong"/>
          <w:rFonts w:ascii="Arial" w:hAnsi="Arial"/>
          <w:bCs w:val="0"/>
          <w:sz w:val="28"/>
          <w:szCs w:val="28"/>
        </w:rPr>
        <w:t>.1</w:t>
      </w:r>
      <w:r>
        <w:rPr>
          <w:rStyle w:val="Strong"/>
          <w:rFonts w:ascii="Arial" w:hAnsi="Arial"/>
          <w:bCs w:val="0"/>
          <w:sz w:val="28"/>
          <w:szCs w:val="28"/>
        </w:rPr>
        <w:tab/>
      </w:r>
      <w:r w:rsidR="00D003A4">
        <w:rPr>
          <w:rStyle w:val="Strong"/>
          <w:rFonts w:ascii="Arial" w:hAnsi="Arial"/>
          <w:bCs w:val="0"/>
          <w:sz w:val="28"/>
          <w:szCs w:val="28"/>
        </w:rPr>
        <w:t>Viewing</w:t>
      </w:r>
      <w:r w:rsidR="00104C7F" w:rsidRPr="001E0CBF">
        <w:rPr>
          <w:rStyle w:val="Strong"/>
          <w:rFonts w:ascii="Arial" w:hAnsi="Arial"/>
          <w:bCs w:val="0"/>
          <w:sz w:val="28"/>
          <w:szCs w:val="28"/>
        </w:rPr>
        <w:t xml:space="preserve"> GO </w:t>
      </w:r>
      <w:r w:rsidR="00FC6B8D" w:rsidRPr="001E0CBF">
        <w:rPr>
          <w:rStyle w:val="Strong"/>
          <w:rFonts w:ascii="Arial" w:hAnsi="Arial"/>
          <w:bCs w:val="0"/>
          <w:sz w:val="28"/>
          <w:szCs w:val="28"/>
        </w:rPr>
        <w:t>terms</w:t>
      </w:r>
      <w:r w:rsidR="00104C7F" w:rsidRPr="001E0CBF">
        <w:rPr>
          <w:rStyle w:val="Strong"/>
          <w:rFonts w:ascii="Arial" w:hAnsi="Arial"/>
          <w:bCs w:val="0"/>
          <w:sz w:val="28"/>
          <w:szCs w:val="28"/>
        </w:rPr>
        <w:t xml:space="preserve"> using the </w:t>
      </w:r>
      <w:proofErr w:type="spellStart"/>
      <w:r w:rsidR="00104C7F" w:rsidRPr="001E0CBF">
        <w:rPr>
          <w:rStyle w:val="Strong"/>
          <w:rFonts w:ascii="Arial" w:hAnsi="Arial"/>
          <w:bCs w:val="0"/>
          <w:sz w:val="28"/>
          <w:szCs w:val="28"/>
        </w:rPr>
        <w:t>QuickGO</w:t>
      </w:r>
      <w:proofErr w:type="spellEnd"/>
      <w:r w:rsidR="00104C7F" w:rsidRPr="001E0CBF">
        <w:rPr>
          <w:rStyle w:val="Strong"/>
          <w:rFonts w:ascii="Arial" w:hAnsi="Arial"/>
          <w:bCs w:val="0"/>
          <w:sz w:val="28"/>
          <w:szCs w:val="28"/>
        </w:rPr>
        <w:t xml:space="preserve"> browser</w:t>
      </w:r>
      <w:bookmarkEnd w:id="13"/>
      <w:bookmarkEnd w:id="14"/>
    </w:p>
    <w:p w:rsidR="00104C7F" w:rsidRPr="001E0CBF" w:rsidRDefault="00104C7F" w:rsidP="00AA4DD1">
      <w:pPr>
        <w:rPr>
          <w:sz w:val="20"/>
          <w:szCs w:val="20"/>
        </w:rPr>
      </w:pPr>
      <w:r w:rsidRPr="001E0CBF">
        <w:rPr>
          <w:sz w:val="20"/>
          <w:szCs w:val="20"/>
        </w:rPr>
        <w:t>To browse the GO hierarchy or to view annotations for individual gene products, a number of online tools are available, such as</w:t>
      </w:r>
      <w:r w:rsidR="00FC6B8D" w:rsidRPr="001E0CBF">
        <w:rPr>
          <w:sz w:val="20"/>
          <w:szCs w:val="20"/>
        </w:rPr>
        <w:t xml:space="preserve">: </w:t>
      </w:r>
      <w:proofErr w:type="spellStart"/>
      <w:r w:rsidRPr="001E0CBF">
        <w:rPr>
          <w:b/>
          <w:sz w:val="20"/>
          <w:szCs w:val="20"/>
        </w:rPr>
        <w:t>QuickGO</w:t>
      </w:r>
      <w:proofErr w:type="spellEnd"/>
      <w:r w:rsidR="00AA4DD1" w:rsidRPr="001E0CBF">
        <w:rPr>
          <w:sz w:val="20"/>
          <w:szCs w:val="20"/>
        </w:rPr>
        <w:t xml:space="preserve"> (</w:t>
      </w:r>
      <w:hyperlink r:id="rId12" w:history="1">
        <w:r w:rsidR="00AA4DD1" w:rsidRPr="001E0CBF">
          <w:rPr>
            <w:rStyle w:val="Hyperlink"/>
            <w:rFonts w:ascii="Arial" w:hAnsi="Arial"/>
            <w:szCs w:val="20"/>
          </w:rPr>
          <w:t>http://www.ebi.ac.uk/QuickGO</w:t>
        </w:r>
      </w:hyperlink>
      <w:r w:rsidR="00D003A4">
        <w:rPr>
          <w:sz w:val="20"/>
          <w:szCs w:val="20"/>
          <w:u w:val="single"/>
        </w:rPr>
        <w:t xml:space="preserve">), </w:t>
      </w:r>
      <w:r w:rsidRPr="001E0CBF">
        <w:rPr>
          <w:sz w:val="20"/>
          <w:szCs w:val="20"/>
        </w:rPr>
        <w:t>whic</w:t>
      </w:r>
      <w:r w:rsidR="001E0CBF">
        <w:rPr>
          <w:sz w:val="20"/>
          <w:szCs w:val="20"/>
        </w:rPr>
        <w:t xml:space="preserve">h has been developed at the </w:t>
      </w:r>
      <w:proofErr w:type="gramStart"/>
      <w:r w:rsidR="001E0CBF">
        <w:rPr>
          <w:sz w:val="20"/>
          <w:szCs w:val="20"/>
        </w:rPr>
        <w:t xml:space="preserve">EBI, </w:t>
      </w:r>
      <w:r w:rsidR="00AA4DD1" w:rsidRPr="001E0CBF">
        <w:rPr>
          <w:sz w:val="20"/>
          <w:szCs w:val="20"/>
        </w:rPr>
        <w:t>and</w:t>
      </w:r>
      <w:r w:rsidR="001E0CBF">
        <w:rPr>
          <w:sz w:val="20"/>
          <w:szCs w:val="20"/>
        </w:rPr>
        <w:t xml:space="preserve"> </w:t>
      </w:r>
      <w:proofErr w:type="spellStart"/>
      <w:r w:rsidR="001E0CBF">
        <w:rPr>
          <w:sz w:val="20"/>
          <w:szCs w:val="20"/>
        </w:rPr>
        <w:t>AmiGO</w:t>
      </w:r>
      <w:proofErr w:type="spellEnd"/>
      <w:r w:rsidR="001E0CBF">
        <w:rPr>
          <w:sz w:val="20"/>
          <w:szCs w:val="20"/>
        </w:rPr>
        <w:t xml:space="preserve"> (</w:t>
      </w:r>
      <w:hyperlink r:id="rId13" w:history="1">
        <w:r w:rsidR="00D003A4" w:rsidRPr="00D003A4">
          <w:rPr>
            <w:rStyle w:val="Hyperlink"/>
            <w:rFonts w:ascii="Arial" w:hAnsi="Arial"/>
            <w:szCs w:val="20"/>
          </w:rPr>
          <w:t>http://amigo.geneontology.org</w:t>
        </w:r>
      </w:hyperlink>
      <w:proofErr w:type="gramEnd"/>
      <w:r w:rsidR="001E0CBF">
        <w:rPr>
          <w:sz w:val="20"/>
          <w:szCs w:val="20"/>
        </w:rPr>
        <w:t>) which is</w:t>
      </w:r>
      <w:r w:rsidR="002C3793">
        <w:rPr>
          <w:sz w:val="20"/>
          <w:szCs w:val="20"/>
        </w:rPr>
        <w:t xml:space="preserve"> developed by the GO </w:t>
      </w:r>
      <w:r w:rsidR="008C2403">
        <w:rPr>
          <w:sz w:val="20"/>
          <w:szCs w:val="20"/>
        </w:rPr>
        <w:t>C</w:t>
      </w:r>
      <w:r w:rsidR="002C3793">
        <w:rPr>
          <w:sz w:val="20"/>
          <w:szCs w:val="20"/>
        </w:rPr>
        <w:t>onsortium</w:t>
      </w:r>
      <w:r w:rsidR="00FC6B8D" w:rsidRPr="001E0CBF">
        <w:rPr>
          <w:sz w:val="20"/>
          <w:szCs w:val="20"/>
        </w:rPr>
        <w:t>.</w:t>
      </w:r>
      <w:r w:rsidR="001E0CBF">
        <w:rPr>
          <w:sz w:val="20"/>
          <w:szCs w:val="20"/>
        </w:rPr>
        <w:t xml:space="preserve"> </w:t>
      </w:r>
      <w:r w:rsidR="001E0CBF" w:rsidRPr="001E0CBF">
        <w:rPr>
          <w:sz w:val="20"/>
          <w:szCs w:val="20"/>
        </w:rPr>
        <w:t>For other GO browser tools, please see the ‘Further Reading’ section located at</w:t>
      </w:r>
      <w:r w:rsidR="001E0CBF">
        <w:rPr>
          <w:sz w:val="20"/>
          <w:szCs w:val="20"/>
        </w:rPr>
        <w:t xml:space="preserve"> the end of this tutorial</w:t>
      </w:r>
      <w:r w:rsidR="001E0CBF" w:rsidRPr="001E0CBF">
        <w:rPr>
          <w:sz w:val="20"/>
          <w:szCs w:val="20"/>
        </w:rPr>
        <w:t>.</w:t>
      </w:r>
    </w:p>
    <w:p w:rsidR="00A14E9D" w:rsidRPr="001E0CBF" w:rsidRDefault="00A14E9D" w:rsidP="00104C7F">
      <w:pPr>
        <w:rPr>
          <w:sz w:val="20"/>
          <w:szCs w:val="20"/>
        </w:rPr>
      </w:pPr>
      <w:proofErr w:type="spellStart"/>
      <w:r w:rsidRPr="001E0CBF">
        <w:rPr>
          <w:b/>
          <w:sz w:val="20"/>
          <w:szCs w:val="20"/>
        </w:rPr>
        <w:t>QuickGO</w:t>
      </w:r>
      <w:proofErr w:type="spellEnd"/>
      <w:r w:rsidRPr="001E0CBF">
        <w:rPr>
          <w:sz w:val="20"/>
          <w:szCs w:val="20"/>
        </w:rPr>
        <w:t xml:space="preserve"> </w:t>
      </w:r>
      <w:r w:rsidR="008957CC" w:rsidRPr="001E0CBF">
        <w:rPr>
          <w:sz w:val="20"/>
          <w:szCs w:val="20"/>
        </w:rPr>
        <w:t>is highly flexible and has a number of unique features, including the ability to tailor annotation sets u</w:t>
      </w:r>
      <w:r w:rsidR="002C3793">
        <w:rPr>
          <w:sz w:val="20"/>
          <w:szCs w:val="20"/>
        </w:rPr>
        <w:t xml:space="preserve">sing multiple filtering options, and </w:t>
      </w:r>
      <w:r w:rsidR="008957CC" w:rsidRPr="001E0CBF">
        <w:rPr>
          <w:sz w:val="20"/>
          <w:szCs w:val="20"/>
        </w:rPr>
        <w:t>to construct subsets of the GO (GO slims) to map-up annotations allowing a general overview of the attributes of a set of proteins.</w:t>
      </w:r>
    </w:p>
    <w:p w:rsidR="00571439" w:rsidRPr="001E0CBF" w:rsidRDefault="00D42693" w:rsidP="00D42693">
      <w:pPr>
        <w:rPr>
          <w:sz w:val="20"/>
          <w:szCs w:val="20"/>
        </w:rPr>
      </w:pPr>
      <w:r w:rsidRPr="001E0CBF">
        <w:rPr>
          <w:sz w:val="20"/>
          <w:szCs w:val="20"/>
        </w:rPr>
        <w:t xml:space="preserve">The </w:t>
      </w:r>
      <w:proofErr w:type="spellStart"/>
      <w:r w:rsidRPr="001E0CBF">
        <w:rPr>
          <w:b/>
          <w:sz w:val="20"/>
          <w:szCs w:val="20"/>
        </w:rPr>
        <w:t>QuickGO</w:t>
      </w:r>
      <w:proofErr w:type="spellEnd"/>
      <w:r w:rsidRPr="001E0CBF">
        <w:rPr>
          <w:sz w:val="20"/>
          <w:szCs w:val="20"/>
        </w:rPr>
        <w:t xml:space="preserve"> home page (Fig. 1</w:t>
      </w:r>
      <w:r w:rsidR="006201B9">
        <w:rPr>
          <w:sz w:val="20"/>
          <w:szCs w:val="20"/>
        </w:rPr>
        <w:t>.1</w:t>
      </w:r>
      <w:r w:rsidRPr="001E0CBF">
        <w:rPr>
          <w:sz w:val="20"/>
          <w:szCs w:val="20"/>
        </w:rPr>
        <w:t>) provides a text box</w:t>
      </w:r>
      <w:r w:rsidR="002C3793">
        <w:rPr>
          <w:sz w:val="20"/>
          <w:szCs w:val="20"/>
        </w:rPr>
        <w:t xml:space="preserve"> [A]</w:t>
      </w:r>
      <w:r w:rsidRPr="001E0CBF">
        <w:rPr>
          <w:sz w:val="20"/>
          <w:szCs w:val="20"/>
        </w:rPr>
        <w:t xml:space="preserve"> to start searc</w:t>
      </w:r>
      <w:r w:rsidR="00AA4DD1" w:rsidRPr="001E0CBF">
        <w:rPr>
          <w:sz w:val="20"/>
          <w:szCs w:val="20"/>
        </w:rPr>
        <w:t xml:space="preserve">hing for GO information. </w:t>
      </w:r>
      <w:r w:rsidRPr="001E0CBF">
        <w:rPr>
          <w:sz w:val="20"/>
          <w:szCs w:val="20"/>
        </w:rPr>
        <w:t xml:space="preserve">You may search for any aspect of a </w:t>
      </w:r>
      <w:r w:rsidRPr="001E0CBF">
        <w:rPr>
          <w:b/>
          <w:sz w:val="20"/>
          <w:szCs w:val="20"/>
        </w:rPr>
        <w:t>GO annotation</w:t>
      </w:r>
      <w:r w:rsidR="00AA4DD1" w:rsidRPr="001E0CBF">
        <w:rPr>
          <w:sz w:val="20"/>
          <w:szCs w:val="20"/>
        </w:rPr>
        <w:t xml:space="preserve"> including </w:t>
      </w:r>
      <w:r w:rsidRPr="001E0CBF">
        <w:rPr>
          <w:b/>
          <w:sz w:val="20"/>
          <w:szCs w:val="20"/>
        </w:rPr>
        <w:t>GO term</w:t>
      </w:r>
      <w:r w:rsidRPr="001E0CBF">
        <w:rPr>
          <w:sz w:val="20"/>
          <w:szCs w:val="20"/>
        </w:rPr>
        <w:t xml:space="preserve"> names and synonyms</w:t>
      </w:r>
      <w:r w:rsidR="00AA4DD1" w:rsidRPr="001E0CBF">
        <w:rPr>
          <w:sz w:val="20"/>
          <w:szCs w:val="20"/>
        </w:rPr>
        <w:t xml:space="preserve">, </w:t>
      </w:r>
      <w:r w:rsidRPr="001E0CBF">
        <w:rPr>
          <w:sz w:val="20"/>
          <w:szCs w:val="20"/>
        </w:rPr>
        <w:t>GO IDs</w:t>
      </w:r>
      <w:r w:rsidR="00AA4DD1" w:rsidRPr="001E0CBF">
        <w:rPr>
          <w:sz w:val="20"/>
          <w:szCs w:val="20"/>
        </w:rPr>
        <w:t xml:space="preserve">, </w:t>
      </w:r>
      <w:proofErr w:type="spellStart"/>
      <w:r w:rsidRPr="001E0CBF">
        <w:rPr>
          <w:sz w:val="20"/>
          <w:szCs w:val="20"/>
        </w:rPr>
        <w:t>UniProtKB</w:t>
      </w:r>
      <w:proofErr w:type="spellEnd"/>
      <w:r w:rsidRPr="001E0CBF">
        <w:rPr>
          <w:sz w:val="20"/>
          <w:szCs w:val="20"/>
        </w:rPr>
        <w:t xml:space="preserve"> accessions</w:t>
      </w:r>
      <w:r w:rsidR="00AA4DD1" w:rsidRPr="001E0CBF">
        <w:rPr>
          <w:sz w:val="20"/>
          <w:szCs w:val="20"/>
        </w:rPr>
        <w:t xml:space="preserve">, </w:t>
      </w:r>
      <w:proofErr w:type="spellStart"/>
      <w:r w:rsidR="00AA4DD1" w:rsidRPr="001E0CBF">
        <w:rPr>
          <w:sz w:val="20"/>
          <w:szCs w:val="20"/>
        </w:rPr>
        <w:t>InterPro</w:t>
      </w:r>
      <w:proofErr w:type="spellEnd"/>
      <w:r w:rsidR="00AA4DD1" w:rsidRPr="001E0CBF">
        <w:rPr>
          <w:sz w:val="20"/>
          <w:szCs w:val="20"/>
        </w:rPr>
        <w:t xml:space="preserve"> ID</w:t>
      </w:r>
      <w:r w:rsidRPr="001E0CBF">
        <w:rPr>
          <w:sz w:val="20"/>
          <w:szCs w:val="20"/>
        </w:rPr>
        <w:t>s</w:t>
      </w:r>
      <w:r w:rsidR="00AA4DD1" w:rsidRPr="001E0CBF">
        <w:rPr>
          <w:sz w:val="20"/>
          <w:szCs w:val="20"/>
        </w:rPr>
        <w:t xml:space="preserve">, </w:t>
      </w:r>
      <w:r w:rsidRPr="001E0CBF">
        <w:rPr>
          <w:sz w:val="20"/>
          <w:szCs w:val="20"/>
        </w:rPr>
        <w:t xml:space="preserve">Enzyme Commission </w:t>
      </w:r>
      <w:r w:rsidR="00AA4DD1" w:rsidRPr="001E0CBF">
        <w:rPr>
          <w:sz w:val="20"/>
          <w:szCs w:val="20"/>
        </w:rPr>
        <w:t xml:space="preserve">(EC) </w:t>
      </w:r>
      <w:r w:rsidRPr="001E0CBF">
        <w:rPr>
          <w:sz w:val="20"/>
          <w:szCs w:val="20"/>
        </w:rPr>
        <w:t>numbers</w:t>
      </w:r>
      <w:r w:rsidR="00AA4DD1" w:rsidRPr="001E0CBF">
        <w:rPr>
          <w:sz w:val="20"/>
          <w:szCs w:val="20"/>
        </w:rPr>
        <w:t xml:space="preserve">, and </w:t>
      </w:r>
      <w:proofErr w:type="spellStart"/>
      <w:r w:rsidRPr="001E0CBF">
        <w:rPr>
          <w:sz w:val="20"/>
          <w:szCs w:val="20"/>
        </w:rPr>
        <w:t>UniProtKB</w:t>
      </w:r>
      <w:proofErr w:type="spellEnd"/>
      <w:r w:rsidRPr="001E0CBF">
        <w:rPr>
          <w:sz w:val="20"/>
          <w:szCs w:val="20"/>
        </w:rPr>
        <w:t xml:space="preserve"> keywords. As </w:t>
      </w:r>
      <w:proofErr w:type="spellStart"/>
      <w:r w:rsidRPr="001E0CBF">
        <w:rPr>
          <w:b/>
          <w:sz w:val="20"/>
          <w:szCs w:val="20"/>
        </w:rPr>
        <w:t>QuickGO</w:t>
      </w:r>
      <w:proofErr w:type="spellEnd"/>
      <w:r w:rsidRPr="001E0CBF">
        <w:rPr>
          <w:sz w:val="20"/>
          <w:szCs w:val="20"/>
        </w:rPr>
        <w:t xml:space="preserve"> integrates a large number of symbols and identifier types you can also query for these, for example; NCBI Gene IDs, </w:t>
      </w:r>
      <w:proofErr w:type="spellStart"/>
      <w:r w:rsidRPr="001E0CBF">
        <w:rPr>
          <w:sz w:val="20"/>
          <w:szCs w:val="20"/>
        </w:rPr>
        <w:t>RefSeq</w:t>
      </w:r>
      <w:proofErr w:type="spellEnd"/>
      <w:r w:rsidRPr="001E0CBF">
        <w:rPr>
          <w:sz w:val="20"/>
          <w:szCs w:val="20"/>
        </w:rPr>
        <w:t xml:space="preserve"> accessions and </w:t>
      </w:r>
      <w:proofErr w:type="spellStart"/>
      <w:r w:rsidRPr="001E0CBF">
        <w:rPr>
          <w:sz w:val="20"/>
          <w:szCs w:val="20"/>
        </w:rPr>
        <w:t>Ensembl</w:t>
      </w:r>
      <w:proofErr w:type="spellEnd"/>
      <w:r w:rsidRPr="001E0CBF">
        <w:rPr>
          <w:sz w:val="20"/>
          <w:szCs w:val="20"/>
        </w:rPr>
        <w:t xml:space="preserve"> IDs.</w:t>
      </w:r>
    </w:p>
    <w:p w:rsidR="001E0CBF" w:rsidRDefault="00050D51" w:rsidP="001E0CBF">
      <w:pPr>
        <w:rPr>
          <w:bCs/>
          <w:sz w:val="20"/>
          <w:szCs w:val="20"/>
        </w:rPr>
      </w:pPr>
      <w:r w:rsidRPr="00050D51">
        <w:rPr>
          <w:bCs/>
          <w:noProof/>
          <w:sz w:val="20"/>
          <w:szCs w:val="20"/>
          <w:lang w:val="en-US"/>
        </w:rPr>
        <w:pict>
          <v:group id="Group 57348" o:spid="_x0000_s1026" style="position:absolute;left:0;text-align:left;margin-left:36.2pt;margin-top:60.25pt;width:312.3pt;height:155.2pt;z-index:251656704" coordsize="3966210,19710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">
            <v:group id="Group 1092" o:spid="_x0000_s1027" style="position:absolute;left:3299460;width:323850;height:237490"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8KAuExwAAAN0A&#10;AAAPAAAAAAAAAAAAAAAAAKkCAABkcnMvZG93bnJldi54bWxQSwUGAAAAAAQABAD6AAAAnQMAAAAA&#10;">
              <v:shapetype id="_x0000_t32" coordsize="21600,21600" o:spt="32" o:oned="t" path="m,l21600,21600e" filled="f">
                <v:path arrowok="t" fillok="f" o:connecttype="none"/>
                <o:lock v:ext="edit" shapetype="t"/>
              </v:shapetype>
              <v:shape id="AutoShape 1093" o:spid="_x0000_s1028"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kxKvcIAAADdAAAADwAAAGRycy9kb3ducmV2LnhtbERPTWvCQBC9F/wPywje6kalpUZXUaFY&#10;6KnaS27D7pgEs7MhOzXx37uFQm/zeJ+z3g6+UTfqYh3YwGyagSK2wdVcGvg+vz+/gYqC7LAJTAbu&#10;FGG7GT2tMXeh5y+6naRUKYRjjgYqkTbXOtqKPMZpaIkTdwmdR0mwK7XrsE/hvtHzLHvVHmtODRW2&#10;dKjIXk8/3kBp++LMh88X2e+O1hfiisXRGTMZD7sVKKFB/sV/7g+X5s+zJfx+k07Qm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kxKvcIAAADdAAAADwAAAAAAAAAAAAAA&#10;AAChAgAAZHJzL2Rvd25yZXYueG1sUEsFBgAAAAAEAAQA+QAAAJADAAAAAA==&#10;" strokeweight="2pt">
                <v:stroke endarrow="block"/>
              </v:shape>
              <v:shapetype id="_x0000_t202" coordsize="21600,21600" o:spt="202" path="m,l,21600r21600,l21600,xe">
                <v:stroke joinstyle="miter"/>
                <v:path gradientshapeok="t" o:connecttype="rect"/>
              </v:shapetype>
              <v:shape id="Text Box 1094" o:spid="_x0000_s1029"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P87wgAA&#10;AN0AAAAPAAAAZHJzL2Rvd25yZXYueG1sRI/NbsJADITvSH2HlStxgw0gFQgsCFVF4sjv3WRNkjbr&#10;jbJLCG9fH5C42ZrxzOflunOVaqkJpWcDo2ECijjztuTcwPm0HcxAhYhssfJMBp4UYL366C0xtf7B&#10;B2qPMVcSwiFFA0WMdap1yApyGIa+Jhbt5huHUdYm17bBh4S7So+T5Es7LFkaCqzpu6Ds73h3Btr9&#10;z3U3mV0qv6eyc/MNTre/aEz/s9ssQEXq4tv8ut5ZwR+PhF++kRH0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ec/zvCAAAA3QAAAA8AAAAAAAAAAAAAAAAAlwIAAGRycy9kb3du&#10;cmV2LnhtbFBLBQYAAAAABAAEAPUAAACGAwAAAAA=&#10;">
                <v:textbox inset="1.3mm,,1.3mm">
                  <w:txbxContent>
                    <w:p w:rsidR="00953708" w:rsidRPr="0025599B" w:rsidRDefault="00953708" w:rsidP="008C2843">
                      <w:pPr>
                        <w:spacing w:before="0" w:after="0" w:line="240" w:lineRule="auto"/>
                        <w:rPr>
                          <w:b/>
                          <w:szCs w:val="20"/>
                        </w:rPr>
                      </w:pPr>
                      <w:r>
                        <w:rPr>
                          <w:b/>
                          <w:szCs w:val="20"/>
                        </w:rPr>
                        <w:t>A</w:t>
                      </w:r>
                    </w:p>
                  </w:txbxContent>
                </v:textbox>
              </v:shape>
            </v:group>
            <v:group id="Group 1095" o:spid="_x0000_s1030" style="position:absolute;top:409575;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yzTExAAAAN0AAAAP&#10;AAAAAAAAAAAAAAAAAKkCAABkcnMvZG93bnJldi54bWxQSwUGAAAAAAQABAD6AAAAmgMAAAAA&#10;">
              <v:shape id="Text Box 1096" o:spid="_x0000_s1031"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sTXwQAA&#10;AN0AAAAPAAAAZHJzL2Rvd25yZXYueG1sRE9Na8JAEL0L/Q/LCL3pxhTURlcJxUCOatv7mJ0mqdnZ&#10;kF2T9N93BcHbPN7nbPejaURPnastK1jMIxDEhdU1lwq+PrPZGoTzyBoby6Tgjxzsdy+TLSbaDnyi&#10;/uxLEULYJaig8r5NpHRFRQbd3LbEgfuxnUEfYFdK3eEQwk0j4yhaSoM1h4YKW/qoqLieb0ZBfzxc&#10;8rf1d2OPVI/mPcVV9otKvU7HdAPC0+if4oc712F+vIjh/k04Qe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ALE18EAAADdAAAADwAAAAAAAAAAAAAAAACXAgAAZHJzL2Rvd25y&#10;ZXYueG1sUEsFBgAAAAAEAAQA9QAAAIUDAAAAAA==&#10;">
                <v:textbox inset="1.3mm,,1.3mm">
                  <w:txbxContent>
                    <w:p w:rsidR="00953708" w:rsidRPr="0025599B" w:rsidRDefault="00953708" w:rsidP="008C2843">
                      <w:pPr>
                        <w:spacing w:before="0" w:after="0" w:line="240" w:lineRule="auto"/>
                        <w:rPr>
                          <w:b/>
                          <w:szCs w:val="20"/>
                        </w:rPr>
                      </w:pPr>
                      <w:r>
                        <w:rPr>
                          <w:b/>
                          <w:szCs w:val="20"/>
                        </w:rPr>
                        <w:t>B</w:t>
                      </w:r>
                    </w:p>
                  </w:txbxContent>
                </v:textbox>
              </v:shape>
              <v:shape id="AutoShape 1097" o:spid="_x0000_s1032"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JPJvcQAAADdAAAADwAAAGRycy9kb3ducmV2LnhtbERPTWvCQBC9F/wPywi91Y0JWEldRSu2&#10;QlFo7KHHITsmwexsmt0m8d+7hYK3ebzPWawGU4uOWldZVjCdRCCIc6srLhR8nXZPcxDOI2usLZOC&#10;KzlYLUcPC0y17fmTuswXIoSwS1FB6X2TSunykgy6iW2IA3e2rUEfYFtI3WIfwk0t4yiaSYMVh4YS&#10;G3otKb9kv0aBcc/J0fq3n+PB7rcf14y/T5t3pR7Hw/oFhKfB38X/7r0O8+NpAn/fhBPk8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k8m9xAAAAN0AAAAPAAAAAAAAAAAA&#10;AAAAAKECAABkcnMvZG93bnJldi54bWxQSwUGAAAAAAQABAD5AAAAkgMAAAAA&#10;" strokeweight="2pt">
                <v:stroke endarrow="block"/>
              </v:shape>
            </v:group>
            <v:group id="Group 1098" o:spid="_x0000_s1033" style="position:absolute;top:885825;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LyXXMUAAADdAAAA&#10;DwAAAAAAAAAAAAAAAACpAgAAZHJzL2Rvd25yZXYueG1sUEsFBgAAAAAEAAQA+gAAAJsDAAAAAA==&#10;">
              <v:shape id="Text Box 1099" o:spid="_x0000_s1034"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61yjwQAA&#10;AN0AAAAPAAAAZHJzL2Rvd25yZXYueG1sRE9La8JAEL4L/Q/LFHrTjSm+UleR0kCOUdv7mJ0m0exs&#10;yG5j+u9dQfA2H99z1tvBNKKnztWWFUwnEQjiwuqaSwXfx3S8BOE8ssbGMin4JwfbzctojYm2V95T&#10;f/ClCCHsElRQed8mUrqiIoNuYlviwP3azqAPsCul7vAawk0j4yiaS4M1h4YKW/qsqLgc/oyCPv86&#10;Ze/Ln8bmVA9mtcNFekal3l6H3QcIT4N/ih/uTIf58XQG92/CCXJ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tco8EAAADdAAAADwAAAAAAAAAAAAAAAACXAgAAZHJzL2Rvd25y&#10;ZXYueG1sUEsFBgAAAAAEAAQA9QAAAIUDAAAAAA==&#10;">
                <v:textbox inset="1.3mm,,1.3mm">
                  <w:txbxContent>
                    <w:p w:rsidR="00953708" w:rsidRPr="0025599B" w:rsidRDefault="00953708" w:rsidP="008C2843">
                      <w:pPr>
                        <w:spacing w:before="0" w:after="0" w:line="240" w:lineRule="auto"/>
                        <w:rPr>
                          <w:b/>
                          <w:szCs w:val="20"/>
                        </w:rPr>
                      </w:pPr>
                      <w:r>
                        <w:rPr>
                          <w:b/>
                          <w:szCs w:val="20"/>
                        </w:rPr>
                        <w:t>C</w:t>
                      </w:r>
                    </w:p>
                  </w:txbxContent>
                </v:textbox>
              </v:shape>
              <v:shape id="AutoShape 1100" o:spid="_x0000_s1035"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C2uMcAAADeAAAADwAAAGRycy9kb3ducmV2LnhtbESPQWvCQBSE74L/YXlCb7ppg6ZEV7Et&#10;WqEoGHvw+Mi+JsHs2zS7xvjvu4VCj8PMfMMsVr2pRUetqywreJxEIIhzqysuFHyeNuNnEM4ja6wt&#10;k4I7OVgth4MFptre+Ehd5gsRIOxSVFB636RSurwkg25iG+LgfdnWoA+yLaRu8RbgppZPUTSTBisO&#10;CyU29FpSfsmuRoFxSXywfvt92Nvd28c94/Pp5V2ph1G/noPw1Pv/8F97pxVMkziZwe+dcAXk8g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hMLa4xwAAAN4AAAAPAAAAAAAA&#10;AAAAAAAAAKECAABkcnMvZG93bnJldi54bWxQSwUGAAAAAAQABAD5AAAAlQMAAAAA&#10;" strokeweight="2pt">
                <v:stroke endarrow="block"/>
              </v:shape>
            </v:group>
            <v:group id="Group 1101" o:spid="_x0000_s1036" style="position:absolute;top:1733550;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BxBO9lxwAAAN4A&#10;AAAPAAAAAAAAAAAAAAAAAKkCAABkcnMvZG93bnJldi54bWxQSwUGAAAAAAQABAD6AAAAnQMAAAAA&#10;">
              <v:shape id="Text Box 1102" o:spid="_x0000_s1037"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agKwQAA&#10;AN4AAAAPAAAAZHJzL2Rvd25yZXYueG1sRE9Ni8IwEL0L+x/CLHjT1BWtVtMii4JHddf72IxttZmU&#10;Jtb6781hYY+P973OelOLjlpXWVYwGUcgiHOrKy4U/P7sRgsQziNrrC2Tghc5yNKPwRoTbZ98pO7k&#10;CxFC2CWooPS+SaR0eUkG3dg2xIG72tagD7AtpG7xGcJNLb+iaC4NVhwaSmzou6T8fnoYBd1he9lP&#10;F+faHqjqzXKD8e6GSg0/+80KhKfe/4v/3HutYBZP47A33AlXQKZ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WoCsEAAADeAAAADwAAAAAAAAAAAAAAAACXAgAAZHJzL2Rvd25y&#10;ZXYueG1sUEsFBgAAAAAEAAQA9QAAAIUDAAAAAA==&#10;">
                <v:textbox inset="1.3mm,,1.3mm">
                  <w:txbxContent>
                    <w:p w:rsidR="00953708" w:rsidRPr="0025599B" w:rsidRDefault="00953708" w:rsidP="008C2843">
                      <w:pPr>
                        <w:spacing w:before="0" w:after="0" w:line="240" w:lineRule="auto"/>
                        <w:rPr>
                          <w:b/>
                          <w:szCs w:val="20"/>
                        </w:rPr>
                      </w:pPr>
                      <w:r>
                        <w:rPr>
                          <w:b/>
                          <w:szCs w:val="20"/>
                        </w:rPr>
                        <w:t>D</w:t>
                      </w:r>
                    </w:p>
                  </w:txbxContent>
                </v:textbox>
              </v:shape>
              <v:shape id="AutoShape 1103" o:spid="_x0000_s1038"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K8iysgAAADeAAAADwAAAGRycy9kb3ducmV2LnhtbESPT2vCQBTE70K/w/IK3nTTiqamrtIq&#10;/oHSgLGHHh/Z1yQ0+zbNrhq/vSsIPQ4z8xtmtuhMLU7UusqygqdhBII4t7riQsHXYT14AeE8ssba&#10;Mim4kIPF/KE3w0TbM+/plPlCBAi7BBWU3jeJlC4vyaAb2oY4eD+2NeiDbAupWzwHuKnlcxRNpMGK&#10;w0KJDS1Lyn+zo1FgXDxKrd/8pZ92t/q4ZPx9eN8q1X/s3l5BeOr8f/je3mkF43gUT+F2J1wBOb8C&#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0K8iysgAAADeAAAADwAAAAAA&#10;AAAAAAAAAAChAgAAZHJzL2Rvd25yZXYueG1sUEsFBgAAAAAEAAQA+QAAAJYDAAAAAA==&#10;" strokeweight="2pt">
                <v:stroke endarrow="block"/>
              </v:shape>
            </v:group>
            <v:group id="Group 1104" o:spid="_x0000_s1039" style="position:absolute;left:3780790;top:1123315;width:185420;height:386080" coordorigin="7418,8220" coordsize="292,6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s4BzbGAAAA3gAA&#10;AA8AAAAAAAAAAAAAAAAAqQIAAGRycy9kb3ducmV2LnhtbFBLBQYAAAAABAAEAPoAAACcAwAAAAA=&#10;">
              <v:shape id="AutoShape 1105" o:spid="_x0000_s1040" type="#_x0000_t32" style="position:absolute;left:7575;top:8220;width:0;height:34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iO/N8UAAADeAAAADwAAAGRycy9kb3ducmV2LnhtbESPT2vCQBTE74V+h+UVeqsbK/4hdRUr&#10;FIWe1F5ye+w+k2D2bci+mvTbu4LQ4zAzv2GW68E36kpdrAMbGI8yUMQ2uJpLAz+nr7cFqCjIDpvA&#10;ZOCPIqxXz09LzF3o+UDXo5QqQTjmaKASaXOto63IYxyFljh559B5lCS7UrsO+wT3jX7Pspn2WHNa&#10;qLClbUX2cvz1BkrbFyfefk/lc7OzvhBXTHbOmNeXYfMBSmiQ//CjvXcGpvPJYgz3O+kK6N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iO/N8UAAADeAAAADwAAAAAAAAAA&#10;AAAAAAChAgAAZHJzL2Rvd25yZXYueG1sUEsFBgAAAAAEAAQA+QAAAJMDAAAAAA==&#10;" strokeweight="2pt">
                <v:stroke endarrow="block"/>
              </v:shape>
              <v:shape id="Text Box 1106" o:spid="_x0000_s1041" type="#_x0000_t202" style="position:absolute;left:7418;top:8454;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2O/HwwAA&#10;AN4AAAAPAAAAZHJzL2Rvd25yZXYueG1sRI9Pi8IwFMTvgt8hPGFvmqqsrV2jiCh49O/92bxtu9u8&#10;lCbW7rffCILHYWZ+wyxWnalES40rLSsYjyIQxJnVJecKLufdMAHhPLLGyjIp+CMHq2W/t8BU2wcf&#10;qT35XAQIuxQVFN7XqZQuK8igG9maOHjftjHog2xyqRt8BLip5CSKZtJgyWGhwJo2BWW/p7tR0B62&#10;t/00uVb2QGVn5muMdz+o1MegW3+B8NT5d/jV3msFn/E0mcDzTrgCcvk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2O/HwwAAAN4AAAAPAAAAAAAAAAAAAAAAAJcCAABkcnMvZG93&#10;bnJldi54bWxQSwUGAAAAAAQABAD1AAAAhwMAAAAA&#10;">
                <v:textbox inset="1.3mm,,1.3mm">
                  <w:txbxContent>
                    <w:p w:rsidR="00953708" w:rsidRPr="0025599B" w:rsidRDefault="00953708" w:rsidP="008C2843">
                      <w:pPr>
                        <w:spacing w:before="0" w:after="0" w:line="240" w:lineRule="auto"/>
                        <w:rPr>
                          <w:b/>
                          <w:szCs w:val="20"/>
                        </w:rPr>
                      </w:pPr>
                      <w:r>
                        <w:rPr>
                          <w:b/>
                          <w:szCs w:val="20"/>
                        </w:rPr>
                        <w:t>E</w:t>
                      </w:r>
                    </w:p>
                  </w:txbxContent>
                </v:textbox>
              </v:shape>
            </v:group>
          </v:group>
        </w:pict>
      </w:r>
      <w:r w:rsidRPr="00050D51">
        <w:rPr>
          <w:bCs/>
          <w:noProof/>
          <w:sz w:val="20"/>
          <w:szCs w:val="20"/>
          <w:lang w:val="en-US"/>
        </w:rPr>
        <w:pict>
          <v:shape id="Text Box 1091" o:spid="_x0000_s1213" type="#_x0000_t202" style="position:absolute;left:0;text-align:left;margin-left:0;margin-top:236.1pt;width:423.5pt;height:16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" strokecolor="#7f7f7f [1612]">
            <v:textbox>
              <w:txbxContent>
                <w:p w:rsidR="00953708" w:rsidRPr="00571439" w:rsidRDefault="00953708" w:rsidP="00361B94">
                  <w:pPr>
                    <w:pStyle w:val="NormalWeb"/>
                    <w:spacing w:before="0" w:beforeAutospacing="0" w:after="0" w:afterAutospacing="0"/>
                    <w:rPr>
                      <w:b/>
                      <w:bCs/>
                      <w:sz w:val="18"/>
                      <w:szCs w:val="18"/>
                    </w:rPr>
                  </w:pPr>
                  <w:r w:rsidRPr="00571439">
                    <w:rPr>
                      <w:b/>
                      <w:sz w:val="18"/>
                      <w:szCs w:val="18"/>
                    </w:rPr>
                    <w:t xml:space="preserve">Figure 1.1 </w:t>
                  </w:r>
                  <w:proofErr w:type="spellStart"/>
                  <w:r w:rsidRPr="00571439">
                    <w:rPr>
                      <w:b/>
                      <w:sz w:val="18"/>
                      <w:szCs w:val="18"/>
                    </w:rPr>
                    <w:t>QuickGO</w:t>
                  </w:r>
                  <w:proofErr w:type="spellEnd"/>
                  <w:r w:rsidRPr="00571439">
                    <w:rPr>
                      <w:b/>
                      <w:sz w:val="18"/>
                      <w:szCs w:val="18"/>
                    </w:rPr>
                    <w:t xml:space="preserve"> </w:t>
                  </w:r>
                  <w:proofErr w:type="spellStart"/>
                  <w:r w:rsidRPr="00571439">
                    <w:rPr>
                      <w:b/>
                      <w:sz w:val="18"/>
                      <w:szCs w:val="18"/>
                    </w:rPr>
                    <w:t>query</w:t>
                  </w:r>
                  <w:proofErr w:type="spellEnd"/>
                  <w:r w:rsidRPr="00571439">
                    <w:rPr>
                      <w:b/>
                      <w:sz w:val="18"/>
                      <w:szCs w:val="18"/>
                    </w:rPr>
                    <w:t xml:space="preserve"> interface (</w:t>
                  </w:r>
                  <w:hyperlink r:id="rId14" w:history="1">
                    <w:r w:rsidRPr="00571439">
                      <w:rPr>
                        <w:rStyle w:val="Hyperlink"/>
                        <w:rFonts w:ascii="Arial" w:hAnsi="Arial"/>
                        <w:b/>
                        <w:bCs/>
                        <w:sz w:val="18"/>
                        <w:szCs w:val="18"/>
                      </w:rPr>
                      <w:t>http://www.ebi.ac.uk/QuickGO</w:t>
                    </w:r>
                  </w:hyperlink>
                  <w:r w:rsidRPr="00571439">
                    <w:rPr>
                      <w:b/>
                      <w:bCs/>
                      <w:sz w:val="18"/>
                      <w:szCs w:val="18"/>
                    </w:rPr>
                    <w:t>)</w:t>
                  </w:r>
                </w:p>
                <w:p w:rsidR="00953708" w:rsidRPr="00571439" w:rsidRDefault="00953708" w:rsidP="008C2843">
                  <w:pPr>
                    <w:spacing w:line="240" w:lineRule="auto"/>
                    <w:rPr>
                      <w:noProof/>
                      <w:sz w:val="18"/>
                      <w:szCs w:val="18"/>
                      <w:lang w:eastAsia="en-GB"/>
                    </w:rPr>
                  </w:pPr>
                  <w:r w:rsidRPr="00571439">
                    <w:rPr>
                      <w:b/>
                      <w:sz w:val="18"/>
                      <w:szCs w:val="18"/>
                    </w:rPr>
                    <w:t>[A]</w:t>
                  </w:r>
                  <w:r w:rsidRPr="00571439">
                    <w:rPr>
                      <w:sz w:val="18"/>
                      <w:szCs w:val="18"/>
                    </w:rPr>
                    <w:t xml:space="preserve"> </w:t>
                  </w:r>
                  <w:r w:rsidRPr="00571439">
                    <w:rPr>
                      <w:noProof/>
                      <w:sz w:val="18"/>
                      <w:szCs w:val="18"/>
                      <w:lang w:eastAsia="en-GB"/>
                    </w:rPr>
                    <w:t xml:space="preserve">The ‘Global Toolbar’ is visible on all pages within QuickGO. From here you can search QuickGO, access QuickGO Web Services, view the dataset that QuickGO is currently using and view ‘Your Terms’ selection. See </w:t>
                  </w:r>
                  <w:r>
                    <w:rPr>
                      <w:noProof/>
                      <w:sz w:val="18"/>
                      <w:szCs w:val="18"/>
                      <w:lang w:eastAsia="en-GB"/>
                    </w:rPr>
                    <w:t>Section 1.2 and Section</w:t>
                  </w:r>
                  <w:r w:rsidRPr="00571439">
                    <w:rPr>
                      <w:noProof/>
                      <w:sz w:val="18"/>
                      <w:szCs w:val="18"/>
                      <w:lang w:eastAsia="en-GB"/>
                    </w:rPr>
                    <w:t xml:space="preserve"> 3 for more information.</w:t>
                  </w:r>
                </w:p>
                <w:p w:rsidR="00953708" w:rsidRPr="00571439" w:rsidRDefault="00953708" w:rsidP="008C2843">
                  <w:pPr>
                    <w:spacing w:line="240" w:lineRule="auto"/>
                    <w:rPr>
                      <w:noProof/>
                      <w:sz w:val="18"/>
                      <w:szCs w:val="18"/>
                      <w:lang w:eastAsia="en-GB"/>
                    </w:rPr>
                  </w:pPr>
                  <w:r w:rsidRPr="00571439">
                    <w:rPr>
                      <w:b/>
                      <w:noProof/>
                      <w:sz w:val="18"/>
                      <w:szCs w:val="18"/>
                      <w:lang w:eastAsia="en-GB"/>
                    </w:rPr>
                    <w:t>[B]</w:t>
                  </w:r>
                  <w:r w:rsidRPr="00571439">
                    <w:rPr>
                      <w:noProof/>
                      <w:sz w:val="18"/>
                      <w:szCs w:val="18"/>
                      <w:lang w:eastAsia="en-GB"/>
                    </w:rPr>
                    <w:t xml:space="preserve"> The entry point for viewing, filtering and downloading annotations from the GOA database.</w:t>
                  </w:r>
                </w:p>
                <w:p w:rsidR="00953708" w:rsidRPr="00571439" w:rsidRDefault="00953708" w:rsidP="008C2843">
                  <w:pPr>
                    <w:spacing w:line="240" w:lineRule="auto"/>
                    <w:rPr>
                      <w:noProof/>
                      <w:sz w:val="18"/>
                      <w:szCs w:val="18"/>
                      <w:lang w:eastAsia="en-GB"/>
                    </w:rPr>
                  </w:pPr>
                  <w:r w:rsidRPr="00571439">
                    <w:rPr>
                      <w:b/>
                      <w:noProof/>
                      <w:sz w:val="18"/>
                      <w:szCs w:val="18"/>
                      <w:lang w:eastAsia="en-GB"/>
                    </w:rPr>
                    <w:t>[C]</w:t>
                  </w:r>
                  <w:r w:rsidRPr="00571439">
                    <w:rPr>
                      <w:noProof/>
                      <w:sz w:val="18"/>
                      <w:szCs w:val="18"/>
                      <w:lang w:eastAsia="en-GB"/>
                    </w:rPr>
                    <w:t xml:space="preserve"> The entry point for GO slims. See Chapter 3 for more information.</w:t>
                  </w:r>
                </w:p>
                <w:p w:rsidR="00953708" w:rsidRPr="00571439" w:rsidRDefault="00953708" w:rsidP="008C2843">
                  <w:pPr>
                    <w:spacing w:line="240" w:lineRule="auto"/>
                    <w:rPr>
                      <w:noProof/>
                      <w:sz w:val="18"/>
                      <w:szCs w:val="18"/>
                      <w:lang w:eastAsia="en-GB"/>
                    </w:rPr>
                  </w:pPr>
                  <w:r w:rsidRPr="00571439">
                    <w:rPr>
                      <w:b/>
                      <w:noProof/>
                      <w:sz w:val="18"/>
                      <w:szCs w:val="18"/>
                      <w:lang w:eastAsia="en-GB"/>
                    </w:rPr>
                    <w:t>[D]</w:t>
                  </w:r>
                  <w:r w:rsidRPr="00571439">
                    <w:rPr>
                      <w:noProof/>
                      <w:sz w:val="18"/>
                      <w:szCs w:val="18"/>
                      <w:lang w:eastAsia="en-GB"/>
                    </w:rPr>
                    <w:t xml:space="preserve"> Examples of simple queries that can be performed in QuickGO.</w:t>
                  </w:r>
                </w:p>
                <w:p w:rsidR="00953708" w:rsidRPr="001E0CBF" w:rsidRDefault="00953708" w:rsidP="008C2843">
                  <w:pPr>
                    <w:spacing w:line="240" w:lineRule="auto"/>
                    <w:rPr>
                      <w:noProof/>
                      <w:sz w:val="20"/>
                      <w:szCs w:val="20"/>
                      <w:lang w:eastAsia="en-GB"/>
                    </w:rPr>
                  </w:pPr>
                  <w:r w:rsidRPr="00571439">
                    <w:rPr>
                      <w:b/>
                      <w:noProof/>
                      <w:sz w:val="18"/>
                      <w:szCs w:val="18"/>
                      <w:lang w:eastAsia="en-GB"/>
                    </w:rPr>
                    <w:t>[E]</w:t>
                  </w:r>
                  <w:r w:rsidRPr="00571439">
                    <w:rPr>
                      <w:noProof/>
                      <w:sz w:val="18"/>
                      <w:szCs w:val="18"/>
                      <w:lang w:eastAsia="en-GB"/>
                    </w:rPr>
                    <w:t xml:space="preserve"> Useful tips for using GO and QuickGO.</w:t>
                  </w:r>
                </w:p>
                <w:p w:rsidR="00953708" w:rsidRPr="001E0CBF" w:rsidRDefault="00953708" w:rsidP="00322A00">
                  <w:pPr>
                    <w:pStyle w:val="Iconstext"/>
                    <w:rPr>
                      <w:sz w:val="20"/>
                      <w:szCs w:val="20"/>
                    </w:rPr>
                  </w:pPr>
                </w:p>
                <w:p w:rsidR="00953708" w:rsidRPr="001E0CBF" w:rsidRDefault="00953708" w:rsidP="00322A00">
                  <w:pPr>
                    <w:pStyle w:val="Iconstext"/>
                    <w:rPr>
                      <w:sz w:val="20"/>
                      <w:szCs w:val="20"/>
                    </w:rPr>
                  </w:pPr>
                </w:p>
              </w:txbxContent>
            </v:textbox>
          </v:shape>
        </w:pict>
      </w:r>
      <w:r w:rsidR="001E0CBF" w:rsidRPr="001E0CBF">
        <w:rPr>
          <w:bCs/>
          <w:noProof/>
          <w:sz w:val="20"/>
          <w:szCs w:val="20"/>
          <w:lang w:eastAsia="en-GB"/>
        </w:rPr>
        <w:drawing>
          <wp:inline distT="0" distB="0" distL="0" distR="0">
            <wp:extent cx="5575300" cy="2984500"/>
            <wp:effectExtent l="0" t="0" r="12700" b="12700"/>
            <wp:docPr id="6" name="Picture 2" descr="Q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G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75300" cy="2984500"/>
                    </a:xfrm>
                    <a:prstGeom prst="rect">
                      <a:avLst/>
                    </a:prstGeom>
                    <a:noFill/>
                    <a:ln>
                      <a:noFill/>
                    </a:ln>
                  </pic:spPr>
                </pic:pic>
              </a:graphicData>
            </a:graphic>
          </wp:inline>
        </w:drawing>
      </w:r>
    </w:p>
    <w:p w:rsidR="001E0CBF" w:rsidRDefault="001E0CBF" w:rsidP="00FF1ADC">
      <w:pPr>
        <w:pStyle w:val="NormalWeb"/>
        <w:spacing w:before="0" w:beforeAutospacing="0" w:after="0" w:afterAutospacing="0"/>
        <w:rPr>
          <w:bCs/>
          <w:sz w:val="20"/>
          <w:szCs w:val="20"/>
        </w:rPr>
      </w:pPr>
    </w:p>
    <w:p w:rsidR="001E0CBF" w:rsidRDefault="001E0CBF" w:rsidP="00FF1ADC">
      <w:pPr>
        <w:pStyle w:val="NormalWeb"/>
        <w:spacing w:before="0" w:beforeAutospacing="0" w:after="0" w:afterAutospacing="0"/>
        <w:rPr>
          <w:bCs/>
          <w:sz w:val="20"/>
          <w:szCs w:val="20"/>
        </w:rPr>
      </w:pPr>
    </w:p>
    <w:p w:rsidR="001E0CBF" w:rsidRDefault="001E0CBF" w:rsidP="00FF1ADC">
      <w:pPr>
        <w:pStyle w:val="NormalWeb"/>
        <w:spacing w:before="0" w:beforeAutospacing="0" w:after="0" w:afterAutospacing="0"/>
        <w:rPr>
          <w:bCs/>
          <w:sz w:val="20"/>
          <w:szCs w:val="20"/>
        </w:rPr>
      </w:pPr>
    </w:p>
    <w:p w:rsidR="001E0CBF" w:rsidRDefault="001E0CBF" w:rsidP="00FF1ADC">
      <w:pPr>
        <w:pStyle w:val="NormalWeb"/>
        <w:spacing w:before="0" w:beforeAutospacing="0" w:after="0" w:afterAutospacing="0"/>
        <w:rPr>
          <w:bCs/>
          <w:sz w:val="20"/>
          <w:szCs w:val="20"/>
        </w:rPr>
      </w:pPr>
    </w:p>
    <w:p w:rsidR="001E0CBF" w:rsidRDefault="001E0CBF" w:rsidP="00FF1ADC">
      <w:pPr>
        <w:pStyle w:val="NormalWeb"/>
        <w:spacing w:before="0" w:beforeAutospacing="0" w:after="0" w:afterAutospacing="0"/>
        <w:rPr>
          <w:bCs/>
          <w:sz w:val="20"/>
          <w:szCs w:val="20"/>
        </w:rPr>
      </w:pPr>
    </w:p>
    <w:p w:rsidR="001E0CBF" w:rsidRDefault="001E0CBF" w:rsidP="00FF1ADC">
      <w:pPr>
        <w:pStyle w:val="NormalWeb"/>
        <w:spacing w:before="0" w:beforeAutospacing="0" w:after="0" w:afterAutospacing="0"/>
        <w:rPr>
          <w:bCs/>
          <w:sz w:val="20"/>
          <w:szCs w:val="20"/>
        </w:rPr>
      </w:pPr>
    </w:p>
    <w:p w:rsidR="001E0CBF" w:rsidRDefault="001E0CBF" w:rsidP="00FF1ADC">
      <w:pPr>
        <w:pStyle w:val="NormalWeb"/>
        <w:spacing w:before="0" w:beforeAutospacing="0" w:after="0" w:afterAutospacing="0"/>
        <w:rPr>
          <w:bCs/>
          <w:sz w:val="20"/>
          <w:szCs w:val="20"/>
        </w:rPr>
      </w:pPr>
    </w:p>
    <w:p w:rsidR="006201B9" w:rsidRDefault="006201B9" w:rsidP="00FF1ADC">
      <w:pPr>
        <w:rPr>
          <w:b/>
          <w:bCs/>
          <w:sz w:val="20"/>
          <w:szCs w:val="20"/>
          <w:lang w:val="es-ES" w:eastAsia="es-ES"/>
        </w:rPr>
      </w:pPr>
      <w:bookmarkStart w:id="15" w:name="_Toc264971686"/>
      <w:bookmarkStart w:id="16" w:name="_Toc264971762"/>
      <w:bookmarkStart w:id="17" w:name="_Toc264972264"/>
      <w:bookmarkStart w:id="18" w:name="_Toc264976818"/>
      <w:bookmarkStart w:id="19" w:name="_Toc264977018"/>
      <w:bookmarkStart w:id="20" w:name="_Toc264977238"/>
      <w:bookmarkStart w:id="21" w:name="_Toc265073692"/>
    </w:p>
    <w:p w:rsidR="006201B9" w:rsidRDefault="006201B9" w:rsidP="00FF1ADC">
      <w:pPr>
        <w:rPr>
          <w:b/>
          <w:bCs/>
          <w:sz w:val="20"/>
          <w:szCs w:val="20"/>
          <w:lang w:val="es-ES" w:eastAsia="es-ES"/>
        </w:rPr>
      </w:pPr>
    </w:p>
    <w:p w:rsidR="00D003A4" w:rsidRDefault="00D003A4" w:rsidP="00D003A4">
      <w:pPr>
        <w:pStyle w:val="Iconstext"/>
        <w:rPr>
          <w:sz w:val="20"/>
          <w:szCs w:val="20"/>
        </w:rPr>
      </w:pPr>
      <w:r w:rsidRPr="00DA655F">
        <w:rPr>
          <w:sz w:val="20"/>
          <w:szCs w:val="20"/>
        </w:rPr>
        <w:t>A search for ‘apoptosis’ retrieves terms if the word</w:t>
      </w:r>
      <w:r w:rsidR="002C3793">
        <w:rPr>
          <w:sz w:val="20"/>
          <w:szCs w:val="20"/>
        </w:rPr>
        <w:t xml:space="preserve"> ‘apoptosis’ is present in the</w:t>
      </w:r>
      <w:r w:rsidRPr="00DA655F">
        <w:rPr>
          <w:sz w:val="20"/>
          <w:szCs w:val="20"/>
        </w:rPr>
        <w:t xml:space="preserve"> term name, synonyms, </w:t>
      </w:r>
      <w:r>
        <w:rPr>
          <w:sz w:val="20"/>
          <w:szCs w:val="20"/>
        </w:rPr>
        <w:t>definition or cross-references</w:t>
      </w:r>
      <w:r w:rsidR="00712DE3">
        <w:rPr>
          <w:sz w:val="20"/>
          <w:szCs w:val="20"/>
        </w:rPr>
        <w:t xml:space="preserve"> (Fig. 1.2).</w:t>
      </w:r>
    </w:p>
    <w:p w:rsidR="002C3793" w:rsidRPr="00DA655F" w:rsidRDefault="002C3793" w:rsidP="00D003A4">
      <w:pPr>
        <w:pStyle w:val="Iconstext"/>
        <w:rPr>
          <w:sz w:val="20"/>
          <w:szCs w:val="20"/>
        </w:rPr>
      </w:pPr>
    </w:p>
    <w:p w:rsidR="00FF1ADC" w:rsidRPr="001E0CBF" w:rsidRDefault="00050D51" w:rsidP="008F7E6A">
      <w:pPr>
        <w:spacing w:after="0"/>
        <w:rPr>
          <w:b/>
          <w:sz w:val="20"/>
          <w:szCs w:val="20"/>
        </w:rPr>
      </w:pPr>
      <w:r w:rsidRPr="00050D51">
        <w:rPr>
          <w:b/>
          <w:noProof/>
          <w:sz w:val="20"/>
          <w:szCs w:val="20"/>
          <w:lang w:val="en-US"/>
        </w:rPr>
        <w:pict>
          <v:group id="Group 57370" o:spid="_x0000_s1043" style="position:absolute;left:0;text-align:left;margin-left:3.15pt;margin-top:85.55pt;width:340.2pt;height:226.4pt;z-index:251698688" coordsize="4320540,28752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">
            <v:group id="Group 1012" o:spid="_x0000_s1044" style="position:absolute;left:698500;top:342900;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WUBgcUAAADdAAAA&#10;DwAAAAAAAAAAAAAAAACpAgAAZHJzL2Rvd25yZXYueG1sUEsFBgAAAAAEAAQA+gAAAJsDAAAAAA==&#10;">
              <v:shape id="Text Box 1010" o:spid="_x0000_s1045"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sp+wAAA&#10;AN0AAAAPAAAAZHJzL2Rvd25yZXYueG1sRE9Ni8IwEL0v+B/CCN7WVMVVq2kRUfDounofm7GtNpPS&#10;xFr/vVlY2Ns83ues0s5UoqXGlZYVjIYRCOLM6pJzBaef3ecchPPIGivLpOBFDtKk97HCWNsnf1N7&#10;9LkIIexiVFB4X8dSuqwgg25oa+LAXW1j0AfY5FI3+AzhppLjKPqSBksODQXWtCkoux8fRkF72F72&#10;k/m5sgcqO7NY42x3Q6UG/W69BOGp8//iP/deh/njaAq/34QTZPI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Msp+wAAAAN0AAAAPAAAAAAAAAAAAAAAAAJcCAABkcnMvZG93bnJl&#10;di54bWxQSwUGAAAAAAQABAD1AAAAhAMAAAAA&#10;">
                <v:textbox inset="1.3mm,,1.3mm">
                  <w:txbxContent>
                    <w:p w:rsidR="00953708" w:rsidRPr="0025599B" w:rsidRDefault="00953708" w:rsidP="006E738F">
                      <w:pPr>
                        <w:spacing w:before="0" w:after="0" w:line="240" w:lineRule="auto"/>
                        <w:rPr>
                          <w:b/>
                          <w:szCs w:val="20"/>
                        </w:rPr>
                      </w:pPr>
                      <w:r>
                        <w:rPr>
                          <w:b/>
                          <w:szCs w:val="20"/>
                        </w:rPr>
                        <w:t>A</w:t>
                      </w:r>
                    </w:p>
                  </w:txbxContent>
                </v:textbox>
              </v:shape>
              <v:shape id="AutoShape 1011" o:spid="_x0000_s1046"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38+MQAAADdAAAADwAAAGRycy9kb3ducmV2LnhtbERPTWvCQBC9F/wPywi91Y0ppBJdRVtq&#10;hVLB6MHjkB2TYHY2za4m+ffdQqG3ebzPWax6U4s7ta6yrGA6iUAQ51ZXXCg4Hd+fZiCcR9ZYWyYF&#10;AzlYLUcPC0y17fhA98wXIoSwS1FB6X2TSunykgy6iW2IA3exrUEfYFtI3WIXwk0t4yhKpMGKQ0OJ&#10;Db2WlF+zm1Fg3Mvz3vrt9/7L7t4+h4zPx82HUo/jfj0H4an3/+I/906H+XGUwO834QS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Pfz4xAAAAN0AAAAPAAAAAAAAAAAA&#10;AAAAAKECAABkcnMvZG93bnJldi54bWxQSwUGAAAAAAQABAD5AAAAkgMAAAAA&#10;" strokeweight="2pt">
                <v:stroke endarrow="block"/>
              </v:shape>
            </v:group>
            <v:group id="Group 1098" o:spid="_x0000_s1047" style="position:absolute;top:2637790;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C0AwE1xwAAAN4A&#10;AAAPAAAAAAAAAAAAAAAAAKkCAABkcnMvZG93bnJldi54bWxQSwUGAAAAAAQABAD6AAAAnQMAAAAA&#10;">
              <v:shape id="Text Box 1099" o:spid="_x0000_s1048"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MXezwwAA&#10;AN4AAAAPAAAAZHJzL2Rvd25yZXYueG1sRI9Pi8IwFMTvgt8hvIW9abqKtnaNIrKCR//en83bttq8&#10;lCbW7rffCILHYWZ+w8yXnalES40rLSv4GkYgiDOrS84VnI6bQQLCeWSNlWVS8EcOlot+b46ptg/e&#10;U3vwuQgQdikqKLyvUyldVpBBN7Q1cfB+bWPQB9nkUjf4CHBTyVEUTaXBksNCgTWtC8puh7tR0O5+&#10;Lttxcq7sjsrOzFYYb66o1OdHt/oG4anz7/CrvdUKJvE4mcDzTrgCc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MXezwwAAAN4AAAAPAAAAAAAAAAAAAAAAAJcCAABkcnMvZG93&#10;bnJldi54bWxQSwUGAAAAAAQABAD1AAAAhwMAAAAA&#10;">
                <v:textbox inset="1.3mm,,1.3mm">
                  <w:txbxContent>
                    <w:p w:rsidR="00953708" w:rsidRPr="0025599B" w:rsidRDefault="00953708" w:rsidP="00C478E6">
                      <w:pPr>
                        <w:spacing w:before="0" w:after="0" w:line="240" w:lineRule="auto"/>
                        <w:rPr>
                          <w:b/>
                          <w:szCs w:val="20"/>
                        </w:rPr>
                      </w:pPr>
                      <w:r>
                        <w:rPr>
                          <w:b/>
                          <w:szCs w:val="20"/>
                        </w:rPr>
                        <w:t>B</w:t>
                      </w:r>
                    </w:p>
                  </w:txbxContent>
                </v:textbox>
              </v:shape>
              <v:shape id="AutoShape 1100" o:spid="_x0000_s1049"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XGn8gAAADeAAAADwAAAGRycy9kb3ducmV2LnhtbESPT2vCQBTE74LfYXmCN920wT9EV7EV&#10;rSAVGnvw+Mi+JsHs2zS7avLtu4VCj8PM/IZZrltTiTs1rrSs4GkcgSDOrC45V/B53o3mIJxH1lhZ&#10;JgUdOViv+r0lJto++IPuqc9FgLBLUEHhfZ1I6bKCDLqxrYmD92Ubgz7IJpe6wUeAm0o+R9FUGiw5&#10;LBRY02tB2TW9GQXGzeKT9fvv07s9bI9dypfzy5tSw0G7WYDw1Pr/8F/7oBVMZvF8Cr93whWQq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lOXGn8gAAADeAAAADwAAAAAA&#10;AAAAAAAAAAChAgAAZHJzL2Rvd25yZXYueG1sUEsFBgAAAAAEAAQA+QAAAJYDAAAAAA==&#10;" strokeweight="2pt">
                <v:stroke endarrow="block"/>
              </v:shape>
            </v:group>
            <v:group id="Group 1092" o:spid="_x0000_s1050" style="position:absolute;left:2474595;width:323850;height:237490"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BE0Z9CxwAAAN4A&#10;AAAPAAAAAAAAAAAAAAAAAKkCAABkcnMvZG93bnJldi54bWxQSwUGAAAAAAQABAD6AAAAnQMAAAAA&#10;">
              <v:shape id="AutoShape 1093" o:spid="_x0000_s1051"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kWqsIAAADeAAAADwAAAGRycy9kb3ducmV2LnhtbERPTWvCQBC9F/oflhG81Y0Vq6SuYgWx&#10;4EntJbdhd0yC2dmQnZr4791DocfH+15tBt+oO3WxDmxgOslAEdvgai4N/Fz2b0tQUZAdNoHJwIMi&#10;bNavLyvMXej5RPezlCqFcMzRQCXS5lpHW5HHOAktceKuofMoCXaldh32Kdw3+j3LPrTHmlNDhS3t&#10;KrK38683UNq+uPDuOJev7cH6QlwxOzhjxqNh+wlKaJB/8Z/72xmYL2bLtDfdSVdAr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xkWqsIAAADeAAAADwAAAAAAAAAAAAAA&#10;AAChAgAAZHJzL2Rvd25yZXYueG1sUEsFBgAAAAAEAAQA+QAAAJADAAAAAA==&#10;" strokeweight="2pt">
                <v:stroke endarrow="block"/>
              </v:shape>
              <v:shape id="Text Box 1094" o:spid="_x0000_s1052"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fH22wwAA&#10;AN4AAAAPAAAAZHJzL2Rvd25yZXYueG1sRI9Pi8IwFMTvgt8hPGFvmqpoa9coIit49O/9bfO27dq8&#10;lCZbu9/eCILHYWZ+wyzXnalES40rLSsYjyIQxJnVJecKLufdMAHhPLLGyjIp+CcH61W/t8RU2zsf&#10;qT35XAQIuxQVFN7XqZQuK8igG9maOHg/tjHog2xyqRu8B7ip5CSK5tJgyWGhwJq2BWW3059R0B6+&#10;vvfT5FrZA5WdWWww3v2iUh+DbvMJwlPn3+FXe68VzOJpsoDnnXAF5O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fH22wwAAAN4AAAAPAAAAAAAAAAAAAAAAAJcCAABkcnMvZG93&#10;bnJldi54bWxQSwUGAAAAAAQABAD1AAAAhwMAAAAA&#10;">
                <v:textbox inset="1.3mm,,1.3mm">
                  <w:txbxContent>
                    <w:p w:rsidR="00953708" w:rsidRPr="0025599B" w:rsidRDefault="00953708" w:rsidP="00C478E6">
                      <w:pPr>
                        <w:spacing w:before="0" w:after="0" w:line="240" w:lineRule="auto"/>
                        <w:rPr>
                          <w:b/>
                          <w:szCs w:val="20"/>
                        </w:rPr>
                      </w:pPr>
                      <w:r>
                        <w:rPr>
                          <w:b/>
                          <w:szCs w:val="20"/>
                        </w:rPr>
                        <w:t>C</w:t>
                      </w:r>
                    </w:p>
                  </w:txbxContent>
                </v:textbox>
              </v:shape>
            </v:group>
            <v:group id="Group 1101" o:spid="_x0000_s1053" style="position:absolute;left:4011295;top:2409190;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uGR68UAAADeAAAA&#10;DwAAAAAAAAAAAAAAAACpAgAAZHJzL2Rvd25yZXYueG1sUEsFBgAAAAAEAAQA+gAAAJsDAAAAAA==&#10;">
              <v:shape id="Text Box 1102" o:spid="_x0000_s1054"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dtxAAA&#10;AN4AAAAPAAAAZHJzL2Rvd25yZXYueG1sRI9Ba8JAFITvBf/D8gRvdaNiTVJXEVHIMbXt/TX7mkSz&#10;b0N2jfHfu4WCx2FmvmHW28E0oqfO1ZYVzKYRCOLC6ppLBV+fx9cYhPPIGhvLpOBODrab0csaU21v&#10;/EH9yZciQNilqKDyvk2ldEVFBt3UtsTB+7WdQR9kV0rd4S3ATSPnUfQmDdYcFipsaV9RcTldjYI+&#10;P/xki/i7sTnVg0l2uDqeUanJeNi9g/A0+Gf4v51pBcvVIpnB351wBeT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tPnbcQAAADeAAAADwAAAAAAAAAAAAAAAACXAgAAZHJzL2Rv&#10;d25yZXYueG1sUEsFBgAAAAAEAAQA9QAAAIgDAAAAAA==&#10;">
                <v:textbox inset="1.3mm,,1.3mm">
                  <w:txbxContent>
                    <w:p w:rsidR="00953708" w:rsidRPr="0025599B" w:rsidRDefault="00953708" w:rsidP="00C478E6">
                      <w:pPr>
                        <w:spacing w:before="0" w:after="0" w:line="240" w:lineRule="auto"/>
                        <w:rPr>
                          <w:b/>
                          <w:szCs w:val="20"/>
                        </w:rPr>
                      </w:pPr>
                      <w:r>
                        <w:rPr>
                          <w:b/>
                          <w:szCs w:val="20"/>
                        </w:rPr>
                        <w:t>D</w:t>
                      </w:r>
                    </w:p>
                  </w:txbxContent>
                </v:textbox>
              </v:shape>
              <v:shape id="AutoShape 1103" o:spid="_x0000_s1055"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dWQcgAAADeAAAADwAAAGRycy9kb3ducmV2LnhtbESPW2vCQBSE34X+h+UU+qYbFW9pNtIL&#10;VqEoGH3o4yF7TEKzZ9PsVuO/dwsFH4eZ+YZJlp2pxZlaV1lWMBxEIIhzqysuFBwPq/4chPPIGmvL&#10;pOBKDpbpQy/BWNsL7+mc+UIECLsYFZTeN7GULi/JoBvYhjh4J9sa9EG2hdQtXgLc1HIURVNpsOKw&#10;UGJDbyXl39mvUWDcbLyz/uNnt7Wb989rxl+H17VST4/dyzMIT52/h//bG61gMhsvRvB3J1wBmd4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bgdWQcgAAADeAAAADwAAAAAA&#10;AAAAAAAAAAChAgAAZHJzL2Rvd25yZXYueG1sUEsFBgAAAAAEAAQA+QAAAJYDAAAAAA==&#10;" strokeweight="2pt">
                <v:stroke endarrow="block"/>
              </v:shape>
            </v:group>
          </v:group>
        </w:pict>
      </w:r>
      <w:r w:rsidR="00A8125D" w:rsidRPr="001E0CBF">
        <w:rPr>
          <w:b/>
          <w:noProof/>
          <w:sz w:val="20"/>
          <w:szCs w:val="20"/>
          <w:lang w:eastAsia="en-GB"/>
        </w:rPr>
        <w:drawing>
          <wp:inline distT="0" distB="0" distL="0" distR="0">
            <wp:extent cx="5029200" cy="4013200"/>
            <wp:effectExtent l="0" t="0" r="0" b="0"/>
            <wp:docPr id="12" name="Picture 12" descr="Macintosh HD:Users:rfoulger:Desktop:Screen shot 2011-02-02 at 15.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foulger:Desktop:Screen shot 2011-02-02 at 15.12.23.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29200" cy="4013200"/>
                    </a:xfrm>
                    <a:prstGeom prst="rect">
                      <a:avLst/>
                    </a:prstGeom>
                    <a:noFill/>
                    <a:ln>
                      <a:noFill/>
                    </a:ln>
                  </pic:spPr>
                </pic:pic>
              </a:graphicData>
            </a:graphic>
          </wp:inline>
        </w:drawing>
      </w:r>
    </w:p>
    <w:p w:rsidR="00A8125D" w:rsidRPr="001E0CBF" w:rsidRDefault="00050D51" w:rsidP="00A8125D">
      <w:pPr>
        <w:spacing w:after="0"/>
        <w:jc w:val="center"/>
        <w:rPr>
          <w:b/>
          <w:sz w:val="20"/>
          <w:szCs w:val="20"/>
        </w:rPr>
      </w:pPr>
      <w:r w:rsidRPr="00050D51">
        <w:rPr>
          <w:b/>
          <w:noProof/>
          <w:sz w:val="20"/>
          <w:szCs w:val="20"/>
          <w:lang w:val="en-US"/>
        </w:rPr>
        <w:pict>
          <v:shape id="Text Box 1013" o:spid="_x0000_s1056" type="#_x0000_t202" style="position:absolute;left:0;text-align:left;margin-left:0;margin-top:10pt;width:423.5pt;height:156.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" strokecolor="#7f7f7f">
            <v:textbox>
              <w:txbxContent>
                <w:p w:rsidR="00953708" w:rsidRPr="00712DE3" w:rsidRDefault="00953708" w:rsidP="00A8125D">
                  <w:pPr>
                    <w:pStyle w:val="Iconstext"/>
                    <w:rPr>
                      <w:b/>
                      <w:sz w:val="18"/>
                      <w:szCs w:val="18"/>
                    </w:rPr>
                  </w:pPr>
                  <w:proofErr w:type="gramStart"/>
                  <w:r w:rsidRPr="00712DE3">
                    <w:rPr>
                      <w:b/>
                      <w:sz w:val="18"/>
                      <w:szCs w:val="18"/>
                    </w:rPr>
                    <w:t>Figure 1.2.</w:t>
                  </w:r>
                  <w:proofErr w:type="gramEnd"/>
                  <w:r w:rsidRPr="00712DE3">
                    <w:rPr>
                      <w:b/>
                      <w:sz w:val="18"/>
                      <w:szCs w:val="18"/>
                    </w:rPr>
                    <w:t xml:space="preserve"> </w:t>
                  </w:r>
                  <w:proofErr w:type="gramStart"/>
                  <w:r w:rsidRPr="00712DE3">
                    <w:rPr>
                      <w:b/>
                      <w:sz w:val="18"/>
                      <w:szCs w:val="18"/>
                    </w:rPr>
                    <w:t>A search for ‘apoptosis’.</w:t>
                  </w:r>
                  <w:proofErr w:type="gramEnd"/>
                  <w:r w:rsidRPr="00712DE3">
                    <w:rPr>
                      <w:b/>
                      <w:sz w:val="18"/>
                      <w:szCs w:val="18"/>
                    </w:rPr>
                    <w:t xml:space="preserve"> </w:t>
                  </w:r>
                </w:p>
                <w:p w:rsidR="00953708" w:rsidRPr="00571439" w:rsidRDefault="00953708" w:rsidP="008C2843">
                  <w:pPr>
                    <w:spacing w:line="240" w:lineRule="auto"/>
                    <w:rPr>
                      <w:noProof/>
                      <w:sz w:val="18"/>
                      <w:szCs w:val="18"/>
                      <w:lang w:eastAsia="en-GB"/>
                    </w:rPr>
                  </w:pPr>
                  <w:r w:rsidRPr="00571439">
                    <w:rPr>
                      <w:b/>
                      <w:sz w:val="18"/>
                      <w:szCs w:val="18"/>
                    </w:rPr>
                    <w:t>[A]</w:t>
                  </w:r>
                  <w:r w:rsidRPr="00571439">
                    <w:rPr>
                      <w:sz w:val="18"/>
                      <w:szCs w:val="18"/>
                    </w:rPr>
                    <w:t xml:space="preserve"> </w:t>
                  </w:r>
                  <w:r w:rsidRPr="00571439">
                    <w:rPr>
                      <w:noProof/>
                      <w:sz w:val="18"/>
                      <w:szCs w:val="18"/>
                      <w:lang w:eastAsia="en-GB"/>
                    </w:rPr>
                    <w:t>The green plus icons next to GO IDs allow you to add that term to ‘Your terms’ selection which you can use for comparing multiple terms</w:t>
                  </w:r>
                  <w:r w:rsidRPr="00571439">
                    <w:rPr>
                      <w:sz w:val="18"/>
                      <w:szCs w:val="18"/>
                    </w:rPr>
                    <w:t xml:space="preserve"> in an ontology chart</w:t>
                  </w:r>
                  <w:r w:rsidRPr="00571439">
                    <w:rPr>
                      <w:noProof/>
                      <w:sz w:val="18"/>
                      <w:szCs w:val="18"/>
                      <w:lang w:eastAsia="en-GB"/>
                    </w:rPr>
                    <w:t xml:space="preserve"> </w:t>
                  </w:r>
                  <w:r>
                    <w:rPr>
                      <w:noProof/>
                      <w:sz w:val="18"/>
                      <w:szCs w:val="18"/>
                      <w:lang w:eastAsia="en-GB"/>
                    </w:rPr>
                    <w:t xml:space="preserve">(see section 1.2) </w:t>
                  </w:r>
                  <w:r w:rsidRPr="00571439">
                    <w:rPr>
                      <w:noProof/>
                      <w:sz w:val="18"/>
                      <w:szCs w:val="18"/>
                      <w:lang w:eastAsia="en-GB"/>
                    </w:rPr>
                    <w:t>or for creating GO slims (see section 3).</w:t>
                  </w:r>
                </w:p>
                <w:p w:rsidR="00953708" w:rsidRPr="00571439" w:rsidRDefault="00953708" w:rsidP="008F7E6A">
                  <w:pPr>
                    <w:pStyle w:val="Iconstext"/>
                    <w:rPr>
                      <w:sz w:val="18"/>
                      <w:szCs w:val="18"/>
                    </w:rPr>
                  </w:pPr>
                  <w:r w:rsidRPr="00571439">
                    <w:rPr>
                      <w:b/>
                      <w:sz w:val="18"/>
                      <w:szCs w:val="18"/>
                    </w:rPr>
                    <w:t>[B]</w:t>
                  </w:r>
                  <w:r w:rsidRPr="00571439">
                    <w:rPr>
                      <w:sz w:val="18"/>
                      <w:szCs w:val="18"/>
                    </w:rPr>
                    <w:t xml:space="preserve"> The first 20 GO terms are shown by default to see further terms, click on ‘more’ at the bottom of the list.</w:t>
                  </w:r>
                </w:p>
                <w:p w:rsidR="00953708" w:rsidRPr="00571439" w:rsidRDefault="00953708" w:rsidP="00A8125D">
                  <w:pPr>
                    <w:pStyle w:val="Iconstext"/>
                    <w:rPr>
                      <w:sz w:val="18"/>
                      <w:szCs w:val="18"/>
                    </w:rPr>
                  </w:pPr>
                  <w:r w:rsidRPr="00571439">
                    <w:rPr>
                      <w:b/>
                      <w:sz w:val="18"/>
                      <w:szCs w:val="18"/>
                    </w:rPr>
                    <w:t>[C]</w:t>
                  </w:r>
                  <w:r w:rsidRPr="00571439">
                    <w:rPr>
                      <w:sz w:val="18"/>
                      <w:szCs w:val="18"/>
                    </w:rPr>
                    <w:t xml:space="preserve"> Tabbed sections allow for a more focused search in a particular ontology</w:t>
                  </w:r>
                </w:p>
                <w:p w:rsidR="00953708" w:rsidRPr="00571439" w:rsidRDefault="00953708" w:rsidP="00C478E6">
                  <w:pPr>
                    <w:pStyle w:val="Iconstext"/>
                    <w:rPr>
                      <w:b/>
                      <w:sz w:val="18"/>
                      <w:szCs w:val="18"/>
                    </w:rPr>
                  </w:pPr>
                  <w:r w:rsidRPr="00571439">
                    <w:rPr>
                      <w:b/>
                      <w:sz w:val="18"/>
                      <w:szCs w:val="18"/>
                    </w:rPr>
                    <w:t>[D]</w:t>
                  </w:r>
                  <w:r w:rsidRPr="00571439">
                    <w:rPr>
                      <w:sz w:val="18"/>
                      <w:szCs w:val="18"/>
                    </w:rPr>
                    <w:t xml:space="preserve"> Obsolete terms are also retrieved, and this is indicated to the right of the term name.</w:t>
                  </w:r>
                </w:p>
                <w:p w:rsidR="00953708" w:rsidRPr="00A8125D" w:rsidRDefault="00953708" w:rsidP="00A8125D">
                  <w:pPr>
                    <w:pStyle w:val="Iconstext"/>
                    <w:rPr>
                      <w:b/>
                      <w:szCs w:val="22"/>
                    </w:rPr>
                  </w:pPr>
                </w:p>
                <w:p w:rsidR="00953708" w:rsidRPr="00422954" w:rsidRDefault="00953708" w:rsidP="008F7E6A">
                  <w:pPr>
                    <w:pStyle w:val="Iconstext"/>
                    <w:rPr>
                      <w:szCs w:val="22"/>
                    </w:rPr>
                  </w:pPr>
                </w:p>
              </w:txbxContent>
            </v:textbox>
          </v:shape>
        </w:pict>
      </w:r>
    </w:p>
    <w:p w:rsidR="008F7E6A" w:rsidRPr="001E0CBF" w:rsidRDefault="008F7E6A" w:rsidP="002E048F">
      <w:pPr>
        <w:spacing w:line="240" w:lineRule="auto"/>
        <w:rPr>
          <w:sz w:val="20"/>
          <w:szCs w:val="20"/>
        </w:rPr>
      </w:pPr>
    </w:p>
    <w:p w:rsidR="008F7E6A" w:rsidRPr="001E0CBF" w:rsidRDefault="008F7E6A" w:rsidP="00FF1ADC">
      <w:pPr>
        <w:rPr>
          <w:sz w:val="20"/>
          <w:szCs w:val="20"/>
        </w:rPr>
      </w:pPr>
    </w:p>
    <w:p w:rsidR="008F7E6A" w:rsidRPr="001E0CBF" w:rsidRDefault="008F7E6A" w:rsidP="00FF1ADC">
      <w:pPr>
        <w:rPr>
          <w:sz w:val="20"/>
          <w:szCs w:val="20"/>
        </w:rPr>
      </w:pPr>
    </w:p>
    <w:p w:rsidR="008F7E6A" w:rsidRPr="001E0CBF" w:rsidRDefault="008F7E6A" w:rsidP="00FF1ADC">
      <w:pPr>
        <w:rPr>
          <w:sz w:val="20"/>
          <w:szCs w:val="20"/>
        </w:rPr>
      </w:pPr>
    </w:p>
    <w:p w:rsidR="008F7E6A" w:rsidRPr="001E0CBF" w:rsidRDefault="008F7E6A" w:rsidP="00FF1ADC">
      <w:pPr>
        <w:rPr>
          <w:sz w:val="20"/>
          <w:szCs w:val="20"/>
        </w:rPr>
      </w:pPr>
    </w:p>
    <w:p w:rsidR="00A8125D" w:rsidRPr="001E0CBF" w:rsidRDefault="00A8125D" w:rsidP="006E738F">
      <w:pPr>
        <w:rPr>
          <w:sz w:val="20"/>
          <w:szCs w:val="20"/>
        </w:rPr>
      </w:pPr>
    </w:p>
    <w:p w:rsidR="00A8125D" w:rsidRPr="001E0CBF" w:rsidRDefault="00A8125D" w:rsidP="006E738F">
      <w:pPr>
        <w:rPr>
          <w:sz w:val="20"/>
          <w:szCs w:val="20"/>
        </w:rPr>
      </w:pPr>
    </w:p>
    <w:p w:rsidR="00621D6D" w:rsidRPr="001E0CBF" w:rsidRDefault="00621D6D" w:rsidP="00621D6D">
      <w:pPr>
        <w:rPr>
          <w:sz w:val="20"/>
          <w:szCs w:val="20"/>
        </w:rPr>
      </w:pPr>
      <w:r w:rsidRPr="001E0CBF">
        <w:rPr>
          <w:sz w:val="20"/>
          <w:szCs w:val="20"/>
        </w:rPr>
        <w:t>Clicking on the GO ID for a term will take you to a page called the</w:t>
      </w:r>
      <w:r w:rsidR="00712DE3">
        <w:rPr>
          <w:sz w:val="20"/>
          <w:szCs w:val="20"/>
        </w:rPr>
        <w:t xml:space="preserve"> ‘</w:t>
      </w:r>
      <w:r w:rsidR="008C2403">
        <w:rPr>
          <w:sz w:val="20"/>
          <w:szCs w:val="20"/>
        </w:rPr>
        <w:t>Term Information P</w:t>
      </w:r>
      <w:r w:rsidR="00712DE3">
        <w:rPr>
          <w:sz w:val="20"/>
          <w:szCs w:val="20"/>
        </w:rPr>
        <w:t>age’ (Fig.</w:t>
      </w:r>
      <w:r w:rsidRPr="001E0CBF">
        <w:rPr>
          <w:sz w:val="20"/>
          <w:szCs w:val="20"/>
        </w:rPr>
        <w:t xml:space="preserve"> 1.3), providing ful</w:t>
      </w:r>
      <w:r w:rsidR="00712DE3">
        <w:rPr>
          <w:sz w:val="20"/>
          <w:szCs w:val="20"/>
        </w:rPr>
        <w:t>l details of the selected term.</w:t>
      </w:r>
    </w:p>
    <w:p w:rsidR="00FC6B8D" w:rsidRPr="001E0CBF" w:rsidRDefault="00050D51" w:rsidP="006E738F">
      <w:pPr>
        <w:rPr>
          <w:sz w:val="20"/>
          <w:szCs w:val="20"/>
        </w:rPr>
      </w:pPr>
      <w:r w:rsidRPr="00050D51">
        <w:rPr>
          <w:noProof/>
          <w:sz w:val="20"/>
          <w:szCs w:val="20"/>
          <w:lang w:val="en-US"/>
        </w:rPr>
        <w:pict>
          <v:group id="Group 57371" o:spid="_x0000_s1057" style="position:absolute;left:0;text-align:left;margin-left:3.15pt;margin-top:79.4pt;width:256.3pt;height:108.55pt;z-index:251761152" coordsize="3255015,13785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">
            <v:group id="Group 57406" o:spid="_x0000_s1058" style="position:absolute;top:71755;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huT05sgAAADe&#10;AAAADwAAAAAAAAAAAAAAAACpAgAAZHJzL2Rvd25yZXYueG1sUEsFBgAAAAAEAAQA+gAAAJ4DAAAA&#10;AA==&#10;">
              <v:shape id="Text Box 1225" o:spid="_x0000_s1059"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1oJgwwAA&#10;AN4AAAAPAAAAZHJzL2Rvd25yZXYueG1sRI9Pi8IwFMTvgt8hPMHbmuruWq1GkWUFj/69P5tnW21e&#10;ShNr/fZmYcHjMDO/YebL1pSiodoVlhUMBxEI4tTqgjMFx8P6YwLCeWSNpWVS8CQHy0W3M8dE2wfv&#10;qNn7TAQIuwQV5N5XiZQuzcmgG9iKOHgXWxv0QdaZ1DU+AtyUchRFY2mw4LCQY0U/OaW3/d0oaLa/&#10;583n5FTaLRWtma4wXl9RqX6vXc1AeGr9O/zf3mgF3/FXFMPfnXAF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1oJgwwAAAN4AAAAPAAAAAAAAAAAAAAAAAJcCAABkcnMvZG93&#10;bnJldi54bWxQSwUGAAAAAAQABAD1AAAAhwMAAAAA&#10;">
                <v:textbox inset="1.3mm,,1.3mm">
                  <w:txbxContent>
                    <w:p w:rsidR="00953708" w:rsidRPr="0025599B" w:rsidRDefault="00953708" w:rsidP="00522F7C">
                      <w:pPr>
                        <w:spacing w:before="0" w:after="0" w:line="240" w:lineRule="auto"/>
                        <w:rPr>
                          <w:b/>
                          <w:szCs w:val="20"/>
                        </w:rPr>
                      </w:pPr>
                      <w:r>
                        <w:rPr>
                          <w:b/>
                          <w:szCs w:val="20"/>
                        </w:rPr>
                        <w:t>B</w:t>
                      </w:r>
                    </w:p>
                  </w:txbxContent>
                </v:textbox>
              </v:shape>
              <v:shape id="AutoShape 1226" o:spid="_x0000_s1060"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mPhfcUAAADcAAAADwAAAGRycy9kb3ducmV2LnhtbESPT2vCQBTE74V+h+UVvOlGhVqjq/gH&#10;qyAVGnvw+Mg+k2D2bcyuGr+9Kwg9DjPzG2Y8bUwprlS7wrKCbicCQZxaXXCm4G+/an+BcB5ZY2mZ&#10;FNzJwXTy/jbGWNsb/9I18ZkIEHYxKsi9r2IpXZqTQdexFXHwjrY26IOsM6lrvAW4KWUvij6lwYLD&#10;Qo4VLXJKT8nFKDBu0N9Z/33e/djNcntP+LCfr5VqfTSzEQhPjf8Pv9obrWA47MHzTDgCcvI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mPhfcUAAADcAAAADwAAAAAAAAAA&#10;AAAAAAChAgAAZHJzL2Rvd25yZXYueG1sUEsFBgAAAAAEAAQA+QAAAJMDAAAAAA==&#10;" strokeweight="2pt">
                <v:stroke endarrow="block"/>
              </v:shape>
            </v:group>
            <v:group id="Group 993" o:spid="_x0000_s1061" style="position:absolute;left:893445;width:323850;height:237490"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AsifxgAAANwAAAAPAAAAZHJzL2Rvd25yZXYueG1sRI9Ba8JAFITvBf/D8oTe&#10;6iZKS03dhCC29CBCVZDeHtlnEpJ9G7LbJP77bkHocZiZb5hNNplWDNS72rKCeBGBIC6srrlUcD69&#10;P72CcB5ZY2uZFNzIQZbOHjaYaDvyFw1HX4oAYZeggsr7LpHSFRUZdAvbEQfvanuDPsi+lLrHMcBN&#10;K5dR9CIN1hwWKuxoW1HRHH+Mgo8Rx3wV74Z9c93evk/Ph8s+JqUe51P+BsLT5P/D9/anVrBer+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UCyJ/GAAAA3AAA&#10;AA8AAAAAAAAAAAAAAAAAqQIAAGRycy9kb3ducmV2LnhtbFBLBQYAAAAABAAEAPoAAACcAwAAAAA=&#10;">
              <v:shape id="AutoShape 1228" o:spid="_x0000_s1062"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RgJaMMAAADcAAAADwAAAGRycy9kb3ducmV2LnhtbESPT2vCQBTE74V+h+UJvdWN/YdGV7FC&#10;UehJ7SW3x+4zCWbfhuyrSb99VxA8DjPzG2axGnyjLtTFOrCByTgDRWyDq7k08HP8ep6CioLssAlM&#10;Bv4owmr5+LDA3IWe93Q5SKkShGOOBiqRNtc62oo8xnFoiZN3Cp1HSbIrteuwT3Df6Jcs+9Aea04L&#10;Fba0qcieD7/eQGn74sib73f5XG+tL8QVr1tnzNNoWM9BCQ1yD9/aO2dgNnuD65l0BPTy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kYCWjDAAAA3AAAAA8AAAAAAAAAAAAA&#10;AAAAoQIAAGRycy9kb3ducmV2LnhtbFBLBQYAAAAABAAEAPkAAACRAwAAAAA=&#10;" strokeweight="2pt">
                <v:stroke endarrow="block"/>
              </v:shape>
              <v:shape id="Text Box 1229" o:spid="_x0000_s1063"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pdgCwwAA&#10;ANwAAAAPAAAAZHJzL2Rvd25yZXYueG1sRI9Ba4NAFITvgfyH5QV6i2taMGqySggNeEzT9v7qvqit&#10;+1bcrbH/vlso5DjMzDfMvpxNLyYaXWdZwSaKQRDXVnfcKHh7Pa1TEM4ja+wtk4IfclAWy8Uec21v&#10;/ELTxTciQNjlqKD1fsildHVLBl1kB+LgXe1o0Ac5NlKPeAtw08vHOE6kwY7DQosDHVuqvy7fRsF0&#10;fv6ontL33p6pm012wO3pE5V6WM2HHQhPs7+H/9uVVpBlCfydCUdAF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pdgCwwAAANwAAAAPAAAAAAAAAAAAAAAAAJcCAABkcnMvZG93&#10;bnJldi54bWxQSwUGAAAAAAQABAD1AAAAhwMAAAAA&#10;">
                <v:textbox inset="1.3mm,,1.3mm">
                  <w:txbxContent>
                    <w:p w:rsidR="00953708" w:rsidRPr="0025599B" w:rsidRDefault="00953708" w:rsidP="00522F7C">
                      <w:pPr>
                        <w:spacing w:before="0" w:after="0" w:line="240" w:lineRule="auto"/>
                        <w:rPr>
                          <w:b/>
                          <w:szCs w:val="20"/>
                        </w:rPr>
                      </w:pPr>
                      <w:r>
                        <w:rPr>
                          <w:b/>
                          <w:szCs w:val="20"/>
                        </w:rPr>
                        <w:t>A</w:t>
                      </w:r>
                    </w:p>
                  </w:txbxContent>
                </v:textbox>
              </v:shape>
            </v:group>
            <v:group id="Group 1000" o:spid="_x0000_s1064" style="position:absolute;left:1496695;top:1141095;width:323850;height:237490"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BvmmljxwAAAN0A&#10;AAAPAAAAAAAAAAAAAAAAAKkCAABkcnMvZG93bnJldi54bWxQSwUGAAAAAAQABAD6AAAAnQMAAAAA&#10;">
              <v:shape id="AutoShape 1234" o:spid="_x0000_s1065"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4oWsIAAADdAAAADwAAAGRycy9kb3ducmV2LnhtbERPS2vDMAy+D/ofjAq7rXY3WkZWt3SF&#10;0UFPfVxyE7aahMZyiLUm+/fzYLCbPr6nVpsxtOpOfWoiW5jPDChiF33DlYXL+ePpFVQSZI9tZLLw&#10;TQk268nDCgsfBz7S/SSVyiGcCrRQi3SF1snVFDDNYkecuWvsA0qGfaV9j0MOD61+NmapAzacG2rs&#10;aFeTu52+goXKDeWZd4eFvG/3LpTiy5e9t/ZxOm7fQAmN8i/+c3/6PN+YOfx+k0/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f4oWsIAAADdAAAADwAAAAAAAAAAAAAA&#10;AAChAgAAZHJzL2Rvd25yZXYueG1sUEsFBgAAAAAEAAQA+QAAAJADAAAAAA==&#10;" strokeweight="2pt">
                <v:stroke endarrow="block"/>
              </v:shape>
              <v:shape id="Text Box 1235" o:spid="_x0000_s1066"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HzzrvwAA&#10;AN0AAAAPAAAAZHJzL2Rvd25yZXYueG1sRE9Li8IwEL4L/ocwgjdNVFi1GkVEwaPr4z42Y1ttJqWJ&#10;tfvvNwsL3ubje85y3dpSNFT7wrGG0VCBIE6dKTjTcDnvBzMQPiAbLB2Thh/ysF51O0tMjHvzNzWn&#10;kIkYwj5BDXkIVSKlT3Oy6IeuIo7c3dUWQ4R1Jk2N7xhuSzlW6ktaLDg25FjRNqf0eXpZDc1xdztM&#10;ZtfSHalo7XyD0/0Dte732s0CRKA2fMT/7oOJ85Uaw9838QS5+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AfPOu/AAAA3QAAAA8AAAAAAAAAAAAAAAAAlwIAAGRycy9kb3ducmV2&#10;LnhtbFBLBQYAAAAABAAEAPUAAACDAwAAAAA=&#10;">
                <v:textbox inset="1.3mm,,1.3mm">
                  <w:txbxContent>
                    <w:p w:rsidR="00953708" w:rsidRPr="0025599B" w:rsidRDefault="00953708" w:rsidP="00522F7C">
                      <w:pPr>
                        <w:spacing w:before="0" w:after="0" w:line="240" w:lineRule="auto"/>
                        <w:rPr>
                          <w:b/>
                          <w:szCs w:val="20"/>
                        </w:rPr>
                      </w:pPr>
                      <w:r>
                        <w:rPr>
                          <w:b/>
                          <w:szCs w:val="20"/>
                        </w:rPr>
                        <w:t>D</w:t>
                      </w:r>
                    </w:p>
                  </w:txbxContent>
                </v:textbox>
              </v:shape>
            </v:group>
            <v:group id="Group 2" o:spid="_x0000_s1067" style="position:absolute;left:2919412;top:573723;width:433715;height:237490;rotation:90;flip:x" coordorigin="4995,2994" coordsize="634,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ekEKcIAAADaAAAADwAA&#10;AAAAAAAAAAAAAACpAgAAZHJzL2Rvd25yZXYueG1sUEsFBgAAAAAEAAQA+gAAAJgDAAAAAA==&#10;">
              <v:shape id="AutoShape 1228" o:spid="_x0000_s1068"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W4LoMEAAADaAAAADwAAAGRycy9kb3ducmV2LnhtbESPQWvCQBSE7wX/w/IEb3VTbUVSV1FB&#10;LPRU9ZLbY/c1Cc2+Ddmnif/eLRR6HGbmG2a1GXyjbtTFOrCBl2kGitgGV3Np4HI+PC9BRUF22AQm&#10;A3eKsFmPnlaYu9DzF91OUqoE4ZijgUqkzbWOtiKPcRpa4uR9h86jJNmV2nXYJ7hv9CzLFtpjzWmh&#10;wpb2Fdmf09UbKG1fnHn/+Sa77dH6QlwxPzpjJuNh+w5KaJD/8F/7wxl4hd8r6Qbo9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JbgugwQAAANoAAAAPAAAAAAAAAAAAAAAA&#10;AKECAABkcnMvZG93bnJldi54bWxQSwUGAAAAAAQABAD5AAAAjwMAAAAA&#10;" strokeweight="2pt">
                <v:stroke endarrow="block"/>
              </v:shape>
              <v:shape id="Text Box 1229" o:spid="_x0000_s1069" type="#_x0000_t202" style="position:absolute;left:5201;top:2994;width:428;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46ijwAAA&#10;ANsAAAAPAAAAZHJzL2Rvd25yZXYueG1sRI/NqsIwFIT3gu8QjuBOUxW0t9coIgou/bv7c5tjW21O&#10;ShNrfXsjCC6HmfmGmS9bU4qGaldYVjAaRiCIU6sLzhScT9tBDMJ5ZI2lZVLwJAfLRbczx0TbBx+o&#10;OfpMBAi7BBXk3leJlC7NyaAb2oo4eBdbG/RB1pnUNT4C3JRyHEVTabDgsJBjReuc0tvxbhQ0+83/&#10;bhL/lXZPRWt+VjjbXlGpfq9d/YLw1Ppv+NPeaQXTCby/hB8gF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46ijwAAAANsAAAAPAAAAAAAAAAAAAAAAAJcCAABkcnMvZG93bnJl&#10;di54bWxQSwUGAAAAAAQABAD1AAAAhAMAAAAA&#10;">
                <v:textbox inset="1.3mm,,1.3mm">
                  <w:txbxContent>
                    <w:p w:rsidR="00953708" w:rsidRPr="0025599B" w:rsidRDefault="00953708" w:rsidP="008C2403">
                      <w:pPr>
                        <w:spacing w:before="0" w:after="0" w:line="240" w:lineRule="auto"/>
                        <w:rPr>
                          <w:b/>
                          <w:szCs w:val="20"/>
                        </w:rPr>
                      </w:pPr>
                      <w:r>
                        <w:rPr>
                          <w:b/>
                          <w:szCs w:val="20"/>
                        </w:rPr>
                        <w:t>C</w:t>
                      </w:r>
                      <w:r>
                        <w:rPr>
                          <w:b/>
                          <w:noProof/>
                          <w:szCs w:val="20"/>
                          <w:lang w:eastAsia="en-GB"/>
                        </w:rPr>
                        <w:drawing>
                          <wp:inline distT="0" distB="0" distL="0" distR="0">
                            <wp:extent cx="97155" cy="163270"/>
                            <wp:effectExtent l="0" t="0" r="4445" b="0"/>
                            <wp:docPr id="57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7155" cy="163270"/>
                                    </a:xfrm>
                                    <a:prstGeom prst="rect">
                                      <a:avLst/>
                                    </a:prstGeom>
                                    <a:noFill/>
                                    <a:ln>
                                      <a:noFill/>
                                    </a:ln>
                                  </pic:spPr>
                                </pic:pic>
                              </a:graphicData>
                            </a:graphic>
                          </wp:inline>
                        </w:drawing>
                      </w:r>
                    </w:p>
                  </w:txbxContent>
                </v:textbox>
              </v:shape>
            </v:group>
          </v:group>
        </w:pict>
      </w:r>
      <w:r w:rsidRPr="00050D51">
        <w:rPr>
          <w:noProof/>
          <w:sz w:val="20"/>
          <w:szCs w:val="20"/>
          <w:lang w:val="en-US"/>
        </w:rPr>
        <w:pict>
          <v:shape id="Text Box 1223" o:spid="_x0000_s1070" type="#_x0000_t202" style="position:absolute;left:0;text-align:left;margin-left:0;margin-top:234pt;width:423.5pt;height:9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" strokecolor="#7f7f7f">
            <v:textbox>
              <w:txbxContent>
                <w:p w:rsidR="00953708" w:rsidRPr="008E28B4" w:rsidRDefault="00953708" w:rsidP="00FC6B8D">
                  <w:pPr>
                    <w:pStyle w:val="Iconstext"/>
                    <w:rPr>
                      <w:b/>
                      <w:sz w:val="18"/>
                      <w:szCs w:val="18"/>
                    </w:rPr>
                  </w:pPr>
                  <w:proofErr w:type="gramStart"/>
                  <w:r w:rsidRPr="008E28B4">
                    <w:rPr>
                      <w:b/>
                      <w:sz w:val="18"/>
                      <w:szCs w:val="18"/>
                    </w:rPr>
                    <w:t>F</w:t>
                  </w:r>
                  <w:r>
                    <w:rPr>
                      <w:b/>
                      <w:sz w:val="18"/>
                      <w:szCs w:val="18"/>
                    </w:rPr>
                    <w:t>igure 1.3.</w:t>
                  </w:r>
                  <w:proofErr w:type="gramEnd"/>
                  <w:r>
                    <w:rPr>
                      <w:b/>
                      <w:sz w:val="18"/>
                      <w:szCs w:val="18"/>
                    </w:rPr>
                    <w:t xml:space="preserve"> GO Term Information Page V</w:t>
                  </w:r>
                  <w:r w:rsidRPr="008E28B4">
                    <w:rPr>
                      <w:b/>
                      <w:sz w:val="18"/>
                      <w:szCs w:val="18"/>
                    </w:rPr>
                    <w:t>iew</w:t>
                  </w:r>
                </w:p>
                <w:p w:rsidR="00953708" w:rsidRPr="008E28B4" w:rsidRDefault="00953708" w:rsidP="00FC6B8D">
                  <w:pPr>
                    <w:spacing w:before="120" w:after="0" w:line="240" w:lineRule="auto"/>
                    <w:rPr>
                      <w:noProof/>
                      <w:sz w:val="18"/>
                      <w:szCs w:val="18"/>
                      <w:lang w:eastAsia="en-GB"/>
                    </w:rPr>
                  </w:pPr>
                  <w:r w:rsidRPr="008E28B4">
                    <w:rPr>
                      <w:b/>
                      <w:noProof/>
                      <w:sz w:val="18"/>
                      <w:szCs w:val="18"/>
                      <w:lang w:eastAsia="en-GB"/>
                    </w:rPr>
                    <w:t xml:space="preserve">[A] </w:t>
                  </w:r>
                  <w:r w:rsidRPr="008E28B4">
                    <w:rPr>
                      <w:noProof/>
                      <w:sz w:val="18"/>
                      <w:szCs w:val="18"/>
                      <w:lang w:eastAsia="en-GB"/>
                    </w:rPr>
                    <w:t>A unique, stable identifier for the GO term</w:t>
                  </w:r>
                </w:p>
                <w:p w:rsidR="00953708" w:rsidRPr="008E28B4" w:rsidRDefault="00953708" w:rsidP="00FC6B8D">
                  <w:pPr>
                    <w:spacing w:before="120" w:after="0" w:line="240" w:lineRule="auto"/>
                    <w:rPr>
                      <w:noProof/>
                      <w:sz w:val="18"/>
                      <w:szCs w:val="18"/>
                      <w:lang w:eastAsia="en-GB"/>
                    </w:rPr>
                  </w:pPr>
                  <w:r w:rsidRPr="008E28B4">
                    <w:rPr>
                      <w:b/>
                      <w:noProof/>
                      <w:sz w:val="18"/>
                      <w:szCs w:val="18"/>
                      <w:lang w:eastAsia="en-GB"/>
                    </w:rPr>
                    <w:t xml:space="preserve">[B] </w:t>
                  </w:r>
                  <w:r w:rsidRPr="008E28B4">
                    <w:rPr>
                      <w:noProof/>
                      <w:sz w:val="18"/>
                      <w:szCs w:val="18"/>
                      <w:lang w:eastAsia="en-GB"/>
                    </w:rPr>
                    <w:t>The primary GO term name</w:t>
                  </w:r>
                </w:p>
                <w:p w:rsidR="00953708" w:rsidRPr="008E28B4" w:rsidRDefault="00953708" w:rsidP="00FC6B8D">
                  <w:pPr>
                    <w:spacing w:before="120" w:after="0" w:line="240" w:lineRule="auto"/>
                    <w:rPr>
                      <w:noProof/>
                      <w:sz w:val="18"/>
                      <w:szCs w:val="18"/>
                      <w:lang w:eastAsia="en-GB"/>
                    </w:rPr>
                  </w:pPr>
                  <w:r w:rsidRPr="008E28B4">
                    <w:rPr>
                      <w:b/>
                      <w:noProof/>
                      <w:sz w:val="18"/>
                      <w:szCs w:val="18"/>
                      <w:lang w:eastAsia="en-GB"/>
                    </w:rPr>
                    <w:t xml:space="preserve">[C] </w:t>
                  </w:r>
                  <w:r w:rsidRPr="008E28B4">
                    <w:rPr>
                      <w:noProof/>
                      <w:sz w:val="18"/>
                      <w:szCs w:val="18"/>
                      <w:lang w:eastAsia="en-GB"/>
                    </w:rPr>
                    <w:t>The term definition, a full description indicating to what concept the term refers</w:t>
                  </w:r>
                </w:p>
                <w:p w:rsidR="00953708" w:rsidRPr="008E28B4" w:rsidRDefault="00953708" w:rsidP="00FC6B8D">
                  <w:pPr>
                    <w:spacing w:before="120" w:after="0" w:line="240" w:lineRule="auto"/>
                    <w:rPr>
                      <w:noProof/>
                      <w:sz w:val="18"/>
                      <w:szCs w:val="18"/>
                      <w:lang w:eastAsia="en-GB"/>
                    </w:rPr>
                  </w:pPr>
                  <w:r w:rsidRPr="008E28B4">
                    <w:rPr>
                      <w:b/>
                      <w:noProof/>
                      <w:sz w:val="18"/>
                      <w:szCs w:val="18"/>
                      <w:lang w:eastAsia="en-GB"/>
                    </w:rPr>
                    <w:t xml:space="preserve">[D] </w:t>
                  </w:r>
                  <w:r w:rsidRPr="008E28B4">
                    <w:rPr>
                      <w:noProof/>
                      <w:sz w:val="18"/>
                      <w:szCs w:val="18"/>
                      <w:lang w:eastAsia="en-GB"/>
                    </w:rPr>
                    <w:t>Term synonyms</w:t>
                  </w:r>
                </w:p>
                <w:p w:rsidR="00953708" w:rsidRPr="00422954" w:rsidRDefault="00953708" w:rsidP="00FC6B8D">
                  <w:pPr>
                    <w:pStyle w:val="Iconstext"/>
                    <w:rPr>
                      <w:szCs w:val="22"/>
                    </w:rPr>
                  </w:pPr>
                </w:p>
                <w:p w:rsidR="00953708" w:rsidRPr="00422954" w:rsidRDefault="00953708" w:rsidP="00FC6B8D">
                  <w:pPr>
                    <w:pStyle w:val="Iconstext"/>
                    <w:rPr>
                      <w:szCs w:val="22"/>
                    </w:rPr>
                  </w:pPr>
                </w:p>
              </w:txbxContent>
            </v:textbox>
          </v:shape>
        </w:pict>
      </w:r>
      <w:r w:rsidR="00F051E8" w:rsidRPr="001E0CBF">
        <w:rPr>
          <w:noProof/>
          <w:sz w:val="20"/>
          <w:szCs w:val="20"/>
          <w:lang w:eastAsia="en-GB"/>
        </w:rPr>
        <w:drawing>
          <wp:inline distT="0" distB="0" distL="0" distR="0">
            <wp:extent cx="5374852" cy="2826779"/>
            <wp:effectExtent l="0" t="0" r="10160" b="0"/>
            <wp:docPr id="57393" name="Picture 77" descr="Q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QG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75430" cy="2827083"/>
                    </a:xfrm>
                    <a:prstGeom prst="rect">
                      <a:avLst/>
                    </a:prstGeom>
                    <a:noFill/>
                    <a:ln>
                      <a:noFill/>
                    </a:ln>
                  </pic:spPr>
                </pic:pic>
              </a:graphicData>
            </a:graphic>
          </wp:inline>
        </w:drawing>
      </w:r>
    </w:p>
    <w:p w:rsidR="00FC6B8D" w:rsidRPr="001E0CBF" w:rsidRDefault="00FC6B8D" w:rsidP="00FC6B8D">
      <w:pPr>
        <w:spacing w:line="240" w:lineRule="auto"/>
        <w:rPr>
          <w:sz w:val="20"/>
          <w:szCs w:val="20"/>
        </w:rPr>
      </w:pPr>
    </w:p>
    <w:p w:rsidR="00FC6B8D" w:rsidRPr="001E0CBF" w:rsidRDefault="00FC6B8D" w:rsidP="00FC6B8D">
      <w:pPr>
        <w:spacing w:line="240" w:lineRule="auto"/>
        <w:rPr>
          <w:sz w:val="20"/>
          <w:szCs w:val="20"/>
        </w:rPr>
      </w:pPr>
    </w:p>
    <w:p w:rsidR="00FC6B8D" w:rsidRPr="001E0CBF" w:rsidRDefault="00FC6B8D" w:rsidP="006E738F">
      <w:pPr>
        <w:rPr>
          <w:sz w:val="20"/>
          <w:szCs w:val="20"/>
        </w:rPr>
      </w:pPr>
    </w:p>
    <w:p w:rsidR="00FC6B8D" w:rsidRPr="001E0CBF" w:rsidRDefault="00FC6B8D" w:rsidP="006E738F">
      <w:pPr>
        <w:rPr>
          <w:sz w:val="20"/>
          <w:szCs w:val="20"/>
        </w:rPr>
      </w:pPr>
    </w:p>
    <w:p w:rsidR="005F74BC" w:rsidRDefault="005F74BC" w:rsidP="006E738F">
      <w:pPr>
        <w:rPr>
          <w:sz w:val="20"/>
          <w:szCs w:val="20"/>
        </w:rPr>
      </w:pPr>
    </w:p>
    <w:p w:rsidR="00F051E8" w:rsidRDefault="00F051E8" w:rsidP="006E738F">
      <w:pPr>
        <w:rPr>
          <w:noProof/>
          <w:lang w:val="en-US"/>
        </w:rPr>
      </w:pPr>
      <w:r w:rsidRPr="001E0CBF">
        <w:rPr>
          <w:sz w:val="20"/>
          <w:szCs w:val="20"/>
        </w:rPr>
        <w:t>Tabbed pages provide further information about the term such as Ancestor terms</w:t>
      </w:r>
      <w:r w:rsidR="00565173">
        <w:rPr>
          <w:sz w:val="20"/>
          <w:szCs w:val="20"/>
        </w:rPr>
        <w:t xml:space="preserve"> (Fig</w:t>
      </w:r>
      <w:r w:rsidR="00D20BA9">
        <w:rPr>
          <w:sz w:val="20"/>
          <w:szCs w:val="20"/>
        </w:rPr>
        <w:t>.</w:t>
      </w:r>
      <w:r w:rsidR="00565173">
        <w:rPr>
          <w:sz w:val="20"/>
          <w:szCs w:val="20"/>
        </w:rPr>
        <w:t xml:space="preserve"> 1.4)</w:t>
      </w:r>
      <w:r w:rsidRPr="001E0CBF">
        <w:rPr>
          <w:sz w:val="20"/>
          <w:szCs w:val="20"/>
        </w:rPr>
        <w:t xml:space="preserve">, Child terms and Protein Annotation to the </w:t>
      </w:r>
      <w:r>
        <w:rPr>
          <w:sz w:val="20"/>
          <w:szCs w:val="20"/>
        </w:rPr>
        <w:t>term</w:t>
      </w:r>
      <w:r w:rsidR="00681ACC">
        <w:rPr>
          <w:sz w:val="20"/>
          <w:szCs w:val="20"/>
        </w:rPr>
        <w:t>.</w:t>
      </w:r>
    </w:p>
    <w:p w:rsidR="006201B9" w:rsidRDefault="00050D51" w:rsidP="00F051E8">
      <w:pPr>
        <w:rPr>
          <w:sz w:val="20"/>
          <w:szCs w:val="20"/>
        </w:rPr>
      </w:pPr>
      <w:bookmarkStart w:id="22" w:name="_Toc277161566"/>
      <w:bookmarkStart w:id="23" w:name="_Toc277161926"/>
      <w:r w:rsidRPr="00050D51">
        <w:rPr>
          <w:noProof/>
          <w:lang w:val="en-US"/>
        </w:rPr>
        <w:pict>
          <v:group id="Group 57396" o:spid="_x0000_s1071" style="position:absolute;left:0;text-align:left;margin-left:0;margin-top:118.45pt;width:154pt;height:27.7pt;z-index:251716096" coordsize="1955800,3517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">
            <v:group id="Group 27" o:spid="_x0000_s1072" style="position:absolute;top:114300;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JDTxAAAANsAAAAPAAAAZHJzL2Rvd25yZXYueG1sRI9Bi8IwFITvwv6H8Ba8&#10;aVoXXalGEdkVDyKoC+Lt0TzbYvNSmmxb/70RBI/DzHzDzJedKUVDtSssK4iHEQji1OqCMwV/p9/B&#10;FITzyBpLy6TgTg6Wi4/eHBNtWz5Qc/SZCBB2CSrIva8SKV2ak0E3tBVx8K62NuiDrDOpa2wD3JRy&#10;FEUTabDgsJBjReuc0tvx3yjYtNiuvuKfZne7ru+X03h/3sWkVP+zW81AeOr8O/xqb7WC0Tc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suJDTxAAAANsAAAAP&#10;AAAAAAAAAAAAAAAAAKkCAABkcnMvZG93bnJldi54bWxQSwUGAAAAAAQABAD6AAAAmgMAAAAA&#10;">
              <v:shape id="Text Box 32" o:spid="_x0000_s1073"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">
                <v:textbox inset="1.3mm,,1.3mm">
                  <w:txbxContent>
                    <w:p w:rsidR="00953708" w:rsidRPr="0025599B" w:rsidRDefault="00953708" w:rsidP="00813209">
                      <w:pPr>
                        <w:spacing w:before="0" w:after="0" w:line="240" w:lineRule="auto"/>
                        <w:rPr>
                          <w:b/>
                          <w:szCs w:val="20"/>
                        </w:rPr>
                      </w:pPr>
                      <w:r>
                        <w:rPr>
                          <w:b/>
                          <w:szCs w:val="20"/>
                        </w:rPr>
                        <w:t>A</w:t>
                      </w:r>
                    </w:p>
                  </w:txbxContent>
                </v:textbox>
              </v:shape>
              <v:shape id="AutoShape 33" o:spid="_x0000_s1074"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c0asUAAADbAAAADwAAAGRycy9kb3ducmV2LnhtbESPQWvCQBSE74L/YXlCb7rRQmvTbMRW&#10;2gpiwNhDj4/sMwlm38bsVuO/7xYEj8PMfMMki9404kydqy0rmE4iEMSF1TWXCr73H+M5COeRNTaW&#10;ScGVHCzS4SDBWNsL7+ic+1IECLsYFVTet7GUrqjIoJvYljh4B9sZ9EF2pdQdXgLcNHIWRU/SYM1h&#10;ocKW3isqjvmvUWDc82Nm/ecp29r1anPN+Wf/9qXUw6hfvoLw1Pt7+NZeawWzF/j/En6ATP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wc0asUAAADbAAAADwAAAAAAAAAA&#10;AAAAAAChAgAAZHJzL2Rvd25yZXYueG1sUEsFBgAAAAAEAAQA+QAAAJMDAAAAAA==&#10;" strokeweight="2pt">
                <v:stroke endarrow="block"/>
              </v:shape>
            </v:group>
            <v:group id="Group 30" o:spid="_x0000_s1075" style="position:absolute;left:1631950;width:323850;height:237490"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 id="AutoShape 35" o:spid="_x0000_s1076"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iBNa8IAAADbAAAADwAAAGRycy9kb3ducmV2LnhtbESPT2vCQBTE7wW/w/IK3urGiiKpq6gg&#10;Fjz555LbY/c1Cc2+DdlXE7+9Wyj0OMzMb5jVZvCNulMX68AGppMMFLENrubSwO16eFuCioLssAlM&#10;Bh4UYbMevawwd6HnM90vUqoE4ZijgUqkzbWOtiKPcRJa4uR9hc6jJNmV2nXYJ7hv9HuWLbTHmtNC&#10;hS3tK7Lflx9voLR9ceX9aS677dH6QlwxOzpjxq/D9gOU0CD/4b/2pzMwm8Lvl/QD9Po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iBNa8IAAADbAAAADwAAAAAAAAAAAAAA&#10;AAChAgAAZHJzL2Rvd25yZXYueG1sUEsFBgAAAAAEAAQA+QAAAJADAAAAAA==&#10;" strokeweight="2pt">
                <v:stroke endarrow="block"/>
              </v:shape>
              <v:shape id="Text Box 36" o:spid="_x0000_s1077"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WlNexQAA&#10;AN4AAAAPAAAAZHJzL2Rvd25yZXYueG1sRI9Ba8JAFITvgv9heYXezKZGjU1dJZQKHm3a3l+zr0k0&#10;+zZktzH++25B8DjMzDfMZjeaVgzUu8aygqcoBkFcWt1wpeDzYz9bg3AeWWNrmRRcycFuO51sMNP2&#10;wu80FL4SAcIuQwW1910mpStrMugi2xEH78f2Bn2QfSV1j5cAN62cx/FKGmw4LNTY0WtN5bn4NQqG&#10;49v3IVl/tfZIzWiec0z3J1Tq8WHMX0B4Gv09fGsftIJlmixW8H8nXAG5/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9aU17FAAAA3gAAAA8AAAAAAAAAAAAAAAAAlwIAAGRycy9k&#10;b3ducmV2LnhtbFBLBQYAAAAABAAEAPUAAACJAwAAAAA=&#10;">
                <v:textbox inset="1.3mm,,1.3mm">
                  <w:txbxContent>
                    <w:p w:rsidR="00953708" w:rsidRPr="0025599B" w:rsidRDefault="00953708" w:rsidP="00813209">
                      <w:pPr>
                        <w:spacing w:before="0" w:after="0" w:line="240" w:lineRule="auto"/>
                        <w:rPr>
                          <w:b/>
                          <w:szCs w:val="20"/>
                        </w:rPr>
                      </w:pPr>
                      <w:r>
                        <w:rPr>
                          <w:b/>
                          <w:szCs w:val="20"/>
                        </w:rPr>
                        <w:t>B</w:t>
                      </w:r>
                    </w:p>
                  </w:txbxContent>
                </v:textbox>
              </v:shape>
            </v:group>
          </v:group>
        </w:pict>
      </w:r>
      <w:r w:rsidRPr="00050D51">
        <w:rPr>
          <w:noProof/>
          <w:lang w:val="en-US"/>
        </w:rPr>
        <w:pict>
          <v:shape id="Text Box 22" o:spid="_x0000_s1078" type="#_x0000_t202" style="position:absolute;left:0;text-align:left;margin-left:0;margin-top:217.45pt;width:423.5pt;height:74.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38 -218 -38 21382 21638 21382 21638 -218 -38 -2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" strokecolor="#7f7f7f">
            <v:textbox>
              <w:txbxContent>
                <w:p w:rsidR="00953708" w:rsidRPr="008E28B4" w:rsidRDefault="00953708" w:rsidP="00813209">
                  <w:pPr>
                    <w:pStyle w:val="Iconstext"/>
                    <w:rPr>
                      <w:b/>
                      <w:sz w:val="18"/>
                      <w:szCs w:val="18"/>
                    </w:rPr>
                  </w:pPr>
                  <w:proofErr w:type="gramStart"/>
                  <w:r w:rsidRPr="008E28B4">
                    <w:rPr>
                      <w:b/>
                      <w:sz w:val="18"/>
                      <w:szCs w:val="18"/>
                    </w:rPr>
                    <w:t>Figure 1.4.</w:t>
                  </w:r>
                  <w:proofErr w:type="gramEnd"/>
                  <w:r w:rsidRPr="008E28B4">
                    <w:rPr>
                      <w:b/>
                      <w:sz w:val="18"/>
                      <w:szCs w:val="18"/>
                    </w:rPr>
                    <w:t xml:space="preserve"> Ancestor chart view of the GO term page. </w:t>
                  </w:r>
                </w:p>
                <w:p w:rsidR="00953708" w:rsidRPr="008E28B4" w:rsidRDefault="00953708" w:rsidP="00813209">
                  <w:pPr>
                    <w:spacing w:before="120" w:after="0" w:line="240" w:lineRule="auto"/>
                    <w:rPr>
                      <w:noProof/>
                      <w:sz w:val="18"/>
                      <w:szCs w:val="18"/>
                      <w:lang w:eastAsia="en-GB"/>
                    </w:rPr>
                  </w:pPr>
                  <w:r w:rsidRPr="008E28B4">
                    <w:rPr>
                      <w:b/>
                      <w:noProof/>
                      <w:sz w:val="18"/>
                      <w:szCs w:val="18"/>
                      <w:lang w:eastAsia="en-GB"/>
                    </w:rPr>
                    <w:t xml:space="preserve">[A] </w:t>
                  </w:r>
                  <w:r w:rsidRPr="008E28B4">
                    <w:rPr>
                      <w:noProof/>
                      <w:sz w:val="18"/>
                      <w:szCs w:val="18"/>
                      <w:lang w:eastAsia="en-GB"/>
                    </w:rPr>
                    <w:t>A graphical display of the part of the Gene Ontology containing ancestor terms to the selected term.</w:t>
                  </w:r>
                </w:p>
                <w:p w:rsidR="00953708" w:rsidRPr="008E28B4" w:rsidRDefault="00953708" w:rsidP="00813209">
                  <w:pPr>
                    <w:spacing w:before="120" w:line="240" w:lineRule="auto"/>
                    <w:rPr>
                      <w:noProof/>
                      <w:sz w:val="18"/>
                      <w:szCs w:val="18"/>
                      <w:lang w:eastAsia="en-GB"/>
                    </w:rPr>
                  </w:pPr>
                  <w:r w:rsidRPr="008E28B4">
                    <w:rPr>
                      <w:b/>
                      <w:noProof/>
                      <w:sz w:val="18"/>
                      <w:szCs w:val="18"/>
                      <w:lang w:eastAsia="en-GB"/>
                    </w:rPr>
                    <w:t xml:space="preserve">[B] </w:t>
                  </w:r>
                  <w:r w:rsidRPr="008E28B4">
                    <w:rPr>
                      <w:noProof/>
                      <w:sz w:val="18"/>
                      <w:szCs w:val="18"/>
                      <w:lang w:eastAsia="en-GB"/>
                    </w:rPr>
                    <w:t>A colour-coded key to the relationships between each of the terms in the chart.</w:t>
                  </w:r>
                </w:p>
                <w:p w:rsidR="00953708" w:rsidRPr="00422954" w:rsidRDefault="00953708" w:rsidP="00813209">
                  <w:pPr>
                    <w:pStyle w:val="Iconstext"/>
                    <w:rPr>
                      <w:szCs w:val="22"/>
                    </w:rPr>
                  </w:pPr>
                </w:p>
                <w:p w:rsidR="00953708" w:rsidRPr="00422954" w:rsidRDefault="00953708" w:rsidP="00813209">
                  <w:pPr>
                    <w:pStyle w:val="Iconstext"/>
                    <w:rPr>
                      <w:szCs w:val="22"/>
                    </w:rPr>
                  </w:pPr>
                </w:p>
              </w:txbxContent>
            </v:textbox>
            <w10:wrap type="through"/>
          </v:shape>
        </w:pict>
      </w:r>
      <w:r w:rsidR="008E28B4">
        <w:rPr>
          <w:noProof/>
          <w:lang w:eastAsia="en-GB"/>
        </w:rPr>
        <w:drawing>
          <wp:inline distT="0" distB="0" distL="0" distR="0">
            <wp:extent cx="5370901" cy="2650490"/>
            <wp:effectExtent l="0" t="0" r="0" b="0"/>
            <wp:docPr id="5" name="Picture 5" descr="Q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G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70901" cy="2650490"/>
                    </a:xfrm>
                    <a:prstGeom prst="rect">
                      <a:avLst/>
                    </a:prstGeom>
                    <a:noFill/>
                    <a:ln>
                      <a:noFill/>
                    </a:ln>
                  </pic:spPr>
                </pic:pic>
              </a:graphicData>
            </a:graphic>
          </wp:inline>
        </w:drawing>
      </w:r>
      <w:bookmarkStart w:id="24" w:name="_Toc264971687"/>
      <w:bookmarkStart w:id="25" w:name="_Toc264971763"/>
      <w:bookmarkStart w:id="26" w:name="_Toc264972265"/>
      <w:bookmarkStart w:id="27" w:name="_Toc264976819"/>
      <w:bookmarkStart w:id="28" w:name="_Toc264977019"/>
      <w:bookmarkStart w:id="29" w:name="_Toc264977239"/>
      <w:bookmarkStart w:id="30" w:name="_Toc265073693"/>
      <w:bookmarkStart w:id="31" w:name="_Toc277161569"/>
      <w:bookmarkStart w:id="32" w:name="_Toc277161929"/>
      <w:bookmarkEnd w:id="15"/>
      <w:bookmarkEnd w:id="16"/>
      <w:bookmarkEnd w:id="17"/>
      <w:bookmarkEnd w:id="18"/>
      <w:bookmarkEnd w:id="19"/>
      <w:bookmarkEnd w:id="20"/>
      <w:bookmarkEnd w:id="21"/>
      <w:bookmarkEnd w:id="22"/>
      <w:bookmarkEnd w:id="23"/>
    </w:p>
    <w:p w:rsidR="00F051E8" w:rsidRPr="00F051E8" w:rsidRDefault="00725B57" w:rsidP="00F051E8">
      <w:pPr>
        <w:pStyle w:val="Heading2"/>
        <w:rPr>
          <w:b/>
        </w:rPr>
      </w:pPr>
      <w:bookmarkStart w:id="33" w:name="_Toc277161583"/>
      <w:bookmarkStart w:id="34" w:name="_Toc277161938"/>
      <w:r>
        <w:rPr>
          <w:b/>
        </w:rPr>
        <w:t>1.</w:t>
      </w:r>
      <w:r w:rsidR="00A63ECA">
        <w:rPr>
          <w:b/>
        </w:rPr>
        <w:t>2</w:t>
      </w:r>
      <w:r>
        <w:rPr>
          <w:b/>
        </w:rPr>
        <w:tab/>
      </w:r>
      <w:r w:rsidR="00F051E8" w:rsidRPr="00F051E8">
        <w:rPr>
          <w:b/>
        </w:rPr>
        <w:t xml:space="preserve">Comparing multiple </w:t>
      </w:r>
      <w:r w:rsidR="005E78E5">
        <w:rPr>
          <w:b/>
        </w:rPr>
        <w:t xml:space="preserve">GO </w:t>
      </w:r>
      <w:r w:rsidR="00F051E8" w:rsidRPr="00F051E8">
        <w:rPr>
          <w:b/>
        </w:rPr>
        <w:t>terms in an ontology view</w:t>
      </w:r>
      <w:bookmarkEnd w:id="33"/>
      <w:bookmarkEnd w:id="34"/>
    </w:p>
    <w:p w:rsidR="005E78E5" w:rsidRDefault="00050D51" w:rsidP="005E78E5">
      <w:pPr>
        <w:spacing w:before="0"/>
        <w:rPr>
          <w:noProof/>
          <w:szCs w:val="22"/>
          <w:lang w:eastAsia="en-GB"/>
        </w:rPr>
      </w:pPr>
      <w:r w:rsidRPr="00050D51">
        <w:rPr>
          <w:noProof/>
          <w:szCs w:val="22"/>
          <w:lang w:val="en-US"/>
        </w:rPr>
        <w:pict>
          <v:group id="Group 7" o:spid="_x0000_s1209" style="position:absolute;left:0;text-align:left;margin-left:55pt;margin-top:86.85pt;width:329.9pt;height:152.9pt;z-index:251727360" coordsize="4189730,1941830" wrapcoords="-49 0 -49 21494 21600 21494 21600 0 -49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">
            <v:shape id="Picture 57367" o:spid="_x0000_s1212" type="#_x0000_t75" alt="Macintosh HD:Users:rfoulger:Desktop:Screen shot 2011-02-02 at 21.23.16.png" style="position:absolute;width:4189730;height:19418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GV&#10;3ufGAAAA3gAAAA8AAABkcnMvZG93bnJldi54bWxEj0FrwkAUhO8F/8PyCr01G1uMkmYVKRSEXmIa&#10;UG+P7GsSmn0bs1uT/ntXEHocZuYbJttMphMXGlxrWcE8ikEQV1a3XCsovz6eVyCcR9bYWSYFf+Rg&#10;s549ZJhqO/KeLoWvRYCwS1FB432fSumqhgy6yPbEwfu2g0Ef5FBLPeAY4KaTL3GcSIMth4UGe3pv&#10;qPopfo2C5GDmfOZyV+Bpu+jjY67pM1fq6XHavoHwNPn/8L290woWy9dkCbc74QrI9RU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AZXe58YAAADeAAAADwAAAAAAAAAAAAAAAACc&#10;AgAAZHJzL2Rvd25yZXYueG1sUEsFBgAAAAAEAAQA9wAAAI8DAAAAAA==&#10;">
              <v:imagedata r:id="rId20" o:title="Screen shot 2011-02-02 at 21.23.16"/>
              <v:path arrowok="t"/>
            </v:shape>
            <v:group id="Group 1138" o:spid="_x0000_s1210" style="position:absolute;left:2235200;top:1437005;width:349250;height:237490;flip:x"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dImwcUAAADdAAAA&#10;DwAAAAAAAAAAAAAAAACpAgAAZHJzL2Rvd25yZXYueG1sUEsFBgAAAAAEAAQA+gAAAJsDAAAAAA==&#10;">
              <v:shape id="AutoShape 1228" o:spid="_x0000_s1211"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XhfMIAAADdAAAADwAAAGRycy9kb3ducmV2LnhtbERPTWvCQBC9F/oflhF6qxsrFpu6ihWK&#10;gqdqL7kNu9MkmJ0N2amJ/94VBG/zeJ+zWA2+UWfqYh3YwGScgSK2wdVcGvg9fr/OQUVBdtgEJgMX&#10;irBaPj8tMHeh5x86H6RUKYRjjgYqkTbXOtqKPMZxaIkT9xc6j5JgV2rXYZ/CfaPfsuxde6w5NVTY&#10;0qYiezr8ewOl7Ysjb/Yz+VpvrS/EFdOtM+ZlNKw/QQkN8hDf3TuX5k+mH3D7Jp2gl1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wXhfMIAAADdAAAADwAAAAAAAAAAAAAA&#10;AAChAgAAZHJzL2Rvd25yZXYueG1sUEsFBgAAAAAEAAQA+QAAAJADAAAAAA==&#10;" strokeweight="2pt">
                <v:stroke endarrow="block"/>
              </v:shape>
              <v:shape id="Text Box 1229" o:spid="_x0000_s1079"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vbFxQAA&#10;AN4AAAAPAAAAZHJzL2Rvd25yZXYueG1sRI9Ba8JAFITvBf/D8oTedGPTGk1dJZQGPKqt92f2maRm&#10;34bsNkn/fbcg9DjMzDfMZjeaRvTUudqygsU8AkFcWF1zqeDzI5+tQDiPrLGxTAp+yMFuO3nYYKrt&#10;wEfqT74UAcIuRQWV920qpSsqMujmtiUO3tV2Bn2QXSl1h0OAm0Y+RdFSGqw5LFTY0ltFxe30bRT0&#10;h/fLPl6dG3ugejTrDJP8C5V6nI7ZKwhPo/8P39t7reAliZ8T+LsTroD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AW9sXFAAAA3gAAAA8AAAAAAAAAAAAAAAAAlwIAAGRycy9k&#10;b3ducmV2LnhtbFBLBQYAAAAABAAEAPUAAACJAwAAAAA=&#10;">
                <v:textbox inset="1.3mm,,1.3mm">
                  <w:txbxContent>
                    <w:p w:rsidR="00953708" w:rsidRPr="0025599B" w:rsidRDefault="00953708" w:rsidP="00565173">
                      <w:pPr>
                        <w:spacing w:before="0" w:after="0" w:line="240" w:lineRule="auto"/>
                        <w:rPr>
                          <w:b/>
                          <w:szCs w:val="20"/>
                        </w:rPr>
                      </w:pPr>
                      <w:r>
                        <w:rPr>
                          <w:b/>
                          <w:szCs w:val="20"/>
                        </w:rPr>
                        <w:t>A</w:t>
                      </w:r>
                    </w:p>
                  </w:txbxContent>
                </v:textbox>
              </v:shape>
            </v:group>
            <w10:wrap type="through"/>
          </v:group>
        </w:pict>
      </w:r>
      <w:r w:rsidR="00FA1385">
        <w:rPr>
          <w:noProof/>
          <w:szCs w:val="22"/>
          <w:lang w:eastAsia="en-GB"/>
        </w:rPr>
        <w:t xml:space="preserve">You can compare </w:t>
      </w:r>
      <w:r w:rsidR="006F3021" w:rsidRPr="006F3021">
        <w:rPr>
          <w:b/>
          <w:noProof/>
          <w:szCs w:val="22"/>
          <w:lang w:eastAsia="en-GB"/>
        </w:rPr>
        <w:t xml:space="preserve">GO </w:t>
      </w:r>
      <w:r w:rsidR="00FA1385" w:rsidRPr="006F3021">
        <w:rPr>
          <w:b/>
          <w:noProof/>
          <w:szCs w:val="22"/>
          <w:lang w:eastAsia="en-GB"/>
        </w:rPr>
        <w:t>te</w:t>
      </w:r>
      <w:r w:rsidR="006F3021" w:rsidRPr="006F3021">
        <w:rPr>
          <w:b/>
          <w:noProof/>
          <w:szCs w:val="22"/>
          <w:lang w:eastAsia="en-GB"/>
        </w:rPr>
        <w:t>rms</w:t>
      </w:r>
      <w:r w:rsidR="006F3021">
        <w:rPr>
          <w:noProof/>
          <w:szCs w:val="22"/>
          <w:lang w:eastAsia="en-GB"/>
        </w:rPr>
        <w:t xml:space="preserve"> within the ontology</w:t>
      </w:r>
      <w:r w:rsidR="00FA1385">
        <w:rPr>
          <w:noProof/>
          <w:szCs w:val="22"/>
          <w:lang w:eastAsia="en-GB"/>
        </w:rPr>
        <w:t xml:space="preserve">. To compare a list of </w:t>
      </w:r>
      <w:r w:rsidR="006F3021" w:rsidRPr="00565173">
        <w:rPr>
          <w:b/>
          <w:noProof/>
          <w:szCs w:val="22"/>
          <w:lang w:eastAsia="en-GB"/>
        </w:rPr>
        <w:t>GO</w:t>
      </w:r>
      <w:r w:rsidR="006F3021">
        <w:rPr>
          <w:noProof/>
          <w:szCs w:val="22"/>
          <w:lang w:eastAsia="en-GB"/>
        </w:rPr>
        <w:t xml:space="preserve"> </w:t>
      </w:r>
      <w:r w:rsidR="00FA1385" w:rsidRPr="006F3021">
        <w:rPr>
          <w:b/>
          <w:noProof/>
          <w:szCs w:val="22"/>
          <w:lang w:eastAsia="en-GB"/>
        </w:rPr>
        <w:t>terms</w:t>
      </w:r>
      <w:r w:rsidR="00FA1385">
        <w:rPr>
          <w:noProof/>
          <w:szCs w:val="22"/>
          <w:lang w:eastAsia="en-GB"/>
        </w:rPr>
        <w:t xml:space="preserve">, add them </w:t>
      </w:r>
      <w:r w:rsidR="00681ACC">
        <w:rPr>
          <w:noProof/>
          <w:szCs w:val="22"/>
          <w:lang w:eastAsia="en-GB"/>
        </w:rPr>
        <w:t xml:space="preserve">one by one </w:t>
      </w:r>
      <w:r w:rsidR="00FA1385">
        <w:rPr>
          <w:noProof/>
          <w:szCs w:val="22"/>
          <w:lang w:eastAsia="en-GB"/>
        </w:rPr>
        <w:t xml:space="preserve">to ‘Your Terms’ list by searching for them in </w:t>
      </w:r>
      <w:r w:rsidR="00FA1385" w:rsidRPr="008C2403">
        <w:rPr>
          <w:b/>
          <w:noProof/>
          <w:szCs w:val="22"/>
          <w:lang w:eastAsia="en-GB"/>
        </w:rPr>
        <w:t>QuickGO</w:t>
      </w:r>
      <w:r w:rsidR="00FA1385">
        <w:rPr>
          <w:noProof/>
          <w:szCs w:val="22"/>
          <w:lang w:eastAsia="en-GB"/>
        </w:rPr>
        <w:t xml:space="preserve"> and then clicking on the green plus icon that appears next to each GO ID (Fig</w:t>
      </w:r>
      <w:r w:rsidR="00681ACC">
        <w:rPr>
          <w:noProof/>
          <w:szCs w:val="22"/>
          <w:lang w:eastAsia="en-GB"/>
        </w:rPr>
        <w:t>.</w:t>
      </w:r>
      <w:r w:rsidR="00FA1385">
        <w:rPr>
          <w:noProof/>
          <w:szCs w:val="22"/>
          <w:lang w:eastAsia="en-GB"/>
        </w:rPr>
        <w:t xml:space="preserve"> 1.2</w:t>
      </w:r>
      <w:r w:rsidR="00565173">
        <w:rPr>
          <w:noProof/>
          <w:szCs w:val="22"/>
          <w:lang w:eastAsia="en-GB"/>
        </w:rPr>
        <w:t>, note [A]</w:t>
      </w:r>
      <w:r w:rsidR="00FA1385">
        <w:rPr>
          <w:noProof/>
          <w:szCs w:val="22"/>
          <w:lang w:eastAsia="en-GB"/>
        </w:rPr>
        <w:t>).</w:t>
      </w:r>
      <w:r w:rsidR="006F3021">
        <w:rPr>
          <w:noProof/>
          <w:szCs w:val="22"/>
          <w:lang w:eastAsia="en-GB"/>
        </w:rPr>
        <w:t xml:space="preserve"> A</w:t>
      </w:r>
      <w:r w:rsidR="005E78E5">
        <w:rPr>
          <w:noProof/>
          <w:szCs w:val="22"/>
          <w:lang w:eastAsia="en-GB"/>
        </w:rPr>
        <w:t xml:space="preserve"> ‘Your Terms’ lightbox will appear, listing your selection of terms</w:t>
      </w:r>
      <w:r w:rsidR="008C2403">
        <w:rPr>
          <w:noProof/>
          <w:szCs w:val="22"/>
          <w:lang w:eastAsia="en-GB"/>
        </w:rPr>
        <w:t xml:space="preserve"> (Fig. 1.5)</w:t>
      </w:r>
      <w:r w:rsidR="008E28B4">
        <w:rPr>
          <w:noProof/>
          <w:szCs w:val="22"/>
          <w:lang w:eastAsia="en-GB"/>
        </w:rPr>
        <w:t>.</w:t>
      </w:r>
    </w:p>
    <w:p w:rsidR="00120B7E" w:rsidRDefault="00050D51" w:rsidP="00565173">
      <w:pPr>
        <w:spacing w:before="0"/>
        <w:rPr>
          <w:noProof/>
          <w:szCs w:val="22"/>
          <w:lang w:eastAsia="en-GB"/>
        </w:rPr>
      </w:pPr>
      <w:r w:rsidRPr="00050D51">
        <w:rPr>
          <w:b/>
          <w:noProof/>
          <w:sz w:val="24"/>
          <w:lang w:val="en-US"/>
        </w:rPr>
        <w:pict>
          <v:group id="Group 57362" o:spid="_x0000_s1080" style="position:absolute;left:0;text-align:left;margin-left:319pt;margin-top:171pt;width:14.6pt;height:31.45pt;z-index:251720192" coordorigin="6353,4905" coordsize="292,6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">
            <v:shape id="AutoShape 45" o:spid="_x0000_s1081" type="#_x0000_t32" style="position:absolute;left:6495;top:4905;width:0;height:33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FiIcUAAADeAAAADwAAAGRycy9kb3ducmV2LnhtbESPQWvCQBSE74X+h+UVequbGrQldRUr&#10;FIWe1F5ye+y+JqHZtyH7NPHfu0LB4zAz3zCL1ehbdaY+NoENvE4yUMQ2uIYrAz/Hr5d3UFGQHbaB&#10;ycCFIqyWjw8LLFwYeE/ng1QqQTgWaKAW6Qqto63JY5yEjjh5v6H3KEn2lXY9DgnuWz3Nsrn22HBa&#10;qLGjTU3273DyBio7lEfefM/kc721vhRX5ltnzPPTuP4AJTTKPfzf3jkDs7d8nsPtTroC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bFiIcUAAADeAAAADwAAAAAAAAAA&#10;AAAAAAChAgAAZHJzL2Rvd25yZXYueG1sUEsFBgAAAAAEAAQA+QAAAJMDAAAAAA==&#10;" strokeweight="2pt">
              <v:stroke endarrow="block"/>
            </v:shape>
            <v:shape id="Text Box 46" o:spid="_x0000_s1082" type="#_x0000_t202" style="position:absolute;left:6353;top:516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TTSxQAA&#10;AN4AAAAPAAAAZHJzL2Rvd25yZXYueG1sRI9Ba8JAFITvgv9heYXezKZGjU1dJZQKHm3a3l+zr0k0&#10;+zZktzH++25B8DjMzDfMZjeaVgzUu8aygqcoBkFcWt1wpeDzYz9bg3AeWWNrmRRcycFuO51sMNP2&#10;wu80FL4SAcIuQwW1910mpStrMugi2xEH78f2Bn2QfSV1j5cAN62cx/FKGmw4LNTY0WtN5bn4NQqG&#10;49v3IVl/tfZIzWiec0z3J1Tq8WHMX0B4Gv09fGsftIJlmqwW8H8nXAG5/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txNNLFAAAA3gAAAA8AAAAAAAAAAAAAAAAAlwIAAGRycy9k&#10;b3ducmV2LnhtbFBLBQYAAAAABAAEAPUAAACJAwAAAAA=&#10;">
              <v:textbox inset="1.3mm,,1.3mm">
                <w:txbxContent>
                  <w:p w:rsidR="00953708" w:rsidRPr="0025599B" w:rsidRDefault="00953708" w:rsidP="00E71EA2">
                    <w:pPr>
                      <w:spacing w:before="0" w:after="0" w:line="240" w:lineRule="auto"/>
                      <w:rPr>
                        <w:b/>
                        <w:szCs w:val="20"/>
                      </w:rPr>
                    </w:pPr>
                    <w:r>
                      <w:rPr>
                        <w:b/>
                        <w:szCs w:val="20"/>
                      </w:rPr>
                      <w:t>C</w:t>
                    </w:r>
                  </w:p>
                </w:txbxContent>
              </v:textbox>
            </v:shape>
          </v:group>
        </w:pict>
      </w:r>
    </w:p>
    <w:p w:rsidR="00565173" w:rsidRDefault="00565173" w:rsidP="0047558B">
      <w:pPr>
        <w:pStyle w:val="Heading2"/>
        <w:rPr>
          <w:b/>
        </w:rPr>
      </w:pPr>
    </w:p>
    <w:p w:rsidR="008E28B4" w:rsidRDefault="008E28B4" w:rsidP="0047558B">
      <w:pPr>
        <w:pStyle w:val="Heading2"/>
        <w:rPr>
          <w:b/>
        </w:rPr>
      </w:pPr>
    </w:p>
    <w:p w:rsidR="008E28B4" w:rsidRDefault="00050D51" w:rsidP="0047558B">
      <w:pPr>
        <w:pStyle w:val="Heading2"/>
        <w:rPr>
          <w:b/>
        </w:rPr>
      </w:pPr>
      <w:r w:rsidRPr="00050D51">
        <w:rPr>
          <w:b/>
          <w:noProof/>
          <w:sz w:val="24"/>
          <w:lang w:val="en-US"/>
        </w:rPr>
        <w:pict>
          <v:shape id="Text Box 57369" o:spid="_x0000_s1083" type="#_x0000_t202" style="position:absolute;left:0;text-align:left;margin-left:0;margin-top:51.7pt;width:423.5pt;height:54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38 -300 -38 21300 21638 21300 21638 -300 -38 -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" strokecolor="#7f7f7f">
            <v:textbox>
              <w:txbxContent>
                <w:p w:rsidR="00953708" w:rsidRPr="008E28B4" w:rsidRDefault="00953708" w:rsidP="006F3021">
                  <w:pPr>
                    <w:spacing w:before="0" w:line="240" w:lineRule="auto"/>
                    <w:rPr>
                      <w:sz w:val="18"/>
                      <w:szCs w:val="18"/>
                    </w:rPr>
                  </w:pPr>
                  <w:proofErr w:type="gramStart"/>
                  <w:r w:rsidRPr="008E28B4">
                    <w:rPr>
                      <w:b/>
                      <w:sz w:val="18"/>
                      <w:szCs w:val="18"/>
                    </w:rPr>
                    <w:t>Fig</w:t>
                  </w:r>
                  <w:r>
                    <w:rPr>
                      <w:b/>
                      <w:sz w:val="18"/>
                      <w:szCs w:val="18"/>
                    </w:rPr>
                    <w:t>ure</w:t>
                  </w:r>
                  <w:r w:rsidRPr="008E28B4">
                    <w:rPr>
                      <w:b/>
                      <w:sz w:val="18"/>
                      <w:szCs w:val="18"/>
                    </w:rPr>
                    <w:t>.</w:t>
                  </w:r>
                  <w:proofErr w:type="gramEnd"/>
                  <w:r w:rsidRPr="008E28B4">
                    <w:rPr>
                      <w:b/>
                      <w:sz w:val="18"/>
                      <w:szCs w:val="18"/>
                    </w:rPr>
                    <w:t xml:space="preserve"> 1.5</w:t>
                  </w:r>
                  <w:r w:rsidRPr="008E28B4">
                    <w:rPr>
                      <w:sz w:val="18"/>
                      <w:szCs w:val="18"/>
                    </w:rPr>
                    <w:t xml:space="preserve"> ‘Your terms’ basket contains the GO terms you have collected whilst browsing </w:t>
                  </w:r>
                  <w:proofErr w:type="spellStart"/>
                  <w:r w:rsidRPr="008E28B4">
                    <w:rPr>
                      <w:sz w:val="18"/>
                      <w:szCs w:val="18"/>
                    </w:rPr>
                    <w:t>QuickGO</w:t>
                  </w:r>
                  <w:proofErr w:type="spellEnd"/>
                  <w:r w:rsidRPr="008E28B4">
                    <w:rPr>
                      <w:sz w:val="18"/>
                      <w:szCs w:val="18"/>
                    </w:rPr>
                    <w:t>. These can be used to compare the terms in an ontology chart.</w:t>
                  </w:r>
                </w:p>
                <w:p w:rsidR="00953708" w:rsidRDefault="00953708" w:rsidP="006F3021">
                  <w:pPr>
                    <w:spacing w:before="0"/>
                    <w:rPr>
                      <w:noProof/>
                      <w:szCs w:val="22"/>
                      <w:lang w:eastAsia="en-GB"/>
                    </w:rPr>
                  </w:pPr>
                  <w:r w:rsidRPr="008E28B4">
                    <w:rPr>
                      <w:b/>
                      <w:noProof/>
                      <w:sz w:val="18"/>
                      <w:szCs w:val="18"/>
                      <w:lang w:eastAsia="en-GB"/>
                    </w:rPr>
                    <w:t>[A]</w:t>
                  </w:r>
                  <w:r w:rsidRPr="008E28B4">
                    <w:rPr>
                      <w:noProof/>
                      <w:sz w:val="18"/>
                      <w:szCs w:val="18"/>
                      <w:lang w:eastAsia="en-GB"/>
                    </w:rPr>
                    <w:t xml:space="preserve"> Click on ‘Use Terms’ and you will be directed to the ‘Edit Terms’ tab (Fig</w:t>
                  </w:r>
                  <w:r>
                    <w:rPr>
                      <w:noProof/>
                      <w:sz w:val="18"/>
                      <w:szCs w:val="18"/>
                      <w:lang w:eastAsia="en-GB"/>
                    </w:rPr>
                    <w:t>.</w:t>
                  </w:r>
                  <w:r w:rsidRPr="008E28B4">
                    <w:rPr>
                      <w:noProof/>
                      <w:sz w:val="18"/>
                      <w:szCs w:val="18"/>
                      <w:lang w:eastAsia="en-GB"/>
                    </w:rPr>
                    <w:t xml:space="preserve"> 1.6). </w:t>
                  </w:r>
                </w:p>
                <w:p w:rsidR="00953708" w:rsidRPr="006F3021" w:rsidRDefault="00953708" w:rsidP="006F3021">
                  <w:pPr>
                    <w:spacing w:before="0" w:line="240" w:lineRule="auto"/>
                    <w:rPr>
                      <w:noProof/>
                      <w:szCs w:val="22"/>
                      <w:lang w:eastAsia="en-GB"/>
                    </w:rPr>
                  </w:pPr>
                </w:p>
                <w:p w:rsidR="00953708" w:rsidRDefault="00953708" w:rsidP="006F3021">
                  <w:pPr>
                    <w:spacing w:line="240" w:lineRule="auto"/>
                    <w:rPr>
                      <w:noProof/>
                      <w:szCs w:val="22"/>
                      <w:lang w:eastAsia="en-GB"/>
                    </w:rPr>
                  </w:pPr>
                </w:p>
                <w:p w:rsidR="00953708" w:rsidRPr="00422954" w:rsidRDefault="00953708" w:rsidP="006F3021">
                  <w:pPr>
                    <w:spacing w:before="0" w:after="0"/>
                    <w:rPr>
                      <w:noProof/>
                      <w:szCs w:val="22"/>
                      <w:lang w:eastAsia="en-GB"/>
                    </w:rPr>
                  </w:pPr>
                </w:p>
              </w:txbxContent>
            </v:textbox>
            <w10:wrap type="through"/>
          </v:shape>
        </w:pict>
      </w:r>
    </w:p>
    <w:p w:rsidR="008E28B4" w:rsidRDefault="00D20BA9" w:rsidP="0047558B">
      <w:pPr>
        <w:pStyle w:val="Heading2"/>
        <w:rPr>
          <w:b/>
        </w:rPr>
      </w:pPr>
      <w:r>
        <w:rPr>
          <w:noProof/>
          <w:szCs w:val="22"/>
          <w:lang w:eastAsia="en-GB"/>
        </w:rPr>
        <w:drawing>
          <wp:anchor distT="0" distB="0" distL="114300" distR="114300" simplePos="0" relativeHeight="251621887" behindDoc="1" locked="0" layoutInCell="1" allowOverlap="1">
            <wp:simplePos x="0" y="0"/>
            <wp:positionH relativeFrom="column">
              <wp:posOffset>-139700</wp:posOffset>
            </wp:positionH>
            <wp:positionV relativeFrom="paragraph">
              <wp:posOffset>1149985</wp:posOffset>
            </wp:positionV>
            <wp:extent cx="5585460" cy="2971800"/>
            <wp:effectExtent l="0" t="0" r="2540" b="0"/>
            <wp:wrapNone/>
            <wp:docPr id="57368" name="Picture 57368" descr="Macintosh HD:Users:rfoulger:Desktop:Screen shot 2011-02-02 at 21.2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rfoulger:Desktop:Screen shot 2011-02-02 at 21.26.06.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85460" cy="2971800"/>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8E28B4" w:rsidRDefault="00050D51" w:rsidP="0047558B">
      <w:pPr>
        <w:pStyle w:val="Heading2"/>
        <w:rPr>
          <w:b/>
        </w:rPr>
      </w:pPr>
      <w:r w:rsidRPr="00050D51">
        <w:rPr>
          <w:b/>
          <w:noProof/>
          <w:sz w:val="24"/>
          <w:lang w:val="en-US"/>
        </w:rPr>
        <w:pict>
          <v:group id="Group 57359" o:spid="_x0000_s1084" style="position:absolute;left:0;text-align:left;margin-left:-420.9pt;margin-top:246.4pt;width:14.6pt;height:31.45pt;z-index:251719168" coordorigin="6353,4905" coordsize="292,6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">
            <v:shape id="AutoShape 42" o:spid="_x0000_s1085" type="#_x0000_t32" style="position:absolute;left:6495;top:4905;width:0;height:33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WP8VsQAAADeAAAADwAAAGRycy9kb3ducmV2LnhtbESPy2rCQBSG90LfYTgFdzqx4oXUUaxQ&#10;LLjyssnuMHOaBDNnQubUxLfvLApd/vw3vs1u8I16UBfrwAZm0wwUsQ2u5tLA7fo5WYOKguywCUwG&#10;nhRht30ZbTB3oeczPS5SqjTCMUcDlUibax1tRR7jNLTEyfsOnUdJsiu167BP477Rb1m21B5rTg8V&#10;tnSoyN4vP95AafviyofTQj72R+sLccX86IwZvw77d1BCg/yH/9pfzsBiNV8mgISTUEBvf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Y/xWxAAAAN4AAAAPAAAAAAAAAAAA&#10;AAAAAKECAABkcnMvZG93bnJldi54bWxQSwUGAAAAAAQABAD5AAAAkgMAAAAA&#10;" strokeweight="2pt">
              <v:stroke endarrow="block"/>
            </v:shape>
            <v:shape id="Text Box 43" o:spid="_x0000_s1086" type="#_x0000_t202" style="position:absolute;left:6353;top:516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BpdKxAAA&#10;AN4AAAAPAAAAZHJzL2Rvd25yZXYueG1sRI9Ba8JAFITvBf/D8gRvdaOiptFVpBjI0aq9v2Zfk2j2&#10;bchuk/jvu4WCx2FmvmG2+8HUoqPWVZYVzKYRCOLc6ooLBddL+hqDcB5ZY22ZFDzIwX43etliom3P&#10;H9SdfSEChF2CCkrvm0RKl5dk0E1tQxy8b9sa9EG2hdQt9gFuajmPopU0WHFYKLGh95Ly+/nHKOhO&#10;x69sEX/W9kTVYN4OuE5vqNRkPBw2IDwN/hn+b2dawXK9WM3g7064AnL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aXSsQAAADeAAAADwAAAAAAAAAAAAAAAACXAgAAZHJzL2Rv&#10;d25yZXYueG1sUEsFBgAAAAAEAAQA9QAAAIgDAAAAAA==&#10;">
              <v:textbox inset="1.3mm,,1.3mm">
                <w:txbxContent>
                  <w:p w:rsidR="00953708" w:rsidRPr="0025599B" w:rsidRDefault="00953708" w:rsidP="00E71EA2">
                    <w:pPr>
                      <w:spacing w:before="0" w:after="0" w:line="240" w:lineRule="auto"/>
                      <w:rPr>
                        <w:b/>
                        <w:szCs w:val="20"/>
                      </w:rPr>
                    </w:pPr>
                    <w:r>
                      <w:rPr>
                        <w:b/>
                        <w:szCs w:val="20"/>
                      </w:rPr>
                      <w:t>B</w:t>
                    </w:r>
                  </w:p>
                </w:txbxContent>
              </v:textbox>
            </v:shape>
          </v:group>
        </w:pict>
      </w:r>
      <w:r w:rsidRPr="00050D51">
        <w:rPr>
          <w:b/>
          <w:noProof/>
          <w:sz w:val="24"/>
          <w:lang w:val="en-US"/>
        </w:rPr>
        <w:pict>
          <v:group id="Group 57356" o:spid="_x0000_s1087" style="position:absolute;left:0;text-align:left;margin-left:-409.9pt;margin-top:164.95pt;width:14.6pt;height:31.45pt;z-index:251718144" coordorigin="6353,4905" coordsize="292,6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">
            <v:shape id="AutoShape 39" o:spid="_x0000_s1088" type="#_x0000_t32" style="position:absolute;left:6495;top:4905;width:0;height:33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aun8UAAADeAAAADwAAAGRycy9kb3ducmV2LnhtbESPQWvCQBSE74X+h+UVequbVlIldRUr&#10;iAVPVS+5PXZfk9Ds25B9mvTfdwXB4zAz3zCL1ehbdaE+NoENvE4yUMQ2uIYrA6fj9mUOKgqywzYw&#10;GfijCKvl48MCCxcG/qbLQSqVIBwLNFCLdIXW0dbkMU5CR5y8n9B7lCT7SrsehwT3rX7LsnftseG0&#10;UGNHm5rs7+HsDVR2KI+82efyud5ZX4orpztnzPPTuP4AJTTKPXxrfzkD+Wyaz+B6J10Bvf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Oaun8UAAADeAAAADwAAAAAAAAAA&#10;AAAAAAChAgAAZHJzL2Rvd25yZXYueG1sUEsFBgAAAAAEAAQA+QAAAJMDAAAAAA==&#10;" strokeweight="2pt">
              <v:stroke endarrow="block"/>
            </v:shape>
            <v:shape id="Text Box 40" o:spid="_x0000_s1089" type="#_x0000_t202" style="position:absolute;left:6353;top:516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UPRqwgAA&#10;AN4AAAAPAAAAZHJzL2Rvd25yZXYueG1sRE9Nb4JAEL038T9sxqS3uiihKroY05SEo9X2PrIjoOws&#10;YbdA/3330KTHl/e9P0ymFQP1rrGsYLmIQBCXVjdcKfi85C8bEM4ja2wtk4IfcnDIZk97TLUd+YOG&#10;s69ECGGXooLa+y6V0pU1GXQL2xEH7mZ7gz7AvpK6xzGEm1auouhVGmw4NNTY0VtN5eP8bRQMp/dr&#10;EW++WnuiZjLbI67zOyr1PJ+OOxCeJv8v/nMXWkGyjpOwN9wJV0Bm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RQ9GrCAAAA3gAAAA8AAAAAAAAAAAAAAAAAlwIAAGRycy9kb3du&#10;cmV2LnhtbFBLBQYAAAAABAAEAPUAAACGAwAAAAA=&#10;">
              <v:textbox inset="1.3mm,,1.3mm">
                <w:txbxContent>
                  <w:p w:rsidR="00953708" w:rsidRPr="0025599B" w:rsidRDefault="00953708" w:rsidP="00EB2468">
                    <w:pPr>
                      <w:spacing w:before="0" w:after="0" w:line="240" w:lineRule="auto"/>
                      <w:rPr>
                        <w:b/>
                        <w:szCs w:val="20"/>
                      </w:rPr>
                    </w:pPr>
                    <w:r>
                      <w:rPr>
                        <w:b/>
                        <w:szCs w:val="20"/>
                      </w:rPr>
                      <w:t>A</w:t>
                    </w:r>
                  </w:p>
                </w:txbxContent>
              </v:textbox>
            </v:shape>
          </v:group>
        </w:pict>
      </w:r>
    </w:p>
    <w:p w:rsidR="008E28B4" w:rsidRDefault="008E28B4" w:rsidP="0047558B">
      <w:pPr>
        <w:pStyle w:val="Heading2"/>
        <w:rPr>
          <w:b/>
        </w:rPr>
      </w:pPr>
    </w:p>
    <w:p w:rsidR="005F74BC" w:rsidRDefault="00050D51" w:rsidP="0047558B">
      <w:pPr>
        <w:pStyle w:val="Heading2"/>
        <w:rPr>
          <w:b/>
        </w:rPr>
      </w:pPr>
      <w:r w:rsidRPr="00050D51">
        <w:rPr>
          <w:b/>
          <w:noProof/>
          <w:lang w:val="en-US"/>
        </w:rPr>
        <w:pict>
          <v:group id="Group 57397" o:spid="_x0000_s1094" style="position:absolute;left:0;text-align:left;margin-left:0;margin-top:14.55pt;width:314.6pt;height:99.9pt;z-index:251757056" coordsize="3995631,12687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">
            <v:group id="Group 37" o:spid="_x0000_s1095" style="position:absolute;left:3673157;top:731203;width:407458;height:237490;rotation:90;flip:x" coordorigin="4995,3018" coordsize="595,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HgdHPDAAAA2wAAAA8A&#10;AAAAAAAAAAAAAAAAqQIAAGRycy9kb3ducmV2LnhtbFBLBQYAAAAABAAEAPoAAACZAwAAAAA=&#10;">
              <v:shape id="AutoShape 1228" o:spid="_x0000_s1096"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FZBbcIAAADbAAAADwAAAGRycy9kb3ducmV2LnhtbESPQWvCQBSE7wX/w/IEb3VjpUWjq6gg&#10;FnqqesntsftMgtm3Iftq0n/fLRR6HGbmG2a9HXyjHtTFOrCB2TQDRWyDq7k0cL0cnxegoiA7bAKT&#10;gW+KsN2MntaYu9DzJz3OUqoE4ZijgUqkzbWOtiKPcRpa4uTdQudRkuxK7TrsE9w3+iXL3rTHmtNC&#10;hS0dKrL385c3UNq+uPDh41X2u5P1hbhifnLGTMbDbgVKaJD/8F/73RmYL+H3S/oBe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FZBbcIAAADbAAAADwAAAAAAAAAAAAAA&#10;AAChAgAAZHJzL2Rvd25yZXYueG1sUEsFBgAAAAAEAAQA+QAAAJADAAAAAA==&#10;" strokeweight="2pt">
                <v:stroke endarrow="block"/>
              </v:shape>
              <v:shape id="Text Box 1229" o:spid="_x0000_s1097" type="#_x0000_t202" style="position:absolute;left:5162;top:3018;width:428;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hGq0vQAA&#10;ANsAAAAPAAAAZHJzL2Rvd25yZXYueG1sRE/LisIwFN0L/kO4gjtNfTCj1SgiCi6dju6vzbWtNjel&#10;ibX+vVkILg/nvVy3phQN1a6wrGA0jEAQp1YXnCk4/e8HMxDOI2ssLZOCFzlYr7qdJcbaPvmPmsRn&#10;IoSwi1FB7n0VS+nSnAy6oa2IA3e1tUEfYJ1JXeMzhJtSjqPoRxosODTkWNE2p/SePIyC5ri7HCaz&#10;c2mPVLRmvsHf/Q2V6vfazQKEp9Z/xR/3QSuYhvXhS/gBcvUG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5hGq0vQAAANsAAAAPAAAAAAAAAAAAAAAAAJcCAABkcnMvZG93bnJldi54&#10;bWxQSwUGAAAAAAQABAD1AAAAgQMAAAAA&#10;">
                <v:textbox inset="1.3mm,,1.3mm">
                  <w:txbxContent>
                    <w:p w:rsidR="00953708" w:rsidRPr="0025599B" w:rsidRDefault="00953708" w:rsidP="00D20BA9">
                      <w:pPr>
                        <w:spacing w:before="0" w:after="0" w:line="240" w:lineRule="auto"/>
                        <w:rPr>
                          <w:b/>
                          <w:szCs w:val="20"/>
                        </w:rPr>
                      </w:pPr>
                      <w:r>
                        <w:rPr>
                          <w:b/>
                          <w:szCs w:val="20"/>
                        </w:rPr>
                        <w:t>C</w:t>
                      </w:r>
                      <w:r>
                        <w:rPr>
                          <w:b/>
                          <w:noProof/>
                          <w:szCs w:val="20"/>
                          <w:lang w:eastAsia="en-GB"/>
                        </w:rPr>
                        <w:drawing>
                          <wp:inline distT="0" distB="0" distL="0" distR="0">
                            <wp:extent cx="97155" cy="163270"/>
                            <wp:effectExtent l="0" t="0" r="4445" b="0"/>
                            <wp:docPr id="57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7155" cy="163270"/>
                                    </a:xfrm>
                                    <a:prstGeom prst="rect">
                                      <a:avLst/>
                                    </a:prstGeom>
                                    <a:noFill/>
                                    <a:ln>
                                      <a:noFill/>
                                    </a:ln>
                                  </pic:spPr>
                                </pic:pic>
                              </a:graphicData>
                            </a:graphic>
                          </wp:inline>
                        </w:drawing>
                      </w:r>
                    </w:p>
                  </w:txbxContent>
                </v:textbox>
              </v:shape>
            </v:group>
            <v:group id="Group 45" o:spid="_x0000_s1098" style="position:absolute;top:1031240;width:349250;height:237490;flip:x"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uKrXDAAAA2wAAAA8A&#10;AAAAAAAAAAAAAAAAqQIAAGRycy9kb3ducmV2LnhtbFBLBQYAAAAABAAEAPoAAACZAwAAAAA=&#10;">
              <v:shape id="AutoShape 1228" o:spid="_x0000_s1099"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yXi78AAADbAAAADwAAAGRycy9kb3ducmV2LnhtbERPTWvCQBC9F/wPywi91Y3VikRXUUEs&#10;9FT1ktuwOybB7GzITk3677sHocfH+15vB9+oB3WxDmxgOslAEdvgai4NXC/HtyWoKMgOm8Bk4Jci&#10;bDejlzXmLvT8TY+zlCqFcMzRQCXS5lpHW5HHOAktceJuofMoCXaldh32Kdw3+j3LFtpjzamhwpYO&#10;Fdn7+ccbKG1fXPjw9SH73cn6QlwxOzljXsfDbgVKaJB/8dP96QzM09j0Jf0Avfk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xyXi78AAADbAAAADwAAAAAAAAAAAAAAAACh&#10;AgAAZHJzL2Rvd25yZXYueG1sUEsFBgAAAAAEAAQA+QAAAI0DAAAAAA==&#10;" strokeweight="2pt">
                <v:stroke endarrow="block"/>
              </v:shape>
              <v:shape id="Text Box 1229" o:spid="_x0000_s1100"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MGGwQAA&#10;ANsAAAAPAAAAZHJzL2Rvd25yZXYueG1sRI9Pi8IwFMTvgt8hPMGbpruiq91GkUXBo3/W+7N5tt1t&#10;XkoT2/rtjSB4HGbmN0yy6kwpGqpdYVnBxzgCQZxaXXCm4Pe0Hc1BOI+ssbRMCu7kYLXs9xKMtW35&#10;QM3RZyJA2MWoIPe+iqV0aU4G3dhWxMG72tqgD7LOpK6xDXBTys8omkmDBYeFHCv6ySn9P96Mgma/&#10;uewm83Np91R0ZrHGr+0fKjUcdOtvEJ46/w6/2jutYDqD55fwA+Ty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PjBhsEAAADbAAAADwAAAAAAAAAAAAAAAACXAgAAZHJzL2Rvd25y&#10;ZXYueG1sUEsFBgAAAAAEAAQA9QAAAIUDAAAAAA==&#10;">
                <v:textbox inset="1.3mm,,1.3mm">
                  <w:txbxContent>
                    <w:p w:rsidR="00953708" w:rsidRPr="0025599B" w:rsidRDefault="00953708" w:rsidP="00D20BA9">
                      <w:pPr>
                        <w:spacing w:before="0" w:after="0" w:line="240" w:lineRule="auto"/>
                        <w:rPr>
                          <w:b/>
                          <w:szCs w:val="20"/>
                        </w:rPr>
                      </w:pPr>
                      <w:r>
                        <w:rPr>
                          <w:b/>
                          <w:szCs w:val="20"/>
                        </w:rPr>
                        <w:t>B</w:t>
                      </w:r>
                      <w:r>
                        <w:rPr>
                          <w:b/>
                          <w:noProof/>
                          <w:szCs w:val="20"/>
                          <w:lang w:eastAsia="en-GB"/>
                        </w:rPr>
                        <w:drawing>
                          <wp:inline distT="0" distB="0" distL="0" distR="0">
                            <wp:extent cx="97155" cy="163270"/>
                            <wp:effectExtent l="0" t="0" r="4445" b="0"/>
                            <wp:docPr id="574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7155" cy="163270"/>
                                    </a:xfrm>
                                    <a:prstGeom prst="rect">
                                      <a:avLst/>
                                    </a:prstGeom>
                                    <a:noFill/>
                                    <a:ln>
                                      <a:noFill/>
                                    </a:ln>
                                  </pic:spPr>
                                </pic:pic>
                              </a:graphicData>
                            </a:graphic>
                          </wp:inline>
                        </w:drawing>
                      </w:r>
                    </w:p>
                  </w:txbxContent>
                </v:textbox>
              </v:shape>
            </v:group>
            <v:group id="Group 58" o:spid="_x0000_s1101" style="position:absolute;width:349250;height:237490;flip:x"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">
              <v:shape id="AutoShape 1228" o:spid="_x0000_s1102"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H7b8AAADbAAAADwAAAGRycy9kb3ducmV2LnhtbERPTWvCQBC9C/6HZQRvulGplOgqKhQL&#10;Pam95DbsjkkwOxuyU5P+++6h4PHxvrf7wTfqSV2sAxtYzDNQxDa4mksD37eP2TuoKMgOm8Bk4Jci&#10;7Hfj0RZzF3q+0PMqpUohHHM0UIm0udbRVuQxzkNLnLh76DxKgl2pXYd9CveNXmbZWnusOTVU2NKp&#10;Ivu4/ngDpe2LG5++3uR4OFtfiCtWZ2fMdDIcNqCEBnmJ/92fzsA6rU9f0g/Quz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ot/H7b8AAADbAAAADwAAAAAAAAAAAAAAAACh&#10;AgAAZHJzL2Rvd25yZXYueG1sUEsFBgAAAAAEAAQA+QAAAI0DAAAAAA==&#10;" strokeweight="2pt">
                <v:stroke endarrow="block"/>
              </v:shape>
              <v:shape id="Text Box 1229" o:spid="_x0000_s1103"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fZNPwgAA&#10;ANsAAAAPAAAAZHJzL2Rvd25yZXYueG1sRI9Ba8JAFITvBf/D8oTe6sYKqU1dQ5AGclTb3l+zzySa&#10;fRuya5L+e1cQehxm5htmk06mFQP1rrGsYLmIQBCXVjdcKfj+yl/WIJxH1thaJgV/5CDdzp42mGg7&#10;8oGGo69EgLBLUEHtfZdI6cqaDLqF7YiDd7K9QR9kX0nd4xjgppWvURRLgw2HhRo72tVUXo5Xo2DY&#10;f/4Wq/VPa/fUTOY9w7f8jEo9z6fsA4Snyf+HH+1CK4iXcP8SfoD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19k0/CAAAA2wAAAA8AAAAAAAAAAAAAAAAAlwIAAGRycy9kb3du&#10;cmV2LnhtbFBLBQYAAAAABAAEAPUAAACGAwAAAAA=&#10;">
                <v:textbox inset="1.3mm,,1.3mm">
                  <w:txbxContent>
                    <w:p w:rsidR="00953708" w:rsidRPr="0025599B" w:rsidRDefault="00953708" w:rsidP="00D20BA9">
                      <w:pPr>
                        <w:spacing w:before="0" w:after="0" w:line="240" w:lineRule="auto"/>
                        <w:rPr>
                          <w:b/>
                          <w:szCs w:val="20"/>
                        </w:rPr>
                      </w:pPr>
                      <w:r>
                        <w:rPr>
                          <w:b/>
                          <w:szCs w:val="20"/>
                        </w:rPr>
                        <w:t>A</w:t>
                      </w:r>
                      <w:r>
                        <w:rPr>
                          <w:b/>
                          <w:noProof/>
                          <w:szCs w:val="20"/>
                          <w:lang w:eastAsia="en-GB"/>
                        </w:rPr>
                        <w:drawing>
                          <wp:inline distT="0" distB="0" distL="0" distR="0">
                            <wp:extent cx="97155" cy="163270"/>
                            <wp:effectExtent l="0" t="0" r="4445" b="0"/>
                            <wp:docPr id="574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7155" cy="163270"/>
                                    </a:xfrm>
                                    <a:prstGeom prst="rect">
                                      <a:avLst/>
                                    </a:prstGeom>
                                    <a:noFill/>
                                    <a:ln>
                                      <a:noFill/>
                                    </a:ln>
                                  </pic:spPr>
                                </pic:pic>
                              </a:graphicData>
                            </a:graphic>
                          </wp:inline>
                        </w:drawing>
                      </w:r>
                    </w:p>
                  </w:txbxContent>
                </v:textbox>
              </v:shape>
            </v:group>
          </v:group>
        </w:pict>
      </w:r>
    </w:p>
    <w:p w:rsidR="005F74BC" w:rsidRDefault="005F74BC" w:rsidP="0047558B">
      <w:pPr>
        <w:pStyle w:val="Heading2"/>
        <w:rPr>
          <w:b/>
        </w:rPr>
      </w:pPr>
    </w:p>
    <w:p w:rsidR="005F74BC" w:rsidRDefault="00050D51" w:rsidP="0047558B">
      <w:pPr>
        <w:pStyle w:val="Heading2"/>
        <w:rPr>
          <w:b/>
        </w:rPr>
      </w:pPr>
      <w:r w:rsidRPr="00050D51">
        <w:rPr>
          <w:b/>
          <w:noProof/>
          <w:sz w:val="24"/>
          <w:lang w:val="en-US"/>
        </w:rPr>
        <w:pict>
          <v:shape id="Text Box 57353" o:spid="_x0000_s1104" type="#_x0000_t202" style="position:absolute;left:0;text-align:left;margin-left:0;margin-top:66.6pt;width:423.5pt;height:12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" strokecolor="#7f7f7f">
            <v:textbox>
              <w:txbxContent>
                <w:p w:rsidR="00953708" w:rsidRPr="008E28B4" w:rsidRDefault="00953708" w:rsidP="00EB2468">
                  <w:pPr>
                    <w:pStyle w:val="Iconstext"/>
                    <w:rPr>
                      <w:b/>
                      <w:sz w:val="18"/>
                      <w:szCs w:val="18"/>
                    </w:rPr>
                  </w:pPr>
                  <w:proofErr w:type="gramStart"/>
                  <w:r w:rsidRPr="008E28B4">
                    <w:rPr>
                      <w:b/>
                      <w:sz w:val="18"/>
                      <w:szCs w:val="18"/>
                    </w:rPr>
                    <w:t>Figure 1.6.</w:t>
                  </w:r>
                  <w:proofErr w:type="gramEnd"/>
                  <w:r w:rsidRPr="008E28B4">
                    <w:rPr>
                      <w:b/>
                      <w:sz w:val="18"/>
                      <w:szCs w:val="18"/>
                    </w:rPr>
                    <w:t xml:space="preserve"> </w:t>
                  </w:r>
                  <w:r>
                    <w:rPr>
                      <w:b/>
                      <w:sz w:val="18"/>
                      <w:szCs w:val="18"/>
                    </w:rPr>
                    <w:t>The ‘</w:t>
                  </w:r>
                  <w:r w:rsidRPr="008E28B4">
                    <w:rPr>
                      <w:b/>
                      <w:sz w:val="18"/>
                      <w:szCs w:val="18"/>
                    </w:rPr>
                    <w:t>Edit Terms</w:t>
                  </w:r>
                  <w:r>
                    <w:rPr>
                      <w:b/>
                      <w:sz w:val="18"/>
                      <w:szCs w:val="18"/>
                    </w:rPr>
                    <w:t>’</w:t>
                  </w:r>
                  <w:r w:rsidRPr="008E28B4">
                    <w:rPr>
                      <w:b/>
                      <w:sz w:val="18"/>
                      <w:szCs w:val="18"/>
                    </w:rPr>
                    <w:t xml:space="preserve"> tab</w:t>
                  </w:r>
                  <w:r w:rsidRPr="008E28B4">
                    <w:rPr>
                      <w:sz w:val="18"/>
                      <w:szCs w:val="18"/>
                    </w:rPr>
                    <w:t xml:space="preserve"> of the GO Term Comparison page showing your selection of terms that may be viewed together in ontological context.</w:t>
                  </w:r>
                </w:p>
                <w:p w:rsidR="00953708" w:rsidRPr="008E28B4" w:rsidRDefault="00953708" w:rsidP="00EB2468">
                  <w:pPr>
                    <w:spacing w:before="0" w:after="0" w:line="240" w:lineRule="auto"/>
                    <w:rPr>
                      <w:noProof/>
                      <w:sz w:val="18"/>
                      <w:szCs w:val="18"/>
                      <w:lang w:eastAsia="en-GB"/>
                    </w:rPr>
                  </w:pPr>
                  <w:r w:rsidRPr="008E28B4">
                    <w:rPr>
                      <w:b/>
                      <w:noProof/>
                      <w:sz w:val="18"/>
                      <w:szCs w:val="18"/>
                      <w:lang w:eastAsia="en-GB"/>
                    </w:rPr>
                    <w:t xml:space="preserve">[A] </w:t>
                  </w:r>
                  <w:r w:rsidRPr="008E28B4">
                    <w:rPr>
                      <w:noProof/>
                      <w:sz w:val="18"/>
                      <w:szCs w:val="18"/>
                      <w:lang w:eastAsia="en-GB"/>
                    </w:rPr>
                    <w:t>To compare terms with each other as an ontology chart, click on the chart icon next to each GO ID you would like to compare. The chart containing the chosen terms will a</w:t>
                  </w:r>
                  <w:r>
                    <w:rPr>
                      <w:noProof/>
                      <w:sz w:val="18"/>
                      <w:szCs w:val="18"/>
                      <w:lang w:eastAsia="en-GB"/>
                    </w:rPr>
                    <w:t xml:space="preserve">ppear to the right of the page </w:t>
                  </w:r>
                  <w:r w:rsidRPr="008E28B4">
                    <w:rPr>
                      <w:noProof/>
                      <w:sz w:val="18"/>
                      <w:szCs w:val="18"/>
                      <w:lang w:eastAsia="en-GB"/>
                    </w:rPr>
                    <w:t>and the terms selected will be highlighted.</w:t>
                  </w:r>
                </w:p>
                <w:p w:rsidR="00953708" w:rsidRPr="008E28B4" w:rsidRDefault="00953708" w:rsidP="00EB2468">
                  <w:pPr>
                    <w:spacing w:before="0" w:after="0" w:line="240" w:lineRule="auto"/>
                    <w:rPr>
                      <w:noProof/>
                      <w:sz w:val="18"/>
                      <w:szCs w:val="18"/>
                      <w:lang w:eastAsia="en-GB"/>
                    </w:rPr>
                  </w:pPr>
                  <w:r w:rsidRPr="008E28B4">
                    <w:rPr>
                      <w:noProof/>
                      <w:sz w:val="18"/>
                      <w:szCs w:val="18"/>
                      <w:lang w:eastAsia="en-GB"/>
                    </w:rPr>
                    <w:t xml:space="preserve"> </w:t>
                  </w:r>
                </w:p>
                <w:p w:rsidR="00953708" w:rsidRPr="008E28B4" w:rsidRDefault="00953708" w:rsidP="00EB2468">
                  <w:pPr>
                    <w:spacing w:before="0" w:after="0" w:line="240" w:lineRule="auto"/>
                    <w:rPr>
                      <w:noProof/>
                      <w:sz w:val="18"/>
                      <w:szCs w:val="18"/>
                      <w:lang w:eastAsia="en-GB"/>
                    </w:rPr>
                  </w:pPr>
                  <w:r w:rsidRPr="008E28B4">
                    <w:rPr>
                      <w:b/>
                      <w:noProof/>
                      <w:sz w:val="18"/>
                      <w:szCs w:val="18"/>
                      <w:lang w:eastAsia="en-GB"/>
                    </w:rPr>
                    <w:t>[B]</w:t>
                  </w:r>
                  <w:r w:rsidRPr="008E28B4">
                    <w:rPr>
                      <w:noProof/>
                      <w:sz w:val="18"/>
                      <w:szCs w:val="18"/>
                      <w:lang w:eastAsia="en-GB"/>
                    </w:rPr>
                    <w:t xml:space="preserve"> To remove terms from the chart, click on the chart icon again.</w:t>
                  </w:r>
                </w:p>
                <w:p w:rsidR="00953708" w:rsidRPr="008E28B4" w:rsidRDefault="00953708" w:rsidP="00EB2468">
                  <w:pPr>
                    <w:rPr>
                      <w:noProof/>
                      <w:sz w:val="18"/>
                      <w:szCs w:val="18"/>
                      <w:lang w:eastAsia="en-GB"/>
                    </w:rPr>
                  </w:pPr>
                  <w:r w:rsidRPr="008E28B4">
                    <w:rPr>
                      <w:b/>
                      <w:noProof/>
                      <w:sz w:val="18"/>
                      <w:szCs w:val="18"/>
                      <w:lang w:eastAsia="en-GB"/>
                    </w:rPr>
                    <w:t xml:space="preserve">[C] </w:t>
                  </w:r>
                  <w:r w:rsidRPr="008E28B4">
                    <w:rPr>
                      <w:noProof/>
                      <w:sz w:val="18"/>
                      <w:szCs w:val="18"/>
                      <w:lang w:eastAsia="en-GB"/>
                    </w:rPr>
                    <w:t xml:space="preserve">Comparison chart tab. </w:t>
                  </w:r>
                </w:p>
                <w:p w:rsidR="00953708" w:rsidRDefault="00953708" w:rsidP="00EB2468">
                  <w:pPr>
                    <w:spacing w:line="240" w:lineRule="auto"/>
                    <w:rPr>
                      <w:noProof/>
                      <w:szCs w:val="22"/>
                      <w:lang w:eastAsia="en-GB"/>
                    </w:rPr>
                  </w:pPr>
                </w:p>
                <w:p w:rsidR="00953708" w:rsidRPr="00422954" w:rsidRDefault="00953708" w:rsidP="00EB2468">
                  <w:pPr>
                    <w:spacing w:before="0" w:after="0"/>
                    <w:rPr>
                      <w:noProof/>
                      <w:szCs w:val="22"/>
                      <w:lang w:eastAsia="en-GB"/>
                    </w:rPr>
                  </w:pPr>
                </w:p>
              </w:txbxContent>
            </v:textbox>
            <w10:wrap type="square"/>
          </v:shape>
        </w:pict>
      </w:r>
    </w:p>
    <w:p w:rsidR="005F74BC" w:rsidRDefault="00050D51" w:rsidP="0047558B">
      <w:pPr>
        <w:pStyle w:val="Heading2"/>
        <w:rPr>
          <w:b/>
        </w:rPr>
      </w:pPr>
      <w:r w:rsidRPr="00050D51">
        <w:rPr>
          <w:b/>
          <w:noProof/>
          <w:lang w:val="en-US"/>
        </w:rPr>
        <w:pict>
          <v:rect id="Rectangle 33" o:spid="_x0000_s1208" style="position:absolute;left:0;text-align:left;margin-left:-10.95pt;margin-top:18pt;width:451pt;height:51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" fillcolor="#c2ecff" stroked="f" strokeweight=".25pt">
            <v:fill opacity="13107f"/>
          </v:rect>
        </w:pict>
      </w:r>
    </w:p>
    <w:p w:rsidR="0047558B" w:rsidRPr="006D5216" w:rsidRDefault="00361B94" w:rsidP="00446D84">
      <w:pPr>
        <w:pStyle w:val="Heading2"/>
        <w:tabs>
          <w:tab w:val="left" w:pos="720"/>
          <w:tab w:val="left" w:pos="1440"/>
          <w:tab w:val="left" w:pos="2160"/>
          <w:tab w:val="left" w:pos="2880"/>
          <w:tab w:val="left" w:pos="3600"/>
          <w:tab w:val="left" w:pos="4320"/>
          <w:tab w:val="left" w:pos="5040"/>
          <w:tab w:val="left" w:pos="5760"/>
          <w:tab w:val="left" w:pos="6480"/>
          <w:tab w:val="left" w:pos="7200"/>
          <w:tab w:val="right" w:pos="8498"/>
        </w:tabs>
        <w:rPr>
          <w:b/>
        </w:rPr>
      </w:pPr>
      <w:r w:rsidRPr="006D5216">
        <w:rPr>
          <w:b/>
        </w:rPr>
        <w:t>Exercise 1</w:t>
      </w:r>
      <w:r w:rsidR="002A12E8" w:rsidRPr="006D5216">
        <w:rPr>
          <w:b/>
        </w:rPr>
        <w:tab/>
      </w:r>
      <w:r w:rsidR="002A12E8" w:rsidRPr="006D5216">
        <w:rPr>
          <w:b/>
        </w:rPr>
        <w:tab/>
      </w:r>
      <w:r w:rsidR="006409A7" w:rsidRPr="006D5216">
        <w:rPr>
          <w:b/>
        </w:rPr>
        <w:t xml:space="preserve"> </w:t>
      </w:r>
      <w:r w:rsidRPr="006D5216">
        <w:rPr>
          <w:rStyle w:val="Strong"/>
          <w:rFonts w:ascii="Arial" w:hAnsi="Arial"/>
          <w:b/>
          <w:bCs w:val="0"/>
        </w:rPr>
        <w:t>Searching for</w:t>
      </w:r>
      <w:r w:rsidR="006409A7" w:rsidRPr="006D5216">
        <w:rPr>
          <w:rStyle w:val="Strong"/>
          <w:rFonts w:ascii="Arial" w:hAnsi="Arial"/>
          <w:b/>
          <w:bCs w:val="0"/>
        </w:rPr>
        <w:t xml:space="preserve"> GO </w:t>
      </w:r>
      <w:r w:rsidRPr="006D5216">
        <w:rPr>
          <w:rStyle w:val="Strong"/>
          <w:rFonts w:ascii="Arial" w:hAnsi="Arial"/>
          <w:b/>
          <w:bCs w:val="0"/>
        </w:rPr>
        <w:t>terms</w:t>
      </w:r>
      <w:r w:rsidR="006409A7" w:rsidRPr="006D5216">
        <w:rPr>
          <w:rStyle w:val="Strong"/>
          <w:rFonts w:ascii="Arial" w:hAnsi="Arial"/>
          <w:b/>
          <w:bCs w:val="0"/>
        </w:rPr>
        <w:t xml:space="preserve"> using </w:t>
      </w:r>
      <w:proofErr w:type="spellStart"/>
      <w:r w:rsidR="006409A7" w:rsidRPr="006D5216">
        <w:rPr>
          <w:rStyle w:val="Strong"/>
          <w:rFonts w:ascii="Arial" w:hAnsi="Arial"/>
          <w:b/>
          <w:bCs w:val="0"/>
        </w:rPr>
        <w:t>QuickGO</w:t>
      </w:r>
      <w:proofErr w:type="spellEnd"/>
      <w:r w:rsidR="006409A7" w:rsidRPr="006D5216">
        <w:rPr>
          <w:rStyle w:val="Strong"/>
          <w:rFonts w:ascii="Arial" w:hAnsi="Arial"/>
          <w:b/>
          <w:bCs w:val="0"/>
        </w:rPr>
        <w:t xml:space="preserve"> </w:t>
      </w:r>
      <w:bookmarkEnd w:id="24"/>
      <w:bookmarkEnd w:id="25"/>
      <w:bookmarkEnd w:id="26"/>
      <w:bookmarkEnd w:id="27"/>
      <w:bookmarkEnd w:id="28"/>
      <w:bookmarkEnd w:id="29"/>
      <w:bookmarkEnd w:id="30"/>
      <w:bookmarkEnd w:id="31"/>
      <w:bookmarkEnd w:id="32"/>
      <w:r w:rsidR="00446D84">
        <w:rPr>
          <w:rStyle w:val="Strong"/>
          <w:rFonts w:ascii="Arial" w:hAnsi="Arial"/>
          <w:b/>
          <w:bCs w:val="0"/>
        </w:rPr>
        <w:tab/>
      </w:r>
    </w:p>
    <w:p w:rsidR="0047558B" w:rsidRPr="001E0CBF" w:rsidRDefault="00361B94" w:rsidP="0047558B">
      <w:pPr>
        <w:rPr>
          <w:sz w:val="20"/>
          <w:szCs w:val="20"/>
        </w:rPr>
      </w:pPr>
      <w:r w:rsidRPr="001E0CBF">
        <w:rPr>
          <w:rStyle w:val="Emphasis"/>
          <w:b w:val="0"/>
          <w:color w:val="auto"/>
          <w:sz w:val="20"/>
          <w:szCs w:val="20"/>
        </w:rPr>
        <w:t>This exercise</w:t>
      </w:r>
      <w:r w:rsidR="008326C0" w:rsidRPr="001E0CBF">
        <w:rPr>
          <w:rStyle w:val="Emphasis"/>
          <w:b w:val="0"/>
          <w:color w:val="auto"/>
          <w:sz w:val="20"/>
          <w:szCs w:val="20"/>
        </w:rPr>
        <w:t xml:space="preserve"> will</w:t>
      </w:r>
      <w:r w:rsidR="00A54681" w:rsidRPr="001E0CBF">
        <w:rPr>
          <w:rStyle w:val="Emphasis"/>
          <w:b w:val="0"/>
          <w:color w:val="auto"/>
          <w:sz w:val="20"/>
          <w:szCs w:val="20"/>
        </w:rPr>
        <w:t xml:space="preserve"> familiarise you with the functionality of </w:t>
      </w:r>
      <w:proofErr w:type="spellStart"/>
      <w:r w:rsidR="00A54681" w:rsidRPr="004D6B64">
        <w:rPr>
          <w:rStyle w:val="Emphasis"/>
          <w:color w:val="auto"/>
          <w:sz w:val="20"/>
          <w:szCs w:val="20"/>
        </w:rPr>
        <w:t>QuickGO</w:t>
      </w:r>
      <w:proofErr w:type="spellEnd"/>
      <w:r w:rsidR="00621D6D" w:rsidRPr="001E0CBF">
        <w:rPr>
          <w:rStyle w:val="Emphasis"/>
          <w:b w:val="0"/>
          <w:color w:val="auto"/>
          <w:sz w:val="20"/>
          <w:szCs w:val="20"/>
        </w:rPr>
        <w:t xml:space="preserve"> for browsing GO.</w:t>
      </w:r>
      <w:r w:rsidR="008545E1" w:rsidRPr="008545E1">
        <w:rPr>
          <w:b/>
          <w:noProof/>
          <w:lang w:val="en-US"/>
        </w:rPr>
        <w:t xml:space="preserve"> </w:t>
      </w:r>
    </w:p>
    <w:p w:rsidR="008326C0" w:rsidRPr="001E0CBF" w:rsidRDefault="008326C0" w:rsidP="00BC1EA0">
      <w:pPr>
        <w:numPr>
          <w:ilvl w:val="0"/>
          <w:numId w:val="1"/>
        </w:numPr>
        <w:spacing w:beforeAutospacing="1" w:afterAutospacing="1"/>
        <w:rPr>
          <w:i/>
          <w:sz w:val="20"/>
          <w:szCs w:val="20"/>
        </w:rPr>
      </w:pPr>
      <w:r w:rsidRPr="001E0CBF">
        <w:rPr>
          <w:i/>
          <w:sz w:val="20"/>
          <w:szCs w:val="20"/>
        </w:rPr>
        <w:t xml:space="preserve">Open </w:t>
      </w:r>
      <w:proofErr w:type="spellStart"/>
      <w:r w:rsidRPr="001E0CBF">
        <w:rPr>
          <w:i/>
          <w:sz w:val="20"/>
          <w:szCs w:val="20"/>
        </w:rPr>
        <w:t>QuickGO</w:t>
      </w:r>
      <w:proofErr w:type="spellEnd"/>
      <w:r w:rsidRPr="001E0CBF">
        <w:rPr>
          <w:i/>
          <w:sz w:val="20"/>
          <w:szCs w:val="20"/>
        </w:rPr>
        <w:t xml:space="preserve"> at </w:t>
      </w:r>
      <w:r w:rsidRPr="00891158">
        <w:rPr>
          <w:i/>
          <w:color w:val="215868" w:themeColor="accent5" w:themeShade="80"/>
          <w:sz w:val="20"/>
          <w:szCs w:val="20"/>
          <w:u w:val="single"/>
        </w:rPr>
        <w:t>http://www.ebi.ac.uk/QuickGO</w:t>
      </w:r>
      <w:r w:rsidRPr="001E0CBF">
        <w:rPr>
          <w:i/>
          <w:sz w:val="20"/>
          <w:szCs w:val="20"/>
        </w:rPr>
        <w:t xml:space="preserve"> (see Fig. 1.1).</w:t>
      </w:r>
    </w:p>
    <w:p w:rsidR="008326C0" w:rsidRPr="001E0CBF" w:rsidRDefault="008326C0" w:rsidP="00BC1EA0">
      <w:pPr>
        <w:numPr>
          <w:ilvl w:val="0"/>
          <w:numId w:val="1"/>
        </w:numPr>
        <w:spacing w:beforeAutospacing="1" w:afterAutospacing="1"/>
        <w:rPr>
          <w:i/>
          <w:sz w:val="20"/>
          <w:szCs w:val="20"/>
        </w:rPr>
      </w:pPr>
      <w:r w:rsidRPr="001E0CBF">
        <w:rPr>
          <w:i/>
          <w:sz w:val="20"/>
          <w:szCs w:val="20"/>
        </w:rPr>
        <w:t xml:space="preserve">To begin, try searching </w:t>
      </w:r>
      <w:proofErr w:type="spellStart"/>
      <w:r w:rsidRPr="001E0CBF">
        <w:rPr>
          <w:i/>
          <w:sz w:val="20"/>
          <w:szCs w:val="20"/>
        </w:rPr>
        <w:t>QuickGO</w:t>
      </w:r>
      <w:proofErr w:type="spellEnd"/>
      <w:r w:rsidRPr="001E0CBF">
        <w:rPr>
          <w:i/>
          <w:sz w:val="20"/>
          <w:szCs w:val="20"/>
        </w:rPr>
        <w:t xml:space="preserve"> by entering into the text box a biological process name, such as ‘apoptosis’. Click ‘Search’.</w:t>
      </w:r>
    </w:p>
    <w:p w:rsidR="008326C0" w:rsidRPr="001E0CBF" w:rsidRDefault="008326C0" w:rsidP="00BC1EA0">
      <w:pPr>
        <w:numPr>
          <w:ilvl w:val="0"/>
          <w:numId w:val="1"/>
        </w:numPr>
        <w:spacing w:beforeAutospacing="1" w:afterAutospacing="1"/>
        <w:rPr>
          <w:i/>
          <w:sz w:val="20"/>
          <w:szCs w:val="20"/>
        </w:rPr>
      </w:pPr>
      <w:r w:rsidRPr="001E0CBF">
        <w:rPr>
          <w:i/>
          <w:sz w:val="20"/>
          <w:szCs w:val="20"/>
        </w:rPr>
        <w:t>Click on one of the GO IDs listed.</w:t>
      </w:r>
    </w:p>
    <w:p w:rsidR="008C2403" w:rsidRDefault="008326C0" w:rsidP="008C2403">
      <w:pPr>
        <w:numPr>
          <w:ilvl w:val="0"/>
          <w:numId w:val="1"/>
        </w:numPr>
        <w:spacing w:beforeAutospacing="1" w:afterAutospacing="1"/>
        <w:rPr>
          <w:i/>
          <w:sz w:val="20"/>
          <w:szCs w:val="20"/>
        </w:rPr>
      </w:pPr>
      <w:r w:rsidRPr="001E0CBF">
        <w:rPr>
          <w:i/>
          <w:sz w:val="20"/>
          <w:szCs w:val="20"/>
        </w:rPr>
        <w:t>Click through the green tabs to see what information each of them contains.</w:t>
      </w:r>
    </w:p>
    <w:p w:rsidR="008C2403" w:rsidRPr="008C2403" w:rsidRDefault="006201B9" w:rsidP="008C2403">
      <w:pPr>
        <w:pStyle w:val="ListParagraph"/>
        <w:numPr>
          <w:ilvl w:val="3"/>
          <w:numId w:val="32"/>
        </w:numPr>
        <w:spacing w:beforeAutospacing="1" w:afterAutospacing="1"/>
        <w:rPr>
          <w:i/>
          <w:sz w:val="20"/>
          <w:szCs w:val="20"/>
        </w:rPr>
      </w:pPr>
      <w:r w:rsidRPr="008C2403">
        <w:rPr>
          <w:i/>
          <w:sz w:val="20"/>
          <w:szCs w:val="20"/>
        </w:rPr>
        <w:t>Look at the ancestor chart</w:t>
      </w:r>
      <w:r w:rsidR="00361B94" w:rsidRPr="008C2403">
        <w:rPr>
          <w:i/>
          <w:sz w:val="20"/>
          <w:szCs w:val="20"/>
        </w:rPr>
        <w:t xml:space="preserve"> for a GO term.</w:t>
      </w:r>
    </w:p>
    <w:p w:rsidR="00361B94" w:rsidRPr="008C2403" w:rsidRDefault="00361B94" w:rsidP="008C2403">
      <w:pPr>
        <w:pStyle w:val="ListParagraph"/>
        <w:numPr>
          <w:ilvl w:val="3"/>
          <w:numId w:val="32"/>
        </w:numPr>
        <w:spacing w:beforeAutospacing="1" w:afterAutospacing="1"/>
        <w:rPr>
          <w:i/>
          <w:sz w:val="20"/>
          <w:szCs w:val="20"/>
        </w:rPr>
      </w:pPr>
      <w:r w:rsidRPr="008C2403">
        <w:rPr>
          <w:i/>
          <w:sz w:val="20"/>
          <w:szCs w:val="20"/>
        </w:rPr>
        <w:t>Look at the child terms and their relationships</w:t>
      </w:r>
      <w:r w:rsidR="00D003A4" w:rsidRPr="008C2403">
        <w:rPr>
          <w:i/>
          <w:sz w:val="20"/>
          <w:szCs w:val="20"/>
        </w:rPr>
        <w:t>.</w:t>
      </w:r>
    </w:p>
    <w:p w:rsidR="00FC6B8D" w:rsidRPr="001E0CBF" w:rsidRDefault="00FC6B8D" w:rsidP="00FC6B8D">
      <w:pPr>
        <w:pStyle w:val="ListParagraph"/>
        <w:numPr>
          <w:ilvl w:val="0"/>
          <w:numId w:val="1"/>
        </w:numPr>
        <w:spacing w:beforeAutospacing="1" w:afterAutospacing="1"/>
        <w:rPr>
          <w:i/>
          <w:sz w:val="20"/>
          <w:szCs w:val="20"/>
        </w:rPr>
      </w:pPr>
      <w:r w:rsidRPr="001E0CBF">
        <w:rPr>
          <w:i/>
          <w:sz w:val="20"/>
          <w:szCs w:val="20"/>
        </w:rPr>
        <w:t xml:space="preserve">Use the green </w:t>
      </w:r>
      <w:r w:rsidR="00621D6D" w:rsidRPr="001E0CBF">
        <w:rPr>
          <w:i/>
          <w:sz w:val="20"/>
          <w:szCs w:val="20"/>
        </w:rPr>
        <w:t>‘</w:t>
      </w:r>
      <w:r w:rsidRPr="001E0CBF">
        <w:rPr>
          <w:i/>
          <w:sz w:val="20"/>
          <w:szCs w:val="20"/>
        </w:rPr>
        <w:t>plus</w:t>
      </w:r>
      <w:r w:rsidR="00621D6D" w:rsidRPr="001E0CBF">
        <w:rPr>
          <w:i/>
          <w:sz w:val="20"/>
          <w:szCs w:val="20"/>
        </w:rPr>
        <w:t>’</w:t>
      </w:r>
      <w:r w:rsidRPr="001E0CBF">
        <w:rPr>
          <w:i/>
          <w:sz w:val="20"/>
          <w:szCs w:val="20"/>
        </w:rPr>
        <w:t xml:space="preserve"> buttons to select </w:t>
      </w:r>
      <w:r w:rsidR="008C2403">
        <w:rPr>
          <w:i/>
          <w:sz w:val="20"/>
          <w:szCs w:val="20"/>
        </w:rPr>
        <w:t>two</w:t>
      </w:r>
      <w:r w:rsidRPr="001E0CBF">
        <w:rPr>
          <w:i/>
          <w:sz w:val="20"/>
          <w:szCs w:val="20"/>
        </w:rPr>
        <w:t xml:space="preserve"> or more GO terms and see how they are related </w:t>
      </w:r>
      <w:r w:rsidR="005E78E5">
        <w:rPr>
          <w:i/>
          <w:sz w:val="20"/>
          <w:szCs w:val="20"/>
        </w:rPr>
        <w:t>with</w:t>
      </w:r>
      <w:r w:rsidRPr="001E0CBF">
        <w:rPr>
          <w:i/>
          <w:sz w:val="20"/>
          <w:szCs w:val="20"/>
        </w:rPr>
        <w:t>in the ontology.</w:t>
      </w:r>
    </w:p>
    <w:p w:rsidR="00FC6B8D" w:rsidRPr="001E0CBF" w:rsidRDefault="00FC6B8D" w:rsidP="00FC6B8D">
      <w:pPr>
        <w:spacing w:beforeAutospacing="1" w:afterAutospacing="1"/>
        <w:rPr>
          <w:i/>
          <w:sz w:val="20"/>
          <w:szCs w:val="20"/>
        </w:rPr>
      </w:pPr>
    </w:p>
    <w:p w:rsidR="006409A7" w:rsidRPr="001E0CBF" w:rsidRDefault="00A8125D" w:rsidP="008326C0">
      <w:pPr>
        <w:pStyle w:val="Iconstext"/>
        <w:rPr>
          <w:sz w:val="20"/>
          <w:szCs w:val="20"/>
        </w:rPr>
      </w:pPr>
      <w:r w:rsidRPr="001E0CBF">
        <w:rPr>
          <w:noProof/>
          <w:sz w:val="20"/>
          <w:szCs w:val="20"/>
          <w:lang w:eastAsia="en-GB"/>
        </w:rPr>
        <w:drawing>
          <wp:inline distT="0" distB="0" distL="0" distR="0">
            <wp:extent cx="241300" cy="241300"/>
            <wp:effectExtent l="0" t="0" r="12700" b="12700"/>
            <wp:docPr id="42" name="Picture 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8326C0" w:rsidRPr="001E0CBF">
        <w:rPr>
          <w:sz w:val="20"/>
          <w:szCs w:val="20"/>
        </w:rPr>
        <w:t xml:space="preserve"> </w:t>
      </w:r>
    </w:p>
    <w:p w:rsidR="00361B94" w:rsidRPr="001E0CBF" w:rsidRDefault="00361B94" w:rsidP="008326C0">
      <w:pPr>
        <w:pStyle w:val="Iconstext"/>
        <w:rPr>
          <w:sz w:val="20"/>
          <w:szCs w:val="20"/>
        </w:rPr>
      </w:pPr>
      <w:r w:rsidRPr="001E0CBF">
        <w:rPr>
          <w:b/>
          <w:sz w:val="20"/>
          <w:szCs w:val="20"/>
        </w:rPr>
        <w:t>Question 1:</w:t>
      </w:r>
      <w:r w:rsidRPr="001E0CBF">
        <w:rPr>
          <w:sz w:val="20"/>
          <w:szCs w:val="20"/>
        </w:rPr>
        <w:t xml:space="preserve"> Which cellular component terms are retrieved in a search for ‘apoptosis’?</w:t>
      </w:r>
    </w:p>
    <w:p w:rsidR="00361B94" w:rsidRPr="001E0CBF" w:rsidRDefault="00361B94" w:rsidP="008326C0">
      <w:pPr>
        <w:pStyle w:val="Iconstext"/>
        <w:rPr>
          <w:sz w:val="20"/>
          <w:szCs w:val="20"/>
          <w:lang w:val="en-US"/>
        </w:rPr>
      </w:pPr>
      <w:r w:rsidRPr="001E0CBF">
        <w:rPr>
          <w:b/>
          <w:sz w:val="20"/>
          <w:szCs w:val="20"/>
        </w:rPr>
        <w:t>Question 2:</w:t>
      </w:r>
      <w:r w:rsidRPr="001E0CBF">
        <w:rPr>
          <w:sz w:val="20"/>
          <w:szCs w:val="20"/>
        </w:rPr>
        <w:t xml:space="preserve"> What is the GO ID for ‘</w:t>
      </w:r>
      <w:proofErr w:type="spellStart"/>
      <w:r w:rsidRPr="001E0CBF">
        <w:rPr>
          <w:sz w:val="20"/>
          <w:szCs w:val="20"/>
          <w:lang w:val="en-US"/>
        </w:rPr>
        <w:t>anoikis</w:t>
      </w:r>
      <w:proofErr w:type="spellEnd"/>
      <w:r w:rsidRPr="001E0CBF">
        <w:rPr>
          <w:sz w:val="20"/>
          <w:szCs w:val="20"/>
          <w:lang w:val="en-US"/>
        </w:rPr>
        <w:t>’?</w:t>
      </w:r>
    </w:p>
    <w:p w:rsidR="00FC6B8D" w:rsidRPr="001E0CBF" w:rsidRDefault="00FC6B8D" w:rsidP="008326C0">
      <w:pPr>
        <w:pStyle w:val="Iconstext"/>
        <w:rPr>
          <w:sz w:val="20"/>
          <w:szCs w:val="20"/>
          <w:lang w:val="en-US"/>
        </w:rPr>
      </w:pPr>
      <w:r w:rsidRPr="001E0CBF">
        <w:rPr>
          <w:b/>
          <w:sz w:val="20"/>
          <w:szCs w:val="20"/>
          <w:lang w:val="en-US"/>
        </w:rPr>
        <w:t>Question 3:</w:t>
      </w:r>
      <w:r w:rsidRPr="001E0CBF">
        <w:rPr>
          <w:sz w:val="20"/>
          <w:szCs w:val="20"/>
          <w:lang w:val="en-US"/>
        </w:rPr>
        <w:t xml:space="preserve"> What is the secondary GO ID for ‘apoptosis’?</w:t>
      </w:r>
    </w:p>
    <w:p w:rsidR="00621D6D" w:rsidRPr="001E0CBF" w:rsidRDefault="00621D6D" w:rsidP="008326C0">
      <w:pPr>
        <w:pStyle w:val="Iconstext"/>
        <w:rPr>
          <w:sz w:val="20"/>
          <w:szCs w:val="20"/>
          <w:lang w:val="en-US"/>
        </w:rPr>
      </w:pPr>
      <w:r w:rsidRPr="001E0CBF">
        <w:rPr>
          <w:b/>
          <w:sz w:val="20"/>
          <w:szCs w:val="20"/>
          <w:lang w:val="en-US"/>
        </w:rPr>
        <w:t>Question 4:</w:t>
      </w:r>
      <w:r w:rsidRPr="001E0CBF">
        <w:rPr>
          <w:sz w:val="20"/>
          <w:szCs w:val="20"/>
          <w:lang w:val="en-US"/>
        </w:rPr>
        <w:t xml:space="preserve"> What are the synonyms for ‘nurse cell apoptosis’?</w:t>
      </w:r>
    </w:p>
    <w:p w:rsidR="00FC6B8D" w:rsidRPr="001E0CBF" w:rsidRDefault="00621D6D" w:rsidP="008326C0">
      <w:pPr>
        <w:pStyle w:val="Iconstext"/>
        <w:rPr>
          <w:sz w:val="20"/>
          <w:szCs w:val="20"/>
        </w:rPr>
      </w:pPr>
      <w:r w:rsidRPr="001E0CBF">
        <w:rPr>
          <w:b/>
          <w:sz w:val="20"/>
          <w:szCs w:val="20"/>
          <w:lang w:val="en-US"/>
        </w:rPr>
        <w:t>Question 5</w:t>
      </w:r>
      <w:r w:rsidR="00FC6B8D" w:rsidRPr="001E0CBF">
        <w:rPr>
          <w:b/>
          <w:sz w:val="20"/>
          <w:szCs w:val="20"/>
          <w:lang w:val="en-US"/>
        </w:rPr>
        <w:t>:</w:t>
      </w:r>
      <w:r w:rsidR="00FC6B8D" w:rsidRPr="001E0CBF">
        <w:rPr>
          <w:sz w:val="20"/>
          <w:szCs w:val="20"/>
          <w:lang w:val="en-US"/>
        </w:rPr>
        <w:t xml:space="preserve"> Wh</w:t>
      </w:r>
      <w:r w:rsidRPr="001E0CBF">
        <w:rPr>
          <w:sz w:val="20"/>
          <w:szCs w:val="20"/>
          <w:lang w:val="en-US"/>
        </w:rPr>
        <w:t>at is the parent of ‘apoptosis’, and what relationship connects the terms?</w:t>
      </w:r>
    </w:p>
    <w:p w:rsidR="008326C0" w:rsidRPr="001E0CBF" w:rsidRDefault="00621D6D" w:rsidP="008326C0">
      <w:pPr>
        <w:pStyle w:val="Iconstext"/>
        <w:rPr>
          <w:sz w:val="20"/>
          <w:szCs w:val="20"/>
        </w:rPr>
      </w:pPr>
      <w:r w:rsidRPr="001E0CBF">
        <w:rPr>
          <w:b/>
          <w:sz w:val="20"/>
          <w:szCs w:val="20"/>
        </w:rPr>
        <w:t>Question 6</w:t>
      </w:r>
      <w:r w:rsidR="008326C0" w:rsidRPr="001E0CBF">
        <w:rPr>
          <w:b/>
          <w:sz w:val="20"/>
          <w:szCs w:val="20"/>
        </w:rPr>
        <w:t>:</w:t>
      </w:r>
      <w:r w:rsidR="008326C0" w:rsidRPr="001E0CBF">
        <w:rPr>
          <w:sz w:val="20"/>
          <w:szCs w:val="20"/>
        </w:rPr>
        <w:t xml:space="preserve"> In the term page for ‘apoptosis’ how many databases have cross-references for this term?</w:t>
      </w:r>
    </w:p>
    <w:p w:rsidR="00D268EF" w:rsidRPr="001E0CBF" w:rsidRDefault="00621D6D" w:rsidP="008326C0">
      <w:pPr>
        <w:pStyle w:val="Iconstext"/>
        <w:rPr>
          <w:sz w:val="20"/>
          <w:szCs w:val="20"/>
        </w:rPr>
      </w:pPr>
      <w:proofErr w:type="gramStart"/>
      <w:r w:rsidRPr="001E0CBF">
        <w:rPr>
          <w:b/>
          <w:sz w:val="20"/>
          <w:szCs w:val="20"/>
        </w:rPr>
        <w:t>Question 7</w:t>
      </w:r>
      <w:r w:rsidR="00D268EF" w:rsidRPr="001E0CBF">
        <w:rPr>
          <w:b/>
          <w:sz w:val="20"/>
          <w:szCs w:val="20"/>
        </w:rPr>
        <w:t>:</w:t>
      </w:r>
      <w:r w:rsidR="00D268EF" w:rsidRPr="001E0CBF">
        <w:rPr>
          <w:sz w:val="20"/>
          <w:szCs w:val="20"/>
        </w:rPr>
        <w:t xml:space="preserve"> How many ‘</w:t>
      </w:r>
      <w:proofErr w:type="spellStart"/>
      <w:r w:rsidR="00D268EF" w:rsidRPr="001E0CBF">
        <w:rPr>
          <w:sz w:val="20"/>
          <w:szCs w:val="20"/>
        </w:rPr>
        <w:t>part_of</w:t>
      </w:r>
      <w:proofErr w:type="spellEnd"/>
      <w:r w:rsidR="00D268EF" w:rsidRPr="001E0CBF">
        <w:rPr>
          <w:sz w:val="20"/>
          <w:szCs w:val="20"/>
        </w:rPr>
        <w:t>’ child terms does ‘apoptosis’ have?</w:t>
      </w:r>
      <w:proofErr w:type="gramEnd"/>
    </w:p>
    <w:p w:rsidR="003C31FB" w:rsidRPr="001E0CBF" w:rsidRDefault="003C31FB" w:rsidP="008326C0">
      <w:pPr>
        <w:pStyle w:val="Iconstext"/>
        <w:rPr>
          <w:sz w:val="20"/>
          <w:szCs w:val="20"/>
        </w:rPr>
      </w:pPr>
    </w:p>
    <w:p w:rsidR="00361B94" w:rsidRPr="001E0CBF" w:rsidRDefault="00361B94" w:rsidP="008326C0">
      <w:pPr>
        <w:pStyle w:val="Iconstext"/>
        <w:rPr>
          <w:sz w:val="20"/>
          <w:szCs w:val="20"/>
        </w:rPr>
      </w:pPr>
    </w:p>
    <w:p w:rsidR="00361B94" w:rsidRPr="001E0CBF" w:rsidRDefault="00361B94" w:rsidP="008326C0">
      <w:pPr>
        <w:pStyle w:val="Iconstext"/>
        <w:rPr>
          <w:sz w:val="20"/>
          <w:szCs w:val="20"/>
        </w:rPr>
      </w:pPr>
    </w:p>
    <w:p w:rsidR="00361B94" w:rsidRPr="001E0CBF" w:rsidRDefault="00361B94" w:rsidP="008326C0">
      <w:pPr>
        <w:pStyle w:val="Iconstext"/>
        <w:rPr>
          <w:sz w:val="20"/>
          <w:szCs w:val="20"/>
        </w:rPr>
      </w:pPr>
    </w:p>
    <w:p w:rsidR="00361B94" w:rsidRPr="001E0CBF" w:rsidRDefault="00361B94" w:rsidP="008326C0">
      <w:pPr>
        <w:pStyle w:val="Iconstext"/>
        <w:rPr>
          <w:sz w:val="20"/>
          <w:szCs w:val="20"/>
        </w:rPr>
      </w:pPr>
    </w:p>
    <w:p w:rsidR="00361B94" w:rsidRPr="001E0CBF" w:rsidRDefault="00361B94" w:rsidP="008326C0">
      <w:pPr>
        <w:pStyle w:val="Iconstext"/>
        <w:rPr>
          <w:sz w:val="20"/>
          <w:szCs w:val="20"/>
        </w:rPr>
      </w:pPr>
    </w:p>
    <w:p w:rsidR="00361B94" w:rsidRPr="001E0CBF" w:rsidRDefault="00361B94" w:rsidP="008326C0">
      <w:pPr>
        <w:pStyle w:val="Iconstext"/>
        <w:rPr>
          <w:sz w:val="20"/>
          <w:szCs w:val="20"/>
        </w:rPr>
      </w:pPr>
    </w:p>
    <w:p w:rsidR="00621D6D" w:rsidRDefault="00621D6D" w:rsidP="00FC6B8D">
      <w:pPr>
        <w:pStyle w:val="Heading2"/>
        <w:rPr>
          <w:color w:val="auto"/>
          <w:sz w:val="20"/>
          <w:szCs w:val="20"/>
        </w:rPr>
      </w:pPr>
      <w:bookmarkStart w:id="35" w:name="_Toc277161559"/>
      <w:bookmarkStart w:id="36" w:name="_Toc277161919"/>
      <w:bookmarkStart w:id="37" w:name="_Toc277161571"/>
    </w:p>
    <w:p w:rsidR="006201B9" w:rsidRPr="006201B9" w:rsidRDefault="006201B9" w:rsidP="006201B9"/>
    <w:p w:rsidR="00FC6B8D" w:rsidRPr="006D5216" w:rsidRDefault="00621D6D" w:rsidP="00FC6B8D">
      <w:pPr>
        <w:pStyle w:val="Heading2"/>
        <w:rPr>
          <w:b/>
        </w:rPr>
      </w:pPr>
      <w:r w:rsidRPr="006D5216">
        <w:rPr>
          <w:b/>
        </w:rPr>
        <w:t>1.</w:t>
      </w:r>
      <w:r w:rsidR="00A63ECA">
        <w:rPr>
          <w:b/>
        </w:rPr>
        <w:t>3</w:t>
      </w:r>
      <w:r w:rsidRPr="006D5216">
        <w:rPr>
          <w:b/>
        </w:rPr>
        <w:t xml:space="preserve"> </w:t>
      </w:r>
      <w:r w:rsidR="00DA655F" w:rsidRPr="006D5216">
        <w:rPr>
          <w:b/>
        </w:rPr>
        <w:tab/>
      </w:r>
      <w:r w:rsidR="005E78E5" w:rsidRPr="006D5216">
        <w:rPr>
          <w:b/>
        </w:rPr>
        <w:t xml:space="preserve">Browsing </w:t>
      </w:r>
      <w:r w:rsidR="00FC6B8D" w:rsidRPr="006D5216">
        <w:rPr>
          <w:b/>
        </w:rPr>
        <w:t>GO annotations</w:t>
      </w:r>
      <w:bookmarkEnd w:id="35"/>
      <w:bookmarkEnd w:id="36"/>
    </w:p>
    <w:p w:rsidR="00FC6B8D" w:rsidRPr="001E0CBF" w:rsidRDefault="00FC6B8D" w:rsidP="00FC6B8D">
      <w:pPr>
        <w:rPr>
          <w:sz w:val="20"/>
          <w:szCs w:val="20"/>
        </w:rPr>
      </w:pPr>
      <w:r w:rsidRPr="001E0CBF">
        <w:rPr>
          <w:sz w:val="20"/>
          <w:szCs w:val="20"/>
        </w:rPr>
        <w:t xml:space="preserve">Associations between gene products and </w:t>
      </w:r>
      <w:r w:rsidR="00681ACC">
        <w:rPr>
          <w:sz w:val="20"/>
          <w:szCs w:val="20"/>
        </w:rPr>
        <w:t>GO</w:t>
      </w:r>
      <w:r w:rsidRPr="001E0CBF">
        <w:rPr>
          <w:sz w:val="20"/>
          <w:szCs w:val="20"/>
        </w:rPr>
        <w:t xml:space="preserve"> terms</w:t>
      </w:r>
      <w:r w:rsidR="00681ACC">
        <w:rPr>
          <w:sz w:val="20"/>
          <w:szCs w:val="20"/>
        </w:rPr>
        <w:t xml:space="preserve"> are termed</w:t>
      </w:r>
      <w:r w:rsidRPr="001E0CBF">
        <w:rPr>
          <w:sz w:val="20"/>
          <w:szCs w:val="20"/>
        </w:rPr>
        <w:t xml:space="preserve"> </w:t>
      </w:r>
      <w:r w:rsidRPr="001E0CBF">
        <w:rPr>
          <w:b/>
          <w:sz w:val="20"/>
          <w:szCs w:val="20"/>
        </w:rPr>
        <w:t>GO annotations</w:t>
      </w:r>
      <w:r w:rsidRPr="001E0CBF">
        <w:rPr>
          <w:sz w:val="20"/>
          <w:szCs w:val="20"/>
        </w:rPr>
        <w:t xml:space="preserve"> </w:t>
      </w:r>
      <w:r w:rsidR="00681ACC">
        <w:rPr>
          <w:sz w:val="20"/>
          <w:szCs w:val="20"/>
        </w:rPr>
        <w:t xml:space="preserve">and </w:t>
      </w:r>
      <w:r w:rsidRPr="001E0CBF">
        <w:rPr>
          <w:sz w:val="20"/>
          <w:szCs w:val="20"/>
        </w:rPr>
        <w:t xml:space="preserve">are assigned by many biological databases. A single gene product may be annotated to multiple </w:t>
      </w:r>
      <w:r w:rsidRPr="001E0CBF">
        <w:rPr>
          <w:b/>
          <w:sz w:val="20"/>
          <w:szCs w:val="20"/>
        </w:rPr>
        <w:t>GO terms</w:t>
      </w:r>
      <w:r w:rsidRPr="001E0CBF">
        <w:rPr>
          <w:sz w:val="20"/>
          <w:szCs w:val="20"/>
        </w:rPr>
        <w:t xml:space="preserve"> using both manual and electronic annotation methods.</w:t>
      </w:r>
    </w:p>
    <w:p w:rsidR="00FC6B8D" w:rsidRPr="001E0CBF" w:rsidRDefault="00FC6B8D" w:rsidP="00FC6B8D">
      <w:pPr>
        <w:rPr>
          <w:sz w:val="20"/>
          <w:szCs w:val="20"/>
        </w:rPr>
      </w:pPr>
      <w:r w:rsidRPr="001E0CBF">
        <w:rPr>
          <w:sz w:val="20"/>
          <w:szCs w:val="20"/>
        </w:rPr>
        <w:t xml:space="preserve">A </w:t>
      </w:r>
      <w:r w:rsidRPr="001E0CBF">
        <w:rPr>
          <w:b/>
          <w:sz w:val="20"/>
          <w:szCs w:val="20"/>
        </w:rPr>
        <w:t>GO annotation</w:t>
      </w:r>
      <w:r w:rsidRPr="001E0CBF">
        <w:rPr>
          <w:sz w:val="20"/>
          <w:szCs w:val="20"/>
        </w:rPr>
        <w:t xml:space="preserve"> is the assignment of a GO identifier, e.g. GO</w:t>
      </w:r>
      <w:proofErr w:type="gramStart"/>
      <w:r w:rsidRPr="001E0CBF">
        <w:rPr>
          <w:sz w:val="20"/>
          <w:szCs w:val="20"/>
        </w:rPr>
        <w:t>:0005737</w:t>
      </w:r>
      <w:proofErr w:type="gramEnd"/>
      <w:r w:rsidRPr="001E0CBF">
        <w:rPr>
          <w:sz w:val="20"/>
          <w:szCs w:val="20"/>
        </w:rPr>
        <w:t xml:space="preserve">, with a particular sequence (either a gene or protein database identifier). </w:t>
      </w:r>
      <w:r w:rsidRPr="001E0CBF">
        <w:rPr>
          <w:i/>
          <w:sz w:val="20"/>
          <w:szCs w:val="20"/>
        </w:rPr>
        <w:t>Manual annotations</w:t>
      </w:r>
      <w:r w:rsidRPr="001E0CBF">
        <w:rPr>
          <w:sz w:val="20"/>
          <w:szCs w:val="20"/>
        </w:rPr>
        <w:t xml:space="preserve"> are created by a curator having directly looked for functional information (either within published literature or by examining the sequence directly). </w:t>
      </w:r>
      <w:r w:rsidRPr="001E0CBF">
        <w:rPr>
          <w:i/>
          <w:sz w:val="20"/>
          <w:szCs w:val="20"/>
        </w:rPr>
        <w:t>Electronic annotations</w:t>
      </w:r>
      <w:r w:rsidRPr="001E0CBF">
        <w:rPr>
          <w:sz w:val="20"/>
          <w:szCs w:val="20"/>
        </w:rPr>
        <w:t xml:space="preserve"> are produced by automated methods that produce high-quality, conservative predictions.</w:t>
      </w:r>
    </w:p>
    <w:p w:rsidR="00FC6B8D" w:rsidRPr="001E0CBF" w:rsidRDefault="00FC6B8D" w:rsidP="00FC6B8D">
      <w:pPr>
        <w:rPr>
          <w:sz w:val="20"/>
          <w:szCs w:val="20"/>
        </w:rPr>
      </w:pPr>
      <w:r w:rsidRPr="001E0CBF">
        <w:rPr>
          <w:sz w:val="20"/>
          <w:szCs w:val="20"/>
        </w:rPr>
        <w:t xml:space="preserve">All annotations must provide both a reference to a source that provides information </w:t>
      </w:r>
      <w:r w:rsidR="00681ACC">
        <w:rPr>
          <w:sz w:val="20"/>
          <w:szCs w:val="20"/>
        </w:rPr>
        <w:t xml:space="preserve">(For example the </w:t>
      </w:r>
      <w:proofErr w:type="spellStart"/>
      <w:r w:rsidR="00681ACC">
        <w:rPr>
          <w:sz w:val="20"/>
          <w:szCs w:val="20"/>
        </w:rPr>
        <w:t>PubMed</w:t>
      </w:r>
      <w:proofErr w:type="spellEnd"/>
      <w:r w:rsidR="00681ACC">
        <w:rPr>
          <w:sz w:val="20"/>
          <w:szCs w:val="20"/>
        </w:rPr>
        <w:t xml:space="preserve"> identifier for a primary paper) </w:t>
      </w:r>
      <w:r w:rsidRPr="001E0CBF">
        <w:rPr>
          <w:sz w:val="20"/>
          <w:szCs w:val="20"/>
        </w:rPr>
        <w:t xml:space="preserve">and also an </w:t>
      </w:r>
      <w:r w:rsidRPr="001E0CBF">
        <w:rPr>
          <w:b/>
          <w:sz w:val="20"/>
          <w:szCs w:val="20"/>
        </w:rPr>
        <w:t>evidence code</w:t>
      </w:r>
      <w:r w:rsidRPr="001E0CBF">
        <w:rPr>
          <w:sz w:val="20"/>
          <w:szCs w:val="20"/>
        </w:rPr>
        <w:t xml:space="preserve"> which is a three-letter acronym indicating the type of evidence that supports the assignment of the </w:t>
      </w:r>
      <w:r w:rsidRPr="001E0CBF">
        <w:rPr>
          <w:b/>
          <w:sz w:val="20"/>
          <w:szCs w:val="20"/>
        </w:rPr>
        <w:t>GO term</w:t>
      </w:r>
      <w:r w:rsidRPr="001E0CBF">
        <w:rPr>
          <w:sz w:val="20"/>
          <w:szCs w:val="20"/>
        </w:rPr>
        <w:t xml:space="preserve"> to the gene product. </w:t>
      </w:r>
      <w:r w:rsidR="00681ACC">
        <w:rPr>
          <w:sz w:val="20"/>
          <w:szCs w:val="20"/>
        </w:rPr>
        <w:t xml:space="preserve">In addition, qualifiers can alter the interpretation of a </w:t>
      </w:r>
      <w:r w:rsidR="00681ACC" w:rsidRPr="00681ACC">
        <w:rPr>
          <w:b/>
          <w:sz w:val="20"/>
          <w:szCs w:val="20"/>
        </w:rPr>
        <w:t>GO annotation</w:t>
      </w:r>
      <w:r w:rsidR="00681ACC">
        <w:rPr>
          <w:sz w:val="20"/>
          <w:szCs w:val="20"/>
        </w:rPr>
        <w:t xml:space="preserve">. </w:t>
      </w:r>
      <w:r w:rsidRPr="001E0CBF">
        <w:rPr>
          <w:sz w:val="20"/>
          <w:szCs w:val="20"/>
        </w:rPr>
        <w:t>For more information on evidence codes and qualifier usage, see:</w:t>
      </w:r>
    </w:p>
    <w:p w:rsidR="00FC6B8D" w:rsidRPr="001E0CBF" w:rsidRDefault="00FC6B8D" w:rsidP="00FC6B8D">
      <w:pPr>
        <w:spacing w:after="0" w:line="240" w:lineRule="auto"/>
        <w:rPr>
          <w:sz w:val="20"/>
          <w:szCs w:val="20"/>
        </w:rPr>
      </w:pPr>
      <w:r w:rsidRPr="001E0CBF">
        <w:rPr>
          <w:sz w:val="20"/>
          <w:szCs w:val="20"/>
        </w:rPr>
        <w:t xml:space="preserve">Evidence codes: </w:t>
      </w:r>
      <w:hyperlink r:id="rId23" w:history="1">
        <w:r w:rsidRPr="001E0CBF">
          <w:rPr>
            <w:rStyle w:val="Hyperlink"/>
            <w:rFonts w:ascii="Arial" w:hAnsi="Arial"/>
            <w:szCs w:val="20"/>
          </w:rPr>
          <w:t>http://www.geneontology.org/GO.evidence.shtml</w:t>
        </w:r>
      </w:hyperlink>
    </w:p>
    <w:p w:rsidR="00FC6B8D" w:rsidRPr="001E0CBF" w:rsidRDefault="00FC6B8D" w:rsidP="00FC6B8D">
      <w:pPr>
        <w:spacing w:after="0" w:line="240" w:lineRule="auto"/>
        <w:rPr>
          <w:sz w:val="20"/>
          <w:szCs w:val="20"/>
        </w:rPr>
      </w:pPr>
      <w:r w:rsidRPr="001E0CBF">
        <w:rPr>
          <w:sz w:val="20"/>
          <w:szCs w:val="20"/>
        </w:rPr>
        <w:t xml:space="preserve">Qualifier usage: </w:t>
      </w:r>
      <w:hyperlink r:id="rId24" w:anchor="qual" w:history="1">
        <w:r w:rsidRPr="001E0CBF">
          <w:rPr>
            <w:rStyle w:val="Hyperlink"/>
            <w:rFonts w:ascii="Arial" w:hAnsi="Arial"/>
            <w:szCs w:val="20"/>
          </w:rPr>
          <w:t>http://www.geneontology.org/GO.annotation.shtml#qual</w:t>
        </w:r>
      </w:hyperlink>
    </w:p>
    <w:p w:rsidR="00FC6B8D" w:rsidRPr="001E0CBF" w:rsidRDefault="00FC6B8D" w:rsidP="008326C0">
      <w:pPr>
        <w:pStyle w:val="Heading3"/>
        <w:rPr>
          <w:sz w:val="20"/>
          <w:szCs w:val="20"/>
        </w:rPr>
      </w:pPr>
    </w:p>
    <w:p w:rsidR="00FC6B8D" w:rsidRPr="001E0CBF" w:rsidRDefault="00621D6D" w:rsidP="008326C0">
      <w:pPr>
        <w:pStyle w:val="Heading3"/>
        <w:rPr>
          <w:color w:val="auto"/>
          <w:sz w:val="20"/>
          <w:szCs w:val="20"/>
        </w:rPr>
      </w:pPr>
      <w:r w:rsidRPr="001E0CBF">
        <w:rPr>
          <w:color w:val="auto"/>
          <w:sz w:val="20"/>
          <w:szCs w:val="20"/>
        </w:rPr>
        <w:t xml:space="preserve">GO annotations for a single protein can be viewed in </w:t>
      </w:r>
      <w:proofErr w:type="spellStart"/>
      <w:r w:rsidRPr="001E0CBF">
        <w:rPr>
          <w:b/>
          <w:color w:val="auto"/>
          <w:sz w:val="20"/>
          <w:szCs w:val="20"/>
        </w:rPr>
        <w:t>QuickGO</w:t>
      </w:r>
      <w:proofErr w:type="spellEnd"/>
      <w:r w:rsidRPr="001E0CBF">
        <w:rPr>
          <w:color w:val="auto"/>
          <w:sz w:val="20"/>
          <w:szCs w:val="20"/>
        </w:rPr>
        <w:t xml:space="preserve"> by searching for various identifiers, e.g. </w:t>
      </w:r>
      <w:proofErr w:type="spellStart"/>
      <w:r w:rsidRPr="001E0CBF">
        <w:rPr>
          <w:color w:val="auto"/>
          <w:sz w:val="20"/>
          <w:szCs w:val="20"/>
        </w:rPr>
        <w:t>UniProtKB</w:t>
      </w:r>
      <w:proofErr w:type="spellEnd"/>
      <w:r w:rsidRPr="001E0CBF">
        <w:rPr>
          <w:color w:val="auto"/>
          <w:sz w:val="20"/>
          <w:szCs w:val="20"/>
        </w:rPr>
        <w:t xml:space="preserve"> accession number, NCBI Gene ID, </w:t>
      </w:r>
      <w:proofErr w:type="spellStart"/>
      <w:r w:rsidRPr="001E0CBF">
        <w:rPr>
          <w:color w:val="auto"/>
          <w:sz w:val="20"/>
          <w:szCs w:val="20"/>
        </w:rPr>
        <w:t>RefSeq</w:t>
      </w:r>
      <w:proofErr w:type="spellEnd"/>
      <w:r w:rsidRPr="001E0CBF">
        <w:rPr>
          <w:color w:val="auto"/>
          <w:sz w:val="20"/>
          <w:szCs w:val="20"/>
        </w:rPr>
        <w:t xml:space="preserve"> accession, </w:t>
      </w:r>
      <w:proofErr w:type="spellStart"/>
      <w:r w:rsidRPr="001E0CBF">
        <w:rPr>
          <w:color w:val="auto"/>
          <w:sz w:val="20"/>
          <w:szCs w:val="20"/>
        </w:rPr>
        <w:t>Ensembl</w:t>
      </w:r>
      <w:proofErr w:type="spellEnd"/>
      <w:r w:rsidRPr="001E0CBF">
        <w:rPr>
          <w:color w:val="auto"/>
          <w:sz w:val="20"/>
          <w:szCs w:val="20"/>
        </w:rPr>
        <w:t xml:space="preserve"> ID, a protein name (e.g. Exportin-1), or a GO name or GO ID in the search box of </w:t>
      </w:r>
      <w:proofErr w:type="spellStart"/>
      <w:r w:rsidRPr="001E0CBF">
        <w:rPr>
          <w:color w:val="auto"/>
          <w:sz w:val="20"/>
          <w:szCs w:val="20"/>
        </w:rPr>
        <w:t>QuickGO</w:t>
      </w:r>
      <w:proofErr w:type="spellEnd"/>
      <w:r w:rsidRPr="001E0CBF">
        <w:rPr>
          <w:color w:val="auto"/>
          <w:sz w:val="20"/>
          <w:szCs w:val="20"/>
        </w:rPr>
        <w:t>.</w:t>
      </w:r>
      <w:r w:rsidR="00681ACC">
        <w:rPr>
          <w:color w:val="auto"/>
          <w:sz w:val="20"/>
          <w:szCs w:val="20"/>
        </w:rPr>
        <w:t xml:space="preserve"> Fig. 1.7 shows the GO annotation for the human gene THOC4 (</w:t>
      </w:r>
      <w:proofErr w:type="spellStart"/>
      <w:r w:rsidR="00681ACC">
        <w:rPr>
          <w:color w:val="auto"/>
          <w:sz w:val="20"/>
          <w:szCs w:val="20"/>
        </w:rPr>
        <w:t>UniProt</w:t>
      </w:r>
      <w:proofErr w:type="spellEnd"/>
      <w:r w:rsidR="00681ACC">
        <w:rPr>
          <w:color w:val="auto"/>
          <w:sz w:val="20"/>
          <w:szCs w:val="20"/>
        </w:rPr>
        <w:t xml:space="preserve"> accession Q86V81).</w:t>
      </w:r>
    </w:p>
    <w:p w:rsidR="00FC6B8D" w:rsidRPr="001E0CBF" w:rsidRDefault="00FC6B8D" w:rsidP="008326C0">
      <w:pPr>
        <w:pStyle w:val="Heading3"/>
        <w:rPr>
          <w:sz w:val="20"/>
          <w:szCs w:val="20"/>
        </w:rPr>
      </w:pPr>
    </w:p>
    <w:p w:rsidR="00621D6D" w:rsidRPr="001E0CBF" w:rsidRDefault="00621D6D" w:rsidP="00621D6D">
      <w:pPr>
        <w:rPr>
          <w:sz w:val="20"/>
          <w:szCs w:val="20"/>
        </w:rPr>
      </w:pPr>
    </w:p>
    <w:p w:rsidR="00621D6D" w:rsidRPr="001E0CBF" w:rsidRDefault="00621D6D" w:rsidP="00621D6D">
      <w:pPr>
        <w:rPr>
          <w:sz w:val="20"/>
          <w:szCs w:val="20"/>
        </w:rPr>
      </w:pPr>
    </w:p>
    <w:p w:rsidR="00621D6D" w:rsidRPr="001E0CBF" w:rsidRDefault="00621D6D" w:rsidP="00621D6D">
      <w:pPr>
        <w:rPr>
          <w:sz w:val="20"/>
          <w:szCs w:val="20"/>
        </w:rPr>
      </w:pPr>
    </w:p>
    <w:p w:rsidR="00621D6D" w:rsidRPr="001E0CBF" w:rsidRDefault="00621D6D" w:rsidP="00621D6D">
      <w:pPr>
        <w:rPr>
          <w:sz w:val="20"/>
          <w:szCs w:val="20"/>
        </w:rPr>
      </w:pPr>
    </w:p>
    <w:p w:rsidR="00621D6D" w:rsidRPr="001E0CBF" w:rsidRDefault="00621D6D" w:rsidP="00621D6D">
      <w:pPr>
        <w:rPr>
          <w:sz w:val="20"/>
          <w:szCs w:val="20"/>
        </w:rPr>
      </w:pPr>
    </w:p>
    <w:p w:rsidR="00621D6D" w:rsidRPr="001E0CBF" w:rsidRDefault="00621D6D" w:rsidP="00621D6D">
      <w:pPr>
        <w:rPr>
          <w:sz w:val="20"/>
          <w:szCs w:val="20"/>
        </w:rPr>
      </w:pPr>
    </w:p>
    <w:p w:rsidR="00621D6D" w:rsidRPr="001E0CBF" w:rsidRDefault="00050D51" w:rsidP="00621D6D">
      <w:pPr>
        <w:rPr>
          <w:sz w:val="20"/>
          <w:szCs w:val="20"/>
        </w:rPr>
      </w:pPr>
      <w:r w:rsidRPr="00050D51">
        <w:rPr>
          <w:noProof/>
          <w:sz w:val="20"/>
          <w:szCs w:val="20"/>
          <w:lang w:val="en-US"/>
        </w:rPr>
        <w:pict>
          <v:group id="Group 35" o:spid="_x0000_s1203" style="position:absolute;left:0;text-align:left;margin-left:55pt;margin-top:60.4pt;width:352pt;height:240pt;z-index:251759104" coordsize="4470400,3048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">
            <v:group id="Group 1014" o:spid="_x0000_s1205" style="position:absolute;left:-116840;top:2550160;width:437515;height:203835;rotation:-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jvUnBxAAAAN0AAAAP&#10;AAAAAAAAAAAAAAAAAKkCAABkcnMvZG93bnJldi54bWxQSwUGAAAAAAQABAD6AAAAmgMAAAAA&#10;">
              <v:shape id="Text Box 1237" o:spid="_x0000_s1207"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LzJCwQAA&#10;AN0AAAAPAAAAZHJzL2Rvd25yZXYueG1sRE9Na8JAEL0L/Q/LFLzpxoqtpq4hFAM5Wq33MTsmabOz&#10;IbuN8d+7guBtHu9z1slgGtFT52rLCmbTCARxYXXNpYKfQzZZgnAeWWNjmRRcyUGyeRmtMdb2wt/U&#10;730pQgi7GBVU3rexlK6oyKCb2pY4cGfbGfQBdqXUHV5CuGnkWxS9S4M1h4YKW/qqqPjb/xsF/W57&#10;yufLY2N3VA9mleJH9otKjV+H9BOEp8E/xQ93rsP8aLaA+zfhBLm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6i8yQsEAAADdAAAADwAAAAAAAAAAAAAAAACXAgAAZHJzL2Rvd25y&#10;ZXYueG1sUEsFBgAAAAAEAAQA9QAAAIUDAAAAAA==&#10;">
                <v:textbox inset="1.3mm,,1.3mm">
                  <w:txbxContent>
                    <w:p w:rsidR="00953708" w:rsidRPr="0025599B" w:rsidRDefault="00953708" w:rsidP="00FD6919">
                      <w:pPr>
                        <w:spacing w:before="0" w:after="0" w:line="240" w:lineRule="auto"/>
                        <w:rPr>
                          <w:b/>
                          <w:szCs w:val="20"/>
                        </w:rPr>
                      </w:pPr>
                      <w:r>
                        <w:rPr>
                          <w:b/>
                          <w:szCs w:val="20"/>
                        </w:rPr>
                        <w:t>C</w:t>
                      </w:r>
                    </w:p>
                  </w:txbxContent>
                </v:textbox>
              </v:shape>
              <v:shape id="AutoShape 1238" o:spid="_x0000_s1206"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SAExMMAAADdAAAADwAAAGRycy9kb3ducmV2LnhtbERPS4vCMBC+L/gfwgje1tQVVKpRfOAD&#10;lhWsHjwOzdgWm0m3iVr/vVkQ9jYf33Mms8aU4k61Kywr6HUjEMSp1QVnCk7H9ecIhPPIGkvLpOBJ&#10;DmbT1scEY20ffKB74jMRQtjFqCD3voqldGlOBl3XVsSBu9jaoA+wzqSu8RHCTSm/omggDRYcGnKs&#10;aJlTek1uRoFxw/7e+s3v/sfuVt/PhM/HxVapTruZj0F4avy/+O3e6TA/6g3g75twgp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UgBMTDAAAA3QAAAA8AAAAAAAAAAAAA&#10;AAAAoQIAAGRycy9kb3ducmV2LnhtbFBLBQYAAAAABAAEAPkAAACRAwAAAAA=&#10;" strokeweight="2pt">
                <v:stroke endarrow="block"/>
              </v:shape>
            </v:group>
            <v:group id="Group 1017" o:spid="_x0000_s1204" style="position:absolute;left:311785;top:490220;width:185420;height:375920" coordorigin="4916,8588" coordsize="29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lqmfKxAAAAN0AAAAP&#10;AAAAAAAAAAAAAAAAAKkCAABkcnMvZG93bnJldi54bWxQSwUGAAAAAAQABAD6AAAAmgMAAAAA&#10;">
              <v:shape id="AutoShape 1240" o:spid="_x0000_s1105" type="#_x0000_t32" style="position:absolute;left:5058;top:8873;width:0;height:3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1LcYAAADdAAAADwAAAGRycy9kb3ducmV2LnhtbESPQWvCQBCF74L/YRmhN91YwZbUVbRi&#10;K5QKjT30OGTHJJidjdmtxn/vHARvM7w3730zW3SuVmdqQ+XZwHiUgCLOva24MPC73wxfQYWIbLH2&#10;TAauFGAx7/dmmFp/4R86Z7FQEsIhRQNljE2qdchLchhGviEW7eBbh1HWttC2xYuEu1o/J8lUO6xY&#10;Gkps6L2k/Jj9OwMuvEx2Pn6cdt9+u/66Zvy3X30a8zTolm+gInXxYb5fb63gJ2PBlW9kBD2/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vzNS3GAAAA3QAAAA8AAAAAAAAA&#10;AAAAAAAAoQIAAGRycy9kb3ducmV2LnhtbFBLBQYAAAAABAAEAPkAAACUAwAAAAA=&#10;" strokeweight="2pt">
                <v:stroke endarrow="block"/>
              </v:shape>
              <v:shape id="Text Box 1241" o:spid="_x0000_s1106" type="#_x0000_t202" style="position:absolute;left:4916;top:858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jhHwQAA&#10;AN0AAAAPAAAAZHJzL2Rvd25yZXYueG1sRE9Na8JAEL0X/A/LCN7qJgqtptkEEYUcU9vep9lpEs3O&#10;huwa4793C4Xe5vE+J80n04mRBtdaVhAvIxDEldUt1wo+P47PGxDOI2vsLJOCOznIs9lTiom2N36n&#10;8eRrEULYJaig8b5PpHRVQwbd0vbEgfuxg0Ef4FBLPeAthJtOrqLoRRpsOTQ02NO+oepyuhoFY3n4&#10;Ltabr86W1E5mu8PX4xmVWsyn3RsIT5P/F/+5Cx3mR/EWfr8JJ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a2I4R8EAAADdAAAADwAAAAAAAAAAAAAAAACXAgAAZHJzL2Rvd25y&#10;ZXYueG1sUEsFBgAAAAAEAAQA9QAAAIUDAAAAAA==&#10;">
                <v:textbox inset="1.3mm,,1.3mm">
                  <w:txbxContent>
                    <w:p w:rsidR="00953708" w:rsidRPr="0025599B" w:rsidRDefault="00953708" w:rsidP="00FD6919">
                      <w:pPr>
                        <w:spacing w:before="0" w:after="0" w:line="240" w:lineRule="auto"/>
                        <w:rPr>
                          <w:b/>
                          <w:szCs w:val="20"/>
                        </w:rPr>
                      </w:pPr>
                      <w:r>
                        <w:rPr>
                          <w:b/>
                          <w:szCs w:val="20"/>
                        </w:rPr>
                        <w:t>B</w:t>
                      </w:r>
                    </w:p>
                  </w:txbxContent>
                </v:textbox>
              </v:shape>
            </v:group>
            <v:group id="Group 1020" o:spid="_x0000_s1107" style="position:absolute;left:2546985;top:1633220;width:323850;height:237490" coordorigin="6351,8214"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kLzUDxwAAAN0A&#10;AAAPAAAAAAAAAAAAAAAAAKkCAABkcnMvZG93bnJldi54bWxQSwUGAAAAAAQABAD6AAAAnQMAAAAA&#10;">
              <v:shape id="AutoShape 1243" o:spid="_x0000_s1108" type="#_x0000_t32" style="position:absolute;left:6351;top:8394;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t0OsEAAADdAAAADwAAAGRycy9kb3ducmV2LnhtbERPS2vCQBC+F/wPyxS81Y2KIqmrqFAs&#10;ePJxyW3YnSah2dmQnZr4791Cobf5+J6z3g6+UXfqYh3YwHSSgSK2wdVcGrhdP95WoKIgO2wCk4EH&#10;RdhuRi9rzF3o+Uz3i5QqhXDM0UAl0uZaR1uRxzgJLXHivkLnURLsSu067FO4b/Qsy5baY82pocKW&#10;DhXZ78uPN1Davrjy4bSQ/e5ofSGumB+dMePXYfcOSmiQf/Gf+9Ol+dlsCr/fpBP05gk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S3Q6wQAAAN0AAAAPAAAAAAAAAAAAAAAA&#10;AKECAABkcnMvZG93bnJldi54bWxQSwUGAAAAAAQABAD5AAAAjwMAAAAA&#10;" strokeweight="2pt">
                <v:stroke endarrow="block"/>
              </v:shape>
              <v:shape id="Text Box 1244" o:spid="_x0000_s1109" type="#_x0000_t202" style="position:absolute;left:6569;top:8214;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mCLvgAA&#10;AN0AAAAPAAAAZHJzL2Rvd25yZXYueG1sRE/LqsIwEN0L/kMYwZ2mVrhXq1FEFFz63I/N2FabSWli&#10;rX9vLgh3N4fznPmyNaVoqHaFZQWjYQSCOLW64EzB+bQdTEA4j6yxtEwK3uRgueh25pho++IDNUef&#10;iRDCLkEFufdVIqVLczLohrYiDtzN1gZ9gHUmdY2vEG5KGUfRjzRYcGjIsaJ1Tunj+DQKmv3muhtP&#10;LqXdU9Ga6Qp/t3dUqt9rVzMQnlr/L/66dzrMj+IY/r4JJ8jF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q6pgi74AAADdAAAADwAAAAAAAAAAAAAAAACXAgAAZHJzL2Rvd25yZXYu&#10;eG1sUEsFBgAAAAAEAAQA9QAAAIIDAAAAAA==&#10;">
                <v:textbox inset="1.3mm,,1.3mm">
                  <w:txbxContent>
                    <w:p w:rsidR="00953708" w:rsidRPr="0025599B" w:rsidRDefault="00953708" w:rsidP="005240DA">
                      <w:pPr>
                        <w:spacing w:before="0" w:after="0" w:line="240" w:lineRule="auto"/>
                        <w:rPr>
                          <w:b/>
                          <w:szCs w:val="20"/>
                        </w:rPr>
                      </w:pPr>
                      <w:r>
                        <w:rPr>
                          <w:b/>
                          <w:szCs w:val="20"/>
                        </w:rPr>
                        <w:t>D</w:t>
                      </w:r>
                    </w:p>
                  </w:txbxContent>
                </v:textbox>
              </v:shape>
            </v:group>
            <v:group id="Group 1023" o:spid="_x0000_s1110" style="position:absolute;left:3606800;width:185420;height:375920" coordorigin="5633,8588" coordsize="29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U/at0xAAAAN0AAAAP&#10;AAAAAAAAAAAAAAAAAKkCAABkcnMvZG93bnJldi54bWxQSwUGAAAAAAQABAD6AAAAmgMAAAAA&#10;">
              <v:shape id="AutoShape 1246" o:spid="_x0000_s1111" type="#_x0000_t32" style="position:absolute;left:5775;top:8873;width:0;height:3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085ScUAAADeAAAADwAAAGRycy9kb3ducmV2LnhtbERPTWvCQBC9F/oflhG86UZtTUmzilXa&#10;CqLQxIPHITtNQrOzaXar8d+7B6HHx/tOl71pxJk6V1tWMBlHIIgLq2suFRzz99ELCOeRNTaWScGV&#10;HCwXjw8pJtpe+IvOmS9FCGGXoILK+zaR0hUVGXRj2xIH7tt2Bn2AXSl1h5cQbho5jaK5NFhzaKiw&#10;pXVFxU/2ZxQYF88O1n/8HvZ2u9ldMz7lb59KDQf96hWEp97/i+/urVbwHD9FYW+4E66A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085ScUAAADeAAAADwAAAAAAAAAA&#10;AAAAAAChAgAAZHJzL2Rvd25yZXYueG1sUEsFBgAAAAAEAAQA+QAAAJMDAAAAAA==&#10;" strokeweight="2pt">
                <v:stroke endarrow="block"/>
              </v:shape>
              <v:shape id="Text Box 1247" o:spid="_x0000_s1112" type="#_x0000_t202" style="position:absolute;left:5633;top:858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bOJwwAA&#10;AN4AAAAPAAAAZHJzL2Rvd25yZXYueG1sRI9Bi8IwFITvwv6H8ARva+qqq1ajiCh4dKven82z7W7z&#10;UppY6783woLHYWa+YRar1pSiodoVlhUM+hEI4tTqgjMFp+PucwrCeWSNpWVS8CAHq+VHZ4Gxtnf+&#10;oSbxmQgQdjEqyL2vYildmpNB17cVcfCutjbog6wzqWu8B7gp5VcUfUuDBYeFHCva5JT+JTejoDls&#10;L/vh9FzaAxWtma1xsvtFpXrddj0H4an17/B/e68VjCejaAavO+EKyO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BbOJwwAAAN4AAAAPAAAAAAAAAAAAAAAAAJcCAABkcnMvZG93&#10;bnJldi54bWxQSwUGAAAAAAQABAD1AAAAhwMAAAAA&#10;">
                <v:textbox inset="1.3mm,,1.3mm">
                  <w:txbxContent>
                    <w:p w:rsidR="00953708" w:rsidRPr="0025599B" w:rsidRDefault="00953708" w:rsidP="005240DA">
                      <w:pPr>
                        <w:spacing w:before="0" w:after="0" w:line="240" w:lineRule="auto"/>
                        <w:rPr>
                          <w:b/>
                          <w:szCs w:val="20"/>
                        </w:rPr>
                      </w:pPr>
                      <w:r>
                        <w:rPr>
                          <w:b/>
                          <w:szCs w:val="20"/>
                        </w:rPr>
                        <w:t>A</w:t>
                      </w:r>
                    </w:p>
                  </w:txbxContent>
                </v:textbox>
              </v:shape>
            </v:group>
            <v:group id="Group 57410" o:spid="_x0000_s1113" style="position:absolute;left:4146550;top:833120;width:323850;height:237490" coordorigin="6960,8214"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jmF/UxwAAAN4A&#10;AAAPAAAAAAAAAAAAAAAAAKkCAABkcnMvZG93bnJldi54bWxQSwUGAAAAAAQABAD6AAAAnQMAAAAA&#10;">
              <v:shape id="AutoShape 1249" o:spid="_x0000_s1114" type="#_x0000_t32" style="position:absolute;left:6960;top:8394;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Pn1cYAAADeAAAADwAAAGRycy9kb3ducmV2LnhtbESPQWvCQBSE74X+h+UVequbtLWV6CpW&#10;KAqeqr3k9th9JsHs25B9Nem/7xYEj8PMfMMsVqNv1YX62AQ2kE8yUMQ2uIYrA9/Hz6cZqCjIDtvA&#10;ZOCXIqyW93cLLFwY+IsuB6lUgnAs0EAt0hVaR1uTxzgJHXHyTqH3KEn2lXY9DgnuW/2cZW/aY8Np&#10;ocaONjXZ8+HHG6jsUB55s5/Kx3prfSmufNk6Yx4fxvUclNAot/C1vXMGpu+veQ7/d9IV0M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KD59XGAAAA3gAAAA8AAAAAAAAA&#10;AAAAAAAAoQIAAGRycy9kb3ducmV2LnhtbFBLBQYAAAAABAAEAPkAAACUAwAAAAA=&#10;" strokeweight="2pt">
                <v:stroke endarrow="block"/>
              </v:shape>
              <v:shape id="Text Box 1250" o:spid="_x0000_s1115" type="#_x0000_t202" style="position:absolute;left:7178;top:8214;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eLclxAAA&#10;AN4AAAAPAAAAZHJzL2Rvd25yZXYueG1sRI9Pi8IwFMTvgt8hPGFvmvpn1a1GEVHwqHX3/rZ5ttXm&#10;pTTZWr+9WRA8DjPzG2a5bk0pGqpdYVnBcBCBIE6tLjhT8H3e9+cgnEfWWFomBQ9ysF51O0uMtb3z&#10;iZrEZyJA2MWoIPe+iqV0aU4G3cBWxMG72NqgD7LOpK7xHuCmlKMomkqDBYeFHCva5pTekj+joDnu&#10;fg/j+U9pj1S05muDs/0VlfrotZsFCE+tf4df7YNW8DmbDEfwfydcAbl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3i3JcQAAADeAAAADwAAAAAAAAAAAAAAAACXAgAAZHJzL2Rv&#10;d25yZXYueG1sUEsFBgAAAAAEAAQA9QAAAIgDAAAAAA==&#10;">
                <v:textbox inset="1.3mm,,1.3mm">
                  <w:txbxContent>
                    <w:p w:rsidR="00953708" w:rsidRPr="0025599B" w:rsidRDefault="00953708" w:rsidP="005240DA">
                      <w:pPr>
                        <w:spacing w:before="0" w:after="0" w:line="240" w:lineRule="auto"/>
                        <w:rPr>
                          <w:b/>
                          <w:szCs w:val="20"/>
                        </w:rPr>
                      </w:pPr>
                      <w:r>
                        <w:rPr>
                          <w:b/>
                          <w:szCs w:val="20"/>
                        </w:rPr>
                        <w:t>E</w:t>
                      </w:r>
                    </w:p>
                  </w:txbxContent>
                </v:textbox>
              </v:shape>
            </v:group>
            <v:group id="Group 57413" o:spid="_x0000_s1116" style="position:absolute;left:1885950;top:2661920;width:185420;height:386080" coordorigin="7418,8220" coordsize="292,6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E0rBo8gAAADe&#10;AAAADwAAAAAAAAAAAAAAAACpAgAAZHJzL2Rvd25yZXYueG1sUEsFBgAAAAAEAAQA+gAAAJ4DAAAA&#10;AA==&#10;">
              <v:shape id="AutoShape 1252" o:spid="_x0000_s1117" type="#_x0000_t32" style="position:absolute;left:7575;top:8220;width:0;height:34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RETcUAAADeAAAADwAAAGRycy9kb3ducmV2LnhtbESPQWvCQBSE74X+h+UVeqsbW60SXcUK&#10;xYIntZfcHrvPJDT7NmRfTfrvXaHgcZiZb5jlevCNulAX68AGxqMMFLENrubSwPfp82UOKgqywyYw&#10;GfijCOvV48MScxd6PtDlKKVKEI45GqhE2lzraCvyGEehJU7eOXQeJcmu1K7DPsF9o1+z7F17rDkt&#10;VNjStiL7c/z1BkrbFyfe7qfysdlZX4gr3nbOmOenYbMAJTTIPfzf/nIGprPJeAK3O+kK6N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vRETcUAAADeAAAADwAAAAAAAAAA&#10;AAAAAAChAgAAZHJzL2Rvd25yZXYueG1sUEsFBgAAAAAEAAQA+QAAAJMDAAAAAA==&#10;" strokeweight="2pt">
                <v:stroke endarrow="block"/>
              </v:shape>
              <v:shape id="Text Box 1253" o:spid="_x0000_s1118" type="#_x0000_t202" style="position:absolute;left:7418;top:8454;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kS9RxAAA&#10;AN4AAAAPAAAAZHJzL2Rvd25yZXYueG1sRI9Pi8IwFMTvgt8hPGFvmur6b6tRRBQ8at29v22ebbV5&#10;KU2s9dtvFgSPw8z8hlmuW1OKhmpXWFYwHEQgiFOrC84UfJ/3/TkI55E1lpZJwZMcrFfdzhJjbR98&#10;oibxmQgQdjEqyL2vYildmpNBN7AVcfAutjbog6wzqWt8BLgp5SiKptJgwWEhx4q2OaW35G4UNMfd&#10;7+Fz/lPaIxWt+drgbH9FpT567WYBwlPr3+FX+6AVTGbj4QT+74QrI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EvUcQAAADeAAAADwAAAAAAAAAAAAAAAACXAgAAZHJzL2Rv&#10;d25yZXYueG1sUEsFBgAAAAAEAAQA9QAAAIgDAAAAAA==&#10;">
                <v:textbox inset="1.3mm,,1.3mm">
                  <w:txbxContent>
                    <w:p w:rsidR="00953708" w:rsidRPr="0025599B" w:rsidRDefault="00953708" w:rsidP="005240DA">
                      <w:pPr>
                        <w:spacing w:before="0" w:after="0" w:line="240" w:lineRule="auto"/>
                        <w:rPr>
                          <w:b/>
                          <w:szCs w:val="20"/>
                        </w:rPr>
                      </w:pPr>
                      <w:r>
                        <w:rPr>
                          <w:b/>
                          <w:szCs w:val="20"/>
                        </w:rPr>
                        <w:t>F</w:t>
                      </w:r>
                    </w:p>
                  </w:txbxContent>
                </v:textbox>
              </v:shape>
            </v:group>
            <v:group id="Group 57416" o:spid="_x0000_s1119" style="position:absolute;left:2863850;top:2661920;width:185420;height:386080" coordorigin="7418,8220" coordsize="292,6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Az1iO8gAAADe&#10;AAAADwAAAAAAAAAAAAAAAACpAgAAZHJzL2Rvd25yZXYueG1sUEsFBgAAAAAEAAQA+gAAAJ4DAAAA&#10;AA==&#10;">
              <v:shape id="AutoShape 1255" o:spid="_x0000_s1120" type="#_x0000_t32" style="position:absolute;left:7575;top:8220;width:0;height:34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ibaOsUAAADeAAAADwAAAGRycy9kb3ducmV2LnhtbESPQWvCQBSE74X+h+UVvNWNttaSuooK&#10;ouBJ7SW3x+5rEpp9G7KvJv333YLgcZiZb5jFavCNulIX68AGJuMMFLENrubSwOdl9/wOKgqywyYw&#10;GfilCKvl48MCcxd6PtH1LKVKEI45GqhE2lzraCvyGMehJU7eV+g8SpJdqV2HfYL7Rk+z7E17rDkt&#10;VNjStiL7ff7xBkrbFxfeHmeyWe+tL8QVL3tnzOhpWH+AEhrkHr61D87AbP46mcP/nXQF9PI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ibaOsUAAADeAAAADwAAAAAAAAAA&#10;AAAAAAChAgAAZHJzL2Rvd25yZXYueG1sUEsFBgAAAAAEAAQA+QAAAJMDAAAAAA==&#10;" strokeweight="2pt">
                <v:stroke endarrow="block"/>
              </v:shape>
              <v:shape id="Text Box 1256" o:spid="_x0000_s1121" type="#_x0000_t202" style="position:absolute;left:7418;top:8454;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kIDPwgAA&#10;AN4AAAAPAAAAZHJzL2Rvd25yZXYueG1sRE89b8IwEN2R+A/WIbE1DqUtkGJQVIHECGm7H/E1CcTn&#10;KDZJ+u/xgMT49L7X28HUoqPWVZYVzKIYBHFudcWFgp/v/csShPPIGmvLpOCfHGw349EaE217PlGX&#10;+UKEEHYJKii9bxIpXV6SQRfZhjhwf7Y16ANsC6lb7EO4qeVrHH9IgxWHhhIb+iopv2Y3o6A77s6H&#10;+fK3tkeqBrNKcbG/oFLTyZB+gvA0+Kf44T5oBe+Lt1nYG+6EKyA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QgM/CAAAA3gAAAA8AAAAAAAAAAAAAAAAAlwIAAGRycy9kb3du&#10;cmV2LnhtbFBLBQYAAAAABAAEAPUAAACGAwAAAAA=&#10;">
                <v:textbox inset="1.3mm,,1.3mm">
                  <w:txbxContent>
                    <w:p w:rsidR="00953708" w:rsidRPr="0025599B" w:rsidRDefault="00953708" w:rsidP="005240DA">
                      <w:pPr>
                        <w:spacing w:before="0" w:after="0" w:line="240" w:lineRule="auto"/>
                        <w:rPr>
                          <w:b/>
                          <w:szCs w:val="20"/>
                        </w:rPr>
                      </w:pPr>
                      <w:r>
                        <w:rPr>
                          <w:b/>
                          <w:szCs w:val="20"/>
                        </w:rPr>
                        <w:t>G</w:t>
                      </w:r>
                    </w:p>
                  </w:txbxContent>
                </v:textbox>
              </v:shape>
            </v:group>
            <v:group id="Group 57372" o:spid="_x0000_s1122" style="position:absolute;left:685165;top:490220;width:185420;height:375920" coordorigin="4992,8588" coordsize="29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Bhc0z9xwAAAN4A&#10;AAAPAAAAAAAAAAAAAAAAAKkCAABkcnMvZG93bnJldi54bWxQSwUGAAAAAAQABAD6AAAAnQMAAAAA&#10;">
              <v:shape id="AutoShape 1240" o:spid="_x0000_s1123" type="#_x0000_t32" style="position:absolute;left:5134;top:8873;width:0;height:3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owxsQAAADbAAAADwAAAGRycy9kb3ducmV2LnhtbESPT4vCMBTE7wt+h/AEb2uqgko1iq74&#10;B5YVrB48PppnW2xeuk3U+u3NgrDHYWZ+w0znjSnFnWpXWFbQ60YgiFOrC84UnI7rzzEI55E1lpZJ&#10;wZMczGetjynG2j74QPfEZyJA2MWoIPe+iqV0aU4GXddWxMG72NqgD7LOpK7xEeCmlP0oGkqDBYeF&#10;HCv6yim9JjejwLjRYG/95nf/Y3er72fC5+Nyq1Sn3SwmIDw1/j/8bu+0gkEf/r6EHyBn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wejDGxAAAANsAAAAPAAAAAAAAAAAA&#10;AAAAAKECAABkcnMvZG93bnJldi54bWxQSwUGAAAAAAQABAD5AAAAkgMAAAAA&#10;" strokeweight="2pt">
                <v:stroke endarrow="block"/>
              </v:shape>
              <v:shape id="Text Box 1241" o:spid="_x0000_s1124" type="#_x0000_t202" style="position:absolute;left:4992;top:858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R/KwgAA&#10;ANsAAAAPAAAAZHJzL2Rvd25yZXYueG1sRI9Ba8JAFITvBf/D8oTe6qZaqo1ugoiCxzTa+2v2NVmb&#10;fRuya0z/fbdQ8DjMzDfMJh9tKwbqvXGs4HmWgCCunDZcKzifDk8rED4ga2wdk4If8pBnk4cNptrd&#10;+J2GMtQiQtinqKAJoUul9FVDFv3MdcTR+3K9xRBlX0vd4y3CbSvnSfIqLRqOCw12tGuo+i6vVsFQ&#10;7D+Pi9VH6woyo33b4vJwQaUep+N2DSLQGO7h//ZRK1i8wN+X+ANk9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65H8rCAAAA2wAAAA8AAAAAAAAAAAAAAAAAlwIAAGRycy9kb3du&#10;cmV2LnhtbFBLBQYAAAAABAAEAPUAAACGAwAAAAA=&#10;">
                <v:textbox inset="1.3mm,,1.3mm">
                  <w:txbxContent>
                    <w:p w:rsidR="00953708" w:rsidRPr="0025599B" w:rsidRDefault="00953708" w:rsidP="00681ACC">
                      <w:pPr>
                        <w:spacing w:before="0" w:after="0" w:line="240" w:lineRule="auto"/>
                        <w:rPr>
                          <w:b/>
                          <w:szCs w:val="20"/>
                        </w:rPr>
                      </w:pPr>
                      <w:r>
                        <w:rPr>
                          <w:b/>
                          <w:szCs w:val="20"/>
                        </w:rPr>
                        <w:t>B</w:t>
                      </w:r>
                    </w:p>
                  </w:txbxContent>
                </v:textbox>
              </v:shape>
            </v:group>
          </v:group>
        </w:pict>
      </w:r>
      <w:r w:rsidR="00621D6D" w:rsidRPr="001E0CBF">
        <w:rPr>
          <w:noProof/>
          <w:sz w:val="20"/>
          <w:szCs w:val="20"/>
          <w:lang w:eastAsia="en-GB"/>
        </w:rPr>
        <w:drawing>
          <wp:inline distT="0" distB="0" distL="0" distR="0">
            <wp:extent cx="5320304" cy="3429423"/>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20940" cy="3429833"/>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621D6D" w:rsidRPr="001E0CBF" w:rsidRDefault="00621D6D" w:rsidP="00621D6D">
      <w:pPr>
        <w:autoSpaceDE w:val="0"/>
        <w:autoSpaceDN w:val="0"/>
        <w:adjustRightInd w:val="0"/>
        <w:spacing w:before="0" w:after="0" w:line="240" w:lineRule="auto"/>
        <w:rPr>
          <w:b/>
          <w:sz w:val="20"/>
          <w:szCs w:val="20"/>
        </w:rPr>
      </w:pPr>
    </w:p>
    <w:p w:rsidR="00621D6D" w:rsidRPr="001E0CBF" w:rsidRDefault="00050D51" w:rsidP="00621D6D">
      <w:pPr>
        <w:autoSpaceDE w:val="0"/>
        <w:autoSpaceDN w:val="0"/>
        <w:adjustRightInd w:val="0"/>
        <w:spacing w:before="0" w:after="0" w:line="240" w:lineRule="auto"/>
        <w:rPr>
          <w:b/>
          <w:sz w:val="20"/>
          <w:szCs w:val="20"/>
        </w:rPr>
      </w:pPr>
      <w:r w:rsidRPr="00050D51">
        <w:rPr>
          <w:noProof/>
          <w:sz w:val="20"/>
          <w:szCs w:val="20"/>
          <w:lang w:val="en-US"/>
        </w:rPr>
        <w:pict>
          <v:shape id="Text Box 57430" o:spid="_x0000_s1125" type="#_x0000_t202" style="position:absolute;left:0;text-align:left;margin-left:0;margin-top:11.75pt;width:423.5pt;height:292.5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38 -55 -38 21545 21638 21545 21638 -55 -38 -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" strokecolor="#7f7f7f">
            <v:textbox>
              <w:txbxContent>
                <w:p w:rsidR="00953708" w:rsidRPr="005F74BC" w:rsidRDefault="00953708" w:rsidP="00D20BA9">
                  <w:pPr>
                    <w:pStyle w:val="Iconstext"/>
                    <w:rPr>
                      <w:b/>
                      <w:sz w:val="18"/>
                      <w:szCs w:val="18"/>
                    </w:rPr>
                  </w:pPr>
                  <w:proofErr w:type="gramStart"/>
                  <w:r w:rsidRPr="005F74BC">
                    <w:rPr>
                      <w:b/>
                      <w:sz w:val="18"/>
                      <w:szCs w:val="18"/>
                    </w:rPr>
                    <w:t>Figure 1.7.</w:t>
                  </w:r>
                  <w:proofErr w:type="gramEnd"/>
                  <w:r w:rsidRPr="005F74BC">
                    <w:rPr>
                      <w:b/>
                      <w:sz w:val="18"/>
                      <w:szCs w:val="18"/>
                    </w:rPr>
                    <w:t xml:space="preserve"> Protein Annotation page</w:t>
                  </w:r>
                  <w:r>
                    <w:rPr>
                      <w:b/>
                      <w:sz w:val="18"/>
                      <w:szCs w:val="18"/>
                    </w:rPr>
                    <w:t xml:space="preserve"> for human THOC4</w:t>
                  </w:r>
                  <w:r w:rsidRPr="005F74BC">
                    <w:rPr>
                      <w:sz w:val="18"/>
                      <w:szCs w:val="18"/>
                    </w:rPr>
                    <w:t>: manual and electronic GO annotations are displayed for a queried protein together with supporting evidence codes, literature or electronic source.</w:t>
                  </w:r>
                </w:p>
                <w:p w:rsidR="00953708" w:rsidRPr="005F74BC" w:rsidRDefault="00953708" w:rsidP="00D20BA9">
                  <w:pPr>
                    <w:spacing w:before="0" w:line="240" w:lineRule="auto"/>
                    <w:rPr>
                      <w:b/>
                      <w:noProof/>
                      <w:sz w:val="18"/>
                      <w:szCs w:val="18"/>
                      <w:lang w:eastAsia="en-GB"/>
                    </w:rPr>
                  </w:pPr>
                </w:p>
                <w:p w:rsidR="00953708" w:rsidRPr="005F74BC" w:rsidRDefault="00953708" w:rsidP="00D20BA9">
                  <w:pPr>
                    <w:spacing w:before="0" w:line="240" w:lineRule="auto"/>
                    <w:rPr>
                      <w:noProof/>
                      <w:sz w:val="18"/>
                      <w:szCs w:val="18"/>
                      <w:lang w:eastAsia="en-GB"/>
                    </w:rPr>
                  </w:pPr>
                  <w:r w:rsidRPr="005F74BC">
                    <w:rPr>
                      <w:b/>
                      <w:noProof/>
                      <w:sz w:val="18"/>
                      <w:szCs w:val="18"/>
                      <w:lang w:eastAsia="en-GB"/>
                    </w:rPr>
                    <w:t xml:space="preserve">[A] </w:t>
                  </w:r>
                  <w:r w:rsidRPr="005F74BC">
                    <w:rPr>
                      <w:noProof/>
                      <w:sz w:val="18"/>
                      <w:szCs w:val="18"/>
                      <w:lang w:eastAsia="en-GB"/>
                    </w:rPr>
                    <w:t>The Annotation Toolbar: buttons on this toolbar allow you to (i) customise your display of the annotation table, (ii) map between gene product identifiers, (iii) filter the annotation set, (iv) view the statistics associated with the annotation set, and (v) download the annotation set.</w:t>
                  </w:r>
                </w:p>
                <w:p w:rsidR="00953708" w:rsidRDefault="00953708" w:rsidP="00D20BA9">
                  <w:pPr>
                    <w:spacing w:before="0" w:after="0" w:line="240" w:lineRule="auto"/>
                    <w:rPr>
                      <w:noProof/>
                      <w:sz w:val="18"/>
                      <w:szCs w:val="18"/>
                      <w:lang w:eastAsia="en-GB"/>
                    </w:rPr>
                  </w:pPr>
                  <w:r w:rsidRPr="005F74BC">
                    <w:rPr>
                      <w:b/>
                      <w:noProof/>
                      <w:sz w:val="18"/>
                      <w:szCs w:val="18"/>
                      <w:lang w:eastAsia="en-GB"/>
                    </w:rPr>
                    <w:t xml:space="preserve">[B] </w:t>
                  </w:r>
                  <w:r w:rsidRPr="005F74BC">
                    <w:rPr>
                      <w:noProof/>
                      <w:sz w:val="18"/>
                      <w:szCs w:val="18"/>
                      <w:lang w:eastAsia="en-GB"/>
                    </w:rPr>
                    <w:t>Names and identifiers of GO terms that have been associated with the protein.</w:t>
                  </w:r>
                </w:p>
                <w:p w:rsidR="00953708" w:rsidRPr="005F74BC" w:rsidRDefault="00953708" w:rsidP="00D20BA9">
                  <w:pPr>
                    <w:spacing w:before="0" w:after="0" w:line="240" w:lineRule="auto"/>
                    <w:rPr>
                      <w:noProof/>
                      <w:sz w:val="18"/>
                      <w:szCs w:val="18"/>
                      <w:lang w:eastAsia="en-GB"/>
                    </w:rPr>
                  </w:pPr>
                </w:p>
                <w:p w:rsidR="00953708" w:rsidRDefault="00953708" w:rsidP="00D20BA9">
                  <w:pPr>
                    <w:spacing w:before="0" w:after="0" w:line="240" w:lineRule="auto"/>
                    <w:rPr>
                      <w:noProof/>
                      <w:sz w:val="18"/>
                      <w:szCs w:val="18"/>
                      <w:lang w:eastAsia="en-GB"/>
                    </w:rPr>
                  </w:pPr>
                  <w:r w:rsidRPr="005F74BC">
                    <w:rPr>
                      <w:b/>
                      <w:noProof/>
                      <w:sz w:val="18"/>
                      <w:szCs w:val="18"/>
                      <w:lang w:eastAsia="en-GB"/>
                    </w:rPr>
                    <w:t xml:space="preserve">[C] </w:t>
                  </w:r>
                  <w:r w:rsidRPr="005F74BC">
                    <w:rPr>
                      <w:noProof/>
                      <w:sz w:val="18"/>
                      <w:szCs w:val="18"/>
                      <w:lang w:eastAsia="en-GB"/>
                    </w:rPr>
                    <w:t>Qualifier statements, which can alter the interpretation of the GO annotation.</w:t>
                  </w:r>
                </w:p>
                <w:p w:rsidR="00953708" w:rsidRPr="005F74BC" w:rsidRDefault="00953708" w:rsidP="00D20BA9">
                  <w:pPr>
                    <w:spacing w:before="0" w:after="0" w:line="240" w:lineRule="auto"/>
                    <w:rPr>
                      <w:noProof/>
                      <w:sz w:val="18"/>
                      <w:szCs w:val="18"/>
                      <w:lang w:eastAsia="en-GB"/>
                    </w:rPr>
                  </w:pPr>
                </w:p>
                <w:p w:rsidR="00953708" w:rsidRPr="005F74BC" w:rsidRDefault="00953708" w:rsidP="00D20BA9">
                  <w:pPr>
                    <w:spacing w:before="0" w:line="240" w:lineRule="auto"/>
                    <w:rPr>
                      <w:noProof/>
                      <w:sz w:val="18"/>
                      <w:szCs w:val="18"/>
                      <w:lang w:eastAsia="en-GB"/>
                    </w:rPr>
                  </w:pPr>
                  <w:r w:rsidRPr="005F74BC">
                    <w:rPr>
                      <w:b/>
                      <w:noProof/>
                      <w:sz w:val="18"/>
                      <w:szCs w:val="18"/>
                      <w:lang w:eastAsia="en-GB"/>
                    </w:rPr>
                    <w:t xml:space="preserve">[D] </w:t>
                  </w:r>
                  <w:r w:rsidRPr="005F74BC">
                    <w:rPr>
                      <w:noProof/>
                      <w:sz w:val="18"/>
                      <w:szCs w:val="18"/>
                      <w:lang w:eastAsia="en-GB"/>
                    </w:rPr>
                    <w:t>The reference cited as evidence to support the GO annotation. May be a literature reference (e.g. PubMed ID) or a database record (e.g. InterPro).</w:t>
                  </w:r>
                </w:p>
                <w:p w:rsidR="00953708" w:rsidRDefault="00953708" w:rsidP="00D20BA9">
                  <w:pPr>
                    <w:spacing w:before="0" w:after="0" w:line="240" w:lineRule="auto"/>
                    <w:rPr>
                      <w:noProof/>
                      <w:sz w:val="18"/>
                      <w:szCs w:val="18"/>
                      <w:lang w:eastAsia="en-GB"/>
                    </w:rPr>
                  </w:pPr>
                  <w:r w:rsidRPr="005F74BC">
                    <w:rPr>
                      <w:b/>
                      <w:noProof/>
                      <w:sz w:val="18"/>
                      <w:szCs w:val="18"/>
                      <w:lang w:eastAsia="en-GB"/>
                    </w:rPr>
                    <w:t xml:space="preserve">[E] </w:t>
                  </w:r>
                  <w:r w:rsidRPr="005F74BC">
                    <w:rPr>
                      <w:noProof/>
                      <w:sz w:val="18"/>
                      <w:szCs w:val="18"/>
                      <w:lang w:eastAsia="en-GB"/>
                    </w:rPr>
                    <w:t>Name of the database providing the annotation.</w:t>
                  </w:r>
                </w:p>
                <w:p w:rsidR="00953708" w:rsidRPr="00D20BA9" w:rsidRDefault="00953708" w:rsidP="00D20BA9">
                  <w:pPr>
                    <w:spacing w:before="0" w:after="0" w:line="240" w:lineRule="auto"/>
                    <w:rPr>
                      <w:noProof/>
                      <w:sz w:val="18"/>
                      <w:szCs w:val="18"/>
                      <w:lang w:eastAsia="en-GB"/>
                    </w:rPr>
                  </w:pPr>
                </w:p>
                <w:p w:rsidR="00953708" w:rsidRPr="00681ACC" w:rsidRDefault="00953708" w:rsidP="00D20BA9">
                  <w:pPr>
                    <w:spacing w:before="0" w:line="240" w:lineRule="auto"/>
                    <w:rPr>
                      <w:noProof/>
                      <w:sz w:val="18"/>
                      <w:szCs w:val="18"/>
                      <w:lang w:eastAsia="en-GB"/>
                    </w:rPr>
                  </w:pPr>
                  <w:r w:rsidRPr="00681ACC">
                    <w:rPr>
                      <w:b/>
                      <w:noProof/>
                      <w:sz w:val="18"/>
                      <w:szCs w:val="18"/>
                      <w:lang w:eastAsia="en-GB"/>
                    </w:rPr>
                    <w:t xml:space="preserve">[F] </w:t>
                  </w:r>
                  <w:r w:rsidRPr="00681ACC">
                    <w:rPr>
                      <w:noProof/>
                      <w:sz w:val="18"/>
                      <w:szCs w:val="18"/>
                      <w:lang w:eastAsia="en-GB"/>
                    </w:rPr>
                    <w:t xml:space="preserve">Acronyms of GO evidence codes used to broadly categorise the types of evidence that have been found to support the association of the protein with the GO term. </w:t>
                  </w:r>
                  <w:r>
                    <w:rPr>
                      <w:noProof/>
                      <w:sz w:val="18"/>
                      <w:szCs w:val="18"/>
                      <w:lang w:eastAsia="en-GB"/>
                    </w:rPr>
                    <w:t xml:space="preserve">For a list of evidence codes, </w:t>
                  </w:r>
                  <w:r w:rsidRPr="00681ACC">
                    <w:rPr>
                      <w:noProof/>
                      <w:sz w:val="18"/>
                      <w:szCs w:val="18"/>
                      <w:lang w:eastAsia="en-GB"/>
                    </w:rPr>
                    <w:t xml:space="preserve">see </w:t>
                  </w:r>
                  <w:hyperlink r:id="rId26" w:history="1">
                    <w:r w:rsidRPr="00681ACC">
                      <w:rPr>
                        <w:rStyle w:val="Hyperlink"/>
                        <w:rFonts w:ascii="Arial" w:hAnsi="Arial"/>
                        <w:sz w:val="18"/>
                        <w:szCs w:val="18"/>
                      </w:rPr>
                      <w:t>http://www.geneontology.org/GO.evidence.shtml</w:t>
                    </w:r>
                  </w:hyperlink>
                  <w:r w:rsidRPr="00681ACC">
                    <w:rPr>
                      <w:noProof/>
                      <w:sz w:val="18"/>
                      <w:szCs w:val="18"/>
                      <w:lang w:eastAsia="en-GB"/>
                    </w:rPr>
                    <w:t>.</w:t>
                  </w:r>
                </w:p>
                <w:p w:rsidR="00953708" w:rsidRPr="005F74BC" w:rsidRDefault="00953708" w:rsidP="00D20BA9">
                  <w:pPr>
                    <w:spacing w:before="0" w:line="240" w:lineRule="auto"/>
                    <w:rPr>
                      <w:noProof/>
                      <w:sz w:val="18"/>
                      <w:szCs w:val="18"/>
                      <w:lang w:eastAsia="en-GB"/>
                    </w:rPr>
                  </w:pPr>
                  <w:r w:rsidRPr="005F74BC">
                    <w:rPr>
                      <w:b/>
                      <w:noProof/>
                      <w:sz w:val="18"/>
                      <w:szCs w:val="18"/>
                      <w:lang w:eastAsia="en-GB"/>
                    </w:rPr>
                    <w:t xml:space="preserve">[G] </w:t>
                  </w:r>
                  <w:r w:rsidRPr="005F74BC">
                    <w:rPr>
                      <w:noProof/>
                      <w:sz w:val="18"/>
                      <w:szCs w:val="18"/>
                      <w:lang w:eastAsia="en-GB"/>
                    </w:rPr>
                    <w:t>‘With’ data. Added to certain types of annotations to provide further information (e.g. for an InterPro2GO electronic annotation the InterPro domain that was mapped to GO is cited here).</w:t>
                  </w:r>
                </w:p>
                <w:p w:rsidR="00953708" w:rsidRPr="00422954" w:rsidRDefault="00953708" w:rsidP="005240DA">
                  <w:pPr>
                    <w:pStyle w:val="Iconstext"/>
                    <w:rPr>
                      <w:szCs w:val="22"/>
                    </w:rPr>
                  </w:pPr>
                </w:p>
                <w:p w:rsidR="00953708" w:rsidRPr="00422954" w:rsidRDefault="00953708" w:rsidP="005240DA">
                  <w:pPr>
                    <w:pStyle w:val="Iconstext"/>
                    <w:rPr>
                      <w:szCs w:val="22"/>
                    </w:rPr>
                  </w:pPr>
                </w:p>
              </w:txbxContent>
            </v:textbox>
            <w10:wrap type="through"/>
          </v:shape>
        </w:pict>
      </w:r>
    </w:p>
    <w:p w:rsidR="006201B9" w:rsidRDefault="006201B9" w:rsidP="003F3510">
      <w:pPr>
        <w:pStyle w:val="Heading3"/>
        <w:rPr>
          <w:color w:val="auto"/>
          <w:sz w:val="20"/>
          <w:szCs w:val="20"/>
        </w:rPr>
      </w:pPr>
    </w:p>
    <w:p w:rsidR="006201B9" w:rsidRDefault="006201B9" w:rsidP="006201B9"/>
    <w:p w:rsidR="006201B9" w:rsidRDefault="006201B9" w:rsidP="006201B9"/>
    <w:p w:rsidR="006201B9" w:rsidRPr="006201B9" w:rsidRDefault="006201B9" w:rsidP="006201B9"/>
    <w:p w:rsidR="00FA4426" w:rsidRPr="00FA4426" w:rsidRDefault="00050D51" w:rsidP="00FA4426">
      <w:pPr>
        <w:pStyle w:val="Heading3"/>
        <w:rPr>
          <w:color w:val="auto"/>
          <w:sz w:val="20"/>
          <w:szCs w:val="20"/>
        </w:rPr>
      </w:pPr>
      <w:r w:rsidRPr="00050D51">
        <w:rPr>
          <w:b/>
          <w:noProof/>
          <w:lang w:val="en-US"/>
        </w:rPr>
        <w:pict>
          <v:rect id="Rectangle 57351" o:spid="_x0000_s1202" style="position:absolute;left:0;text-align:left;margin-left:-10.95pt;margin-top:-8.95pt;width:451pt;height:73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" fillcolor="#c2ecff" stroked="f" strokeweight=".25pt">
            <v:fill opacity="13107f"/>
          </v:rect>
        </w:pict>
      </w:r>
      <w:r w:rsidR="00FA4426" w:rsidRPr="00AB1AA5">
        <w:rPr>
          <w:b/>
          <w:sz w:val="28"/>
          <w:szCs w:val="28"/>
        </w:rPr>
        <w:t>Exercise</w:t>
      </w:r>
      <w:r w:rsidR="00FA4426">
        <w:rPr>
          <w:b/>
          <w:sz w:val="28"/>
          <w:szCs w:val="28"/>
        </w:rPr>
        <w:t>s</w:t>
      </w:r>
      <w:r w:rsidR="00FA4426">
        <w:rPr>
          <w:b/>
          <w:sz w:val="28"/>
          <w:szCs w:val="28"/>
        </w:rPr>
        <w:tab/>
      </w:r>
      <w:r w:rsidR="00FA4426">
        <w:rPr>
          <w:b/>
          <w:sz w:val="28"/>
          <w:szCs w:val="28"/>
        </w:rPr>
        <w:tab/>
        <w:t xml:space="preserve"> Searching for GO </w:t>
      </w:r>
      <w:r w:rsidR="004A075D">
        <w:rPr>
          <w:b/>
          <w:sz w:val="28"/>
          <w:szCs w:val="28"/>
        </w:rPr>
        <w:t>A</w:t>
      </w:r>
      <w:r w:rsidR="00FA4426">
        <w:rPr>
          <w:b/>
          <w:sz w:val="28"/>
          <w:szCs w:val="28"/>
        </w:rPr>
        <w:t>nnotations</w:t>
      </w:r>
    </w:p>
    <w:p w:rsidR="00FA4426" w:rsidRDefault="00FA4426" w:rsidP="003F3510">
      <w:pPr>
        <w:pStyle w:val="Heading3"/>
        <w:rPr>
          <w:color w:val="auto"/>
          <w:sz w:val="20"/>
          <w:szCs w:val="20"/>
        </w:rPr>
      </w:pPr>
      <w:r>
        <w:rPr>
          <w:color w:val="auto"/>
          <w:sz w:val="20"/>
          <w:szCs w:val="20"/>
        </w:rPr>
        <w:t>These e</w:t>
      </w:r>
      <w:r w:rsidR="004A075D">
        <w:rPr>
          <w:color w:val="auto"/>
          <w:sz w:val="20"/>
          <w:szCs w:val="20"/>
        </w:rPr>
        <w:t>x</w:t>
      </w:r>
      <w:r>
        <w:rPr>
          <w:color w:val="auto"/>
          <w:sz w:val="20"/>
          <w:szCs w:val="20"/>
        </w:rPr>
        <w:t>ercises will familiarise you with searching for all proteins annotated to a particular GO term, and all GO annotations for a particular protein.</w:t>
      </w:r>
    </w:p>
    <w:p w:rsidR="003F3510" w:rsidRPr="00AB1AA5" w:rsidRDefault="007029F4" w:rsidP="007029F4">
      <w:pPr>
        <w:pStyle w:val="Heading3"/>
        <w:ind w:left="2160" w:hanging="2160"/>
        <w:jc w:val="left"/>
        <w:rPr>
          <w:b/>
          <w:sz w:val="28"/>
          <w:szCs w:val="28"/>
        </w:rPr>
      </w:pPr>
      <w:r>
        <w:rPr>
          <w:b/>
          <w:sz w:val="28"/>
          <w:szCs w:val="28"/>
        </w:rPr>
        <w:t>Exercise 2</w:t>
      </w:r>
      <w:r>
        <w:rPr>
          <w:b/>
          <w:sz w:val="28"/>
          <w:szCs w:val="28"/>
        </w:rPr>
        <w:tab/>
        <w:t xml:space="preserve"> </w:t>
      </w:r>
      <w:r w:rsidR="003F3510" w:rsidRPr="00AB1AA5">
        <w:rPr>
          <w:b/>
          <w:sz w:val="28"/>
          <w:szCs w:val="28"/>
        </w:rPr>
        <w:t xml:space="preserve">Searching for GO annotations in </w:t>
      </w:r>
      <w:proofErr w:type="spellStart"/>
      <w:r w:rsidR="003F3510" w:rsidRPr="00AB1AA5">
        <w:rPr>
          <w:b/>
          <w:sz w:val="28"/>
          <w:szCs w:val="28"/>
        </w:rPr>
        <w:t>QuickGO</w:t>
      </w:r>
      <w:proofErr w:type="spellEnd"/>
      <w:r w:rsidR="003F3510" w:rsidRPr="00AB1AA5">
        <w:rPr>
          <w:b/>
          <w:sz w:val="28"/>
          <w:szCs w:val="28"/>
        </w:rPr>
        <w:t xml:space="preserve"> using a GO term</w:t>
      </w:r>
      <w:r w:rsidR="00FA4426">
        <w:rPr>
          <w:b/>
          <w:sz w:val="28"/>
          <w:szCs w:val="28"/>
        </w:rPr>
        <w:tab/>
      </w:r>
    </w:p>
    <w:p w:rsidR="003F3510" w:rsidRPr="001E0CBF" w:rsidRDefault="003F3510" w:rsidP="003F3510">
      <w:pPr>
        <w:numPr>
          <w:ilvl w:val="0"/>
          <w:numId w:val="10"/>
        </w:numPr>
        <w:spacing w:beforeAutospacing="1" w:afterAutospacing="1"/>
        <w:rPr>
          <w:i/>
          <w:sz w:val="20"/>
          <w:szCs w:val="20"/>
        </w:rPr>
      </w:pPr>
      <w:r w:rsidRPr="001E0CBF">
        <w:rPr>
          <w:i/>
          <w:sz w:val="20"/>
          <w:szCs w:val="20"/>
        </w:rPr>
        <w:t xml:space="preserve">Open </w:t>
      </w:r>
      <w:proofErr w:type="spellStart"/>
      <w:r w:rsidRPr="001E0CBF">
        <w:rPr>
          <w:i/>
          <w:sz w:val="20"/>
          <w:szCs w:val="20"/>
        </w:rPr>
        <w:t>QuickGO</w:t>
      </w:r>
      <w:proofErr w:type="spellEnd"/>
      <w:r w:rsidRPr="001E0CBF">
        <w:rPr>
          <w:i/>
          <w:sz w:val="20"/>
          <w:szCs w:val="20"/>
        </w:rPr>
        <w:t xml:space="preserve"> at </w:t>
      </w:r>
      <w:hyperlink r:id="rId27" w:history="1">
        <w:r w:rsidRPr="001E0CBF">
          <w:rPr>
            <w:rStyle w:val="Hyperlink"/>
            <w:rFonts w:ascii="Arial" w:hAnsi="Arial"/>
            <w:i/>
            <w:szCs w:val="20"/>
          </w:rPr>
          <w:t>http://www.ebi.ac.uk/QuickGO</w:t>
        </w:r>
      </w:hyperlink>
      <w:r w:rsidRPr="001E0CBF">
        <w:rPr>
          <w:i/>
          <w:sz w:val="20"/>
          <w:szCs w:val="20"/>
        </w:rPr>
        <w:t xml:space="preserve"> (see Fig. 1.1).</w:t>
      </w:r>
    </w:p>
    <w:p w:rsidR="003F3510" w:rsidRPr="001E0CBF" w:rsidRDefault="003F3510" w:rsidP="003F3510">
      <w:pPr>
        <w:numPr>
          <w:ilvl w:val="0"/>
          <w:numId w:val="10"/>
        </w:numPr>
        <w:spacing w:beforeAutospacing="1" w:afterAutospacing="1"/>
        <w:rPr>
          <w:i/>
          <w:sz w:val="20"/>
          <w:szCs w:val="20"/>
        </w:rPr>
      </w:pPr>
      <w:r w:rsidRPr="001E0CBF">
        <w:rPr>
          <w:i/>
          <w:sz w:val="20"/>
          <w:szCs w:val="20"/>
        </w:rPr>
        <w:t>Enter the query ‘apoptosis’ into the search box</w:t>
      </w:r>
      <w:r w:rsidRPr="001E0CBF">
        <w:rPr>
          <w:sz w:val="20"/>
          <w:szCs w:val="20"/>
        </w:rPr>
        <w:t>.</w:t>
      </w:r>
    </w:p>
    <w:p w:rsidR="003F3510" w:rsidRPr="001E0CBF" w:rsidRDefault="00F051E8" w:rsidP="003F3510">
      <w:pPr>
        <w:numPr>
          <w:ilvl w:val="0"/>
          <w:numId w:val="10"/>
        </w:numPr>
        <w:spacing w:beforeAutospacing="1" w:afterAutospacing="1"/>
        <w:rPr>
          <w:i/>
          <w:sz w:val="20"/>
          <w:szCs w:val="20"/>
        </w:rPr>
      </w:pPr>
      <w:r>
        <w:rPr>
          <w:i/>
          <w:sz w:val="20"/>
          <w:szCs w:val="20"/>
        </w:rPr>
        <w:t xml:space="preserve">From the retrieved options, select </w:t>
      </w:r>
      <w:r w:rsidR="003F3510" w:rsidRPr="001E0CBF">
        <w:rPr>
          <w:i/>
          <w:sz w:val="20"/>
          <w:szCs w:val="20"/>
        </w:rPr>
        <w:t>the term ‘nurse cell apoptosis’.</w:t>
      </w:r>
    </w:p>
    <w:p w:rsidR="003F3510" w:rsidRPr="001E0CBF" w:rsidRDefault="003F3510" w:rsidP="003F3510">
      <w:pPr>
        <w:numPr>
          <w:ilvl w:val="0"/>
          <w:numId w:val="10"/>
        </w:numPr>
        <w:spacing w:beforeAutospacing="1" w:afterAutospacing="1"/>
        <w:rPr>
          <w:i/>
          <w:sz w:val="20"/>
          <w:szCs w:val="20"/>
        </w:rPr>
      </w:pPr>
      <w:r w:rsidRPr="001E0CBF">
        <w:rPr>
          <w:i/>
          <w:sz w:val="20"/>
          <w:szCs w:val="20"/>
        </w:rPr>
        <w:t>Click on the ‘Protein Annotation’ green tab. You will see the proteins that have been annotated with ‘nurse cell apoptosis’.</w:t>
      </w:r>
    </w:p>
    <w:p w:rsidR="003F3510" w:rsidRPr="001E0CBF" w:rsidRDefault="003F3510" w:rsidP="003F3510">
      <w:pPr>
        <w:pStyle w:val="Iconstext"/>
        <w:rPr>
          <w:sz w:val="20"/>
          <w:szCs w:val="20"/>
        </w:rPr>
      </w:pPr>
      <w:r w:rsidRPr="001E0CBF">
        <w:rPr>
          <w:noProof/>
          <w:sz w:val="20"/>
          <w:szCs w:val="20"/>
          <w:lang w:eastAsia="en-GB"/>
        </w:rPr>
        <w:drawing>
          <wp:inline distT="0" distB="0" distL="0" distR="0">
            <wp:extent cx="241300" cy="241300"/>
            <wp:effectExtent l="0" t="0" r="12700" b="12700"/>
            <wp:docPr id="57431" name="Picture 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Pr="001E0CBF">
        <w:rPr>
          <w:sz w:val="20"/>
          <w:szCs w:val="20"/>
        </w:rPr>
        <w:t xml:space="preserve"> </w:t>
      </w:r>
    </w:p>
    <w:p w:rsidR="003F3510" w:rsidRPr="001E0CBF" w:rsidRDefault="003F3510" w:rsidP="003F3510">
      <w:pPr>
        <w:pStyle w:val="Iconstext"/>
        <w:rPr>
          <w:i/>
          <w:sz w:val="20"/>
          <w:szCs w:val="20"/>
        </w:rPr>
      </w:pPr>
      <w:r w:rsidRPr="001E0CBF">
        <w:rPr>
          <w:b/>
          <w:sz w:val="20"/>
          <w:szCs w:val="20"/>
        </w:rPr>
        <w:t xml:space="preserve">Question 1: </w:t>
      </w:r>
      <w:r w:rsidRPr="001E0CBF">
        <w:rPr>
          <w:sz w:val="20"/>
          <w:szCs w:val="20"/>
        </w:rPr>
        <w:t xml:space="preserve">How many annotations are there to ‘nurse cell apoptosis’? </w:t>
      </w:r>
      <w:r w:rsidRPr="001E0CBF">
        <w:rPr>
          <w:i/>
          <w:sz w:val="20"/>
          <w:szCs w:val="20"/>
        </w:rPr>
        <w:t>Clue: Look for the ‘Results’ display.</w:t>
      </w:r>
    </w:p>
    <w:p w:rsidR="003F3510" w:rsidRPr="001E0CBF" w:rsidRDefault="003F3510" w:rsidP="003F3510">
      <w:pPr>
        <w:pStyle w:val="Iconstext"/>
        <w:rPr>
          <w:i/>
          <w:sz w:val="20"/>
          <w:szCs w:val="20"/>
        </w:rPr>
      </w:pPr>
      <w:r w:rsidRPr="001E0CBF">
        <w:rPr>
          <w:b/>
          <w:sz w:val="20"/>
          <w:szCs w:val="20"/>
        </w:rPr>
        <w:t xml:space="preserve">Question 2: </w:t>
      </w:r>
      <w:r w:rsidRPr="001E0CBF">
        <w:rPr>
          <w:sz w:val="20"/>
          <w:szCs w:val="20"/>
        </w:rPr>
        <w:t xml:space="preserve">Which organism do the annotated proteins come from? </w:t>
      </w:r>
      <w:r w:rsidRPr="008C2403">
        <w:rPr>
          <w:i/>
          <w:sz w:val="20"/>
          <w:szCs w:val="20"/>
        </w:rPr>
        <w:t xml:space="preserve">Clue: Click on the </w:t>
      </w:r>
      <w:proofErr w:type="spellStart"/>
      <w:r w:rsidRPr="008C2403">
        <w:rPr>
          <w:i/>
          <w:sz w:val="20"/>
          <w:szCs w:val="20"/>
        </w:rPr>
        <w:t>Taxon</w:t>
      </w:r>
      <w:proofErr w:type="spellEnd"/>
      <w:r w:rsidRPr="008C2403">
        <w:rPr>
          <w:i/>
          <w:sz w:val="20"/>
          <w:szCs w:val="20"/>
        </w:rPr>
        <w:t xml:space="preserve"> ID for one of the annotations</w:t>
      </w:r>
      <w:r w:rsidRPr="001E0CBF">
        <w:rPr>
          <w:i/>
          <w:sz w:val="20"/>
          <w:szCs w:val="20"/>
        </w:rPr>
        <w:t>.</w:t>
      </w:r>
    </w:p>
    <w:p w:rsidR="003F3510" w:rsidRPr="001E0CBF" w:rsidRDefault="003F3510" w:rsidP="003F3510">
      <w:pPr>
        <w:pStyle w:val="Iconstext"/>
        <w:rPr>
          <w:sz w:val="20"/>
          <w:szCs w:val="20"/>
        </w:rPr>
      </w:pPr>
      <w:r w:rsidRPr="001E0CBF">
        <w:rPr>
          <w:b/>
          <w:sz w:val="20"/>
          <w:szCs w:val="20"/>
        </w:rPr>
        <w:t xml:space="preserve">Question 3: </w:t>
      </w:r>
      <w:r w:rsidRPr="001E0CBF">
        <w:rPr>
          <w:sz w:val="20"/>
          <w:szCs w:val="20"/>
        </w:rPr>
        <w:t xml:space="preserve">Which gene products are </w:t>
      </w:r>
      <w:r w:rsidRPr="00F051E8">
        <w:rPr>
          <w:sz w:val="20"/>
          <w:szCs w:val="20"/>
          <w:u w:val="single"/>
        </w:rPr>
        <w:t>not</w:t>
      </w:r>
      <w:r w:rsidRPr="001E0CBF">
        <w:rPr>
          <w:sz w:val="20"/>
          <w:szCs w:val="20"/>
        </w:rPr>
        <w:t xml:space="preserve"> involved in ‘nurse cell apoptosis’?</w:t>
      </w:r>
    </w:p>
    <w:p w:rsidR="00621D6D" w:rsidRPr="001E0CBF" w:rsidRDefault="00621D6D" w:rsidP="008326C0">
      <w:pPr>
        <w:pStyle w:val="Heading3"/>
        <w:rPr>
          <w:sz w:val="20"/>
          <w:szCs w:val="20"/>
        </w:rPr>
      </w:pPr>
    </w:p>
    <w:p w:rsidR="008326C0" w:rsidRPr="00AB1AA5" w:rsidRDefault="008326C0" w:rsidP="007029F4">
      <w:pPr>
        <w:pStyle w:val="Heading3"/>
        <w:ind w:left="2160" w:hanging="2160"/>
        <w:jc w:val="left"/>
        <w:rPr>
          <w:b/>
          <w:sz w:val="28"/>
          <w:szCs w:val="28"/>
        </w:rPr>
      </w:pPr>
      <w:r w:rsidRPr="00AB1AA5">
        <w:rPr>
          <w:b/>
          <w:sz w:val="28"/>
          <w:szCs w:val="28"/>
        </w:rPr>
        <w:t xml:space="preserve">Exercise </w:t>
      </w:r>
      <w:r w:rsidR="003F3510" w:rsidRPr="00AB1AA5">
        <w:rPr>
          <w:b/>
          <w:sz w:val="28"/>
          <w:szCs w:val="28"/>
        </w:rPr>
        <w:t>3</w:t>
      </w:r>
      <w:r w:rsidR="00FA4426">
        <w:rPr>
          <w:b/>
          <w:sz w:val="28"/>
          <w:szCs w:val="28"/>
        </w:rPr>
        <w:t xml:space="preserve"> </w:t>
      </w:r>
      <w:r w:rsidR="00FA4426">
        <w:rPr>
          <w:b/>
          <w:sz w:val="28"/>
          <w:szCs w:val="28"/>
        </w:rPr>
        <w:tab/>
      </w:r>
      <w:r w:rsidR="00621D6D" w:rsidRPr="00AB1AA5">
        <w:rPr>
          <w:b/>
          <w:sz w:val="28"/>
          <w:szCs w:val="28"/>
        </w:rPr>
        <w:t>S</w:t>
      </w:r>
      <w:r w:rsidRPr="00AB1AA5">
        <w:rPr>
          <w:b/>
          <w:sz w:val="28"/>
          <w:szCs w:val="28"/>
        </w:rPr>
        <w:t xml:space="preserve">earching for </w:t>
      </w:r>
      <w:r w:rsidR="00621D6D" w:rsidRPr="00AB1AA5">
        <w:rPr>
          <w:b/>
          <w:sz w:val="28"/>
          <w:szCs w:val="28"/>
        </w:rPr>
        <w:t>GO</w:t>
      </w:r>
      <w:r w:rsidRPr="00AB1AA5">
        <w:rPr>
          <w:b/>
          <w:sz w:val="28"/>
          <w:szCs w:val="28"/>
        </w:rPr>
        <w:t xml:space="preserve"> annotation</w:t>
      </w:r>
      <w:r w:rsidR="00621D6D" w:rsidRPr="00AB1AA5">
        <w:rPr>
          <w:b/>
          <w:sz w:val="28"/>
          <w:szCs w:val="28"/>
        </w:rPr>
        <w:t>s</w:t>
      </w:r>
      <w:r w:rsidRPr="00AB1AA5">
        <w:rPr>
          <w:b/>
          <w:sz w:val="28"/>
          <w:szCs w:val="28"/>
        </w:rPr>
        <w:t xml:space="preserve"> in </w:t>
      </w:r>
      <w:proofErr w:type="spellStart"/>
      <w:r w:rsidRPr="00AB1AA5">
        <w:rPr>
          <w:b/>
          <w:sz w:val="28"/>
          <w:szCs w:val="28"/>
        </w:rPr>
        <w:t>QuickGO</w:t>
      </w:r>
      <w:bookmarkEnd w:id="37"/>
      <w:proofErr w:type="spellEnd"/>
      <w:r w:rsidR="003F3510" w:rsidRPr="00AB1AA5">
        <w:rPr>
          <w:b/>
          <w:sz w:val="28"/>
          <w:szCs w:val="28"/>
        </w:rPr>
        <w:t xml:space="preserve"> using a </w:t>
      </w:r>
      <w:r w:rsidR="00FA4426">
        <w:rPr>
          <w:b/>
          <w:sz w:val="28"/>
          <w:szCs w:val="28"/>
        </w:rPr>
        <w:t>protein identifier</w:t>
      </w:r>
    </w:p>
    <w:p w:rsidR="003C31FB" w:rsidRPr="008C2403" w:rsidRDefault="003C31FB" w:rsidP="008C2403">
      <w:pPr>
        <w:pStyle w:val="ListParagraph"/>
        <w:numPr>
          <w:ilvl w:val="0"/>
          <w:numId w:val="33"/>
        </w:numPr>
        <w:spacing w:beforeAutospacing="1" w:afterAutospacing="1"/>
        <w:rPr>
          <w:i/>
          <w:sz w:val="20"/>
          <w:szCs w:val="20"/>
        </w:rPr>
      </w:pPr>
      <w:r w:rsidRPr="008C2403">
        <w:rPr>
          <w:i/>
          <w:sz w:val="20"/>
          <w:szCs w:val="20"/>
        </w:rPr>
        <w:t xml:space="preserve">Open </w:t>
      </w:r>
      <w:proofErr w:type="spellStart"/>
      <w:r w:rsidRPr="008C2403">
        <w:rPr>
          <w:i/>
          <w:sz w:val="20"/>
          <w:szCs w:val="20"/>
        </w:rPr>
        <w:t>QuickGO</w:t>
      </w:r>
      <w:proofErr w:type="spellEnd"/>
      <w:r w:rsidRPr="008C2403">
        <w:rPr>
          <w:i/>
          <w:sz w:val="20"/>
          <w:szCs w:val="20"/>
        </w:rPr>
        <w:t xml:space="preserve"> at </w:t>
      </w:r>
      <w:hyperlink r:id="rId28" w:history="1">
        <w:r w:rsidRPr="008C2403">
          <w:rPr>
            <w:rStyle w:val="Hyperlink"/>
            <w:rFonts w:ascii="Arial" w:hAnsi="Arial"/>
            <w:i/>
            <w:szCs w:val="20"/>
          </w:rPr>
          <w:t>http://www.ebi.ac.uk/QuickGO</w:t>
        </w:r>
      </w:hyperlink>
      <w:r w:rsidRPr="008C2403">
        <w:rPr>
          <w:i/>
          <w:sz w:val="20"/>
          <w:szCs w:val="20"/>
        </w:rPr>
        <w:t xml:space="preserve"> (see Fig. 1.1).</w:t>
      </w:r>
    </w:p>
    <w:p w:rsidR="003C31FB" w:rsidRPr="008C2403" w:rsidRDefault="003C31FB" w:rsidP="008C2403">
      <w:pPr>
        <w:pStyle w:val="ListParagraph"/>
        <w:numPr>
          <w:ilvl w:val="0"/>
          <w:numId w:val="33"/>
        </w:numPr>
        <w:spacing w:beforeAutospacing="1" w:afterAutospacing="1"/>
        <w:rPr>
          <w:i/>
          <w:sz w:val="20"/>
          <w:szCs w:val="20"/>
        </w:rPr>
      </w:pPr>
      <w:r w:rsidRPr="008C2403">
        <w:rPr>
          <w:i/>
          <w:sz w:val="20"/>
          <w:szCs w:val="20"/>
        </w:rPr>
        <w:t xml:space="preserve">Enter into the search box either the </w:t>
      </w:r>
      <w:proofErr w:type="spellStart"/>
      <w:r w:rsidRPr="008C2403">
        <w:rPr>
          <w:i/>
          <w:sz w:val="20"/>
          <w:szCs w:val="20"/>
        </w:rPr>
        <w:t>UniProtKB</w:t>
      </w:r>
      <w:proofErr w:type="spellEnd"/>
      <w:r w:rsidRPr="008C2403">
        <w:rPr>
          <w:i/>
          <w:sz w:val="20"/>
          <w:szCs w:val="20"/>
        </w:rPr>
        <w:t xml:space="preserve"> accession </w:t>
      </w:r>
      <w:r w:rsidRPr="008C2403">
        <w:rPr>
          <w:sz w:val="20"/>
          <w:szCs w:val="20"/>
        </w:rPr>
        <w:t>Q86V81 or the protein name THOC4.</w:t>
      </w:r>
    </w:p>
    <w:p w:rsidR="003C31FB" w:rsidRPr="008C2403" w:rsidRDefault="003C31FB" w:rsidP="008C2403">
      <w:pPr>
        <w:pStyle w:val="ListParagraph"/>
        <w:numPr>
          <w:ilvl w:val="0"/>
          <w:numId w:val="33"/>
        </w:numPr>
        <w:spacing w:beforeAutospacing="1" w:afterAutospacing="1"/>
        <w:rPr>
          <w:i/>
          <w:sz w:val="20"/>
          <w:szCs w:val="20"/>
        </w:rPr>
      </w:pPr>
      <w:r w:rsidRPr="008C2403">
        <w:rPr>
          <w:i/>
          <w:sz w:val="20"/>
          <w:szCs w:val="20"/>
        </w:rPr>
        <w:t xml:space="preserve">If you searched for the </w:t>
      </w:r>
      <w:proofErr w:type="spellStart"/>
      <w:r w:rsidRPr="008C2403">
        <w:rPr>
          <w:i/>
          <w:sz w:val="20"/>
          <w:szCs w:val="20"/>
        </w:rPr>
        <w:t>UniProtKB</w:t>
      </w:r>
      <w:proofErr w:type="spellEnd"/>
      <w:r w:rsidRPr="008C2403">
        <w:rPr>
          <w:i/>
          <w:sz w:val="20"/>
          <w:szCs w:val="20"/>
        </w:rPr>
        <w:t xml:space="preserve"> accession, you should see a page listing the </w:t>
      </w:r>
      <w:r w:rsidR="00CC3781" w:rsidRPr="008C2403">
        <w:rPr>
          <w:i/>
          <w:sz w:val="20"/>
          <w:szCs w:val="20"/>
        </w:rPr>
        <w:t>matching</w:t>
      </w:r>
      <w:r w:rsidRPr="008C2403">
        <w:rPr>
          <w:i/>
          <w:sz w:val="20"/>
          <w:szCs w:val="20"/>
        </w:rPr>
        <w:t xml:space="preserve"> </w:t>
      </w:r>
      <w:r w:rsidR="00CC3781" w:rsidRPr="008C2403">
        <w:rPr>
          <w:i/>
          <w:sz w:val="20"/>
          <w:szCs w:val="20"/>
        </w:rPr>
        <w:t>protei</w:t>
      </w:r>
      <w:r w:rsidRPr="008C2403">
        <w:rPr>
          <w:i/>
          <w:sz w:val="20"/>
          <w:szCs w:val="20"/>
        </w:rPr>
        <w:t xml:space="preserve">n, click on the </w:t>
      </w:r>
      <w:proofErr w:type="spellStart"/>
      <w:r w:rsidR="00CC3781" w:rsidRPr="008C2403">
        <w:rPr>
          <w:i/>
          <w:sz w:val="20"/>
          <w:szCs w:val="20"/>
        </w:rPr>
        <w:t>UniProtKB</w:t>
      </w:r>
      <w:proofErr w:type="spellEnd"/>
      <w:r w:rsidR="00CC3781" w:rsidRPr="008C2403">
        <w:rPr>
          <w:i/>
          <w:sz w:val="20"/>
          <w:szCs w:val="20"/>
        </w:rPr>
        <w:t xml:space="preserve"> accession to open the protein annotation page. If you searched for the protein name, you will see a list of proteins matching that name, click on the human THOC4 to see the protein annotation page.</w:t>
      </w:r>
    </w:p>
    <w:p w:rsidR="006409A7" w:rsidRPr="001E0CBF" w:rsidRDefault="00A8125D" w:rsidP="006409A7">
      <w:pPr>
        <w:pStyle w:val="Iconstext"/>
        <w:rPr>
          <w:sz w:val="20"/>
          <w:szCs w:val="20"/>
        </w:rPr>
      </w:pPr>
      <w:r w:rsidRPr="001E0CBF">
        <w:rPr>
          <w:noProof/>
          <w:sz w:val="20"/>
          <w:szCs w:val="20"/>
          <w:lang w:eastAsia="en-GB"/>
        </w:rPr>
        <w:drawing>
          <wp:inline distT="0" distB="0" distL="0" distR="0">
            <wp:extent cx="241300" cy="241300"/>
            <wp:effectExtent l="0" t="0" r="12700" b="12700"/>
            <wp:docPr id="43" name="Picture 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6409A7" w:rsidRPr="001E0CBF">
        <w:rPr>
          <w:sz w:val="20"/>
          <w:szCs w:val="20"/>
        </w:rPr>
        <w:t xml:space="preserve"> </w:t>
      </w:r>
    </w:p>
    <w:p w:rsidR="006409A7" w:rsidRPr="001E0CBF" w:rsidRDefault="006409A7" w:rsidP="006409A7">
      <w:pPr>
        <w:pStyle w:val="Iconstext"/>
        <w:rPr>
          <w:sz w:val="20"/>
          <w:szCs w:val="20"/>
        </w:rPr>
      </w:pPr>
      <w:r w:rsidRPr="001E0CBF">
        <w:rPr>
          <w:b/>
          <w:sz w:val="20"/>
          <w:szCs w:val="20"/>
        </w:rPr>
        <w:t xml:space="preserve">Question 1: </w:t>
      </w:r>
      <w:r w:rsidRPr="001E0CBF">
        <w:rPr>
          <w:sz w:val="20"/>
          <w:szCs w:val="20"/>
        </w:rPr>
        <w:t xml:space="preserve">How many annotations in total does human THOC4 have? </w:t>
      </w:r>
      <w:r w:rsidRPr="001E0CBF">
        <w:rPr>
          <w:i/>
          <w:sz w:val="20"/>
          <w:szCs w:val="20"/>
        </w:rPr>
        <w:t>Clue: Look for the ‘Results’ display.</w:t>
      </w:r>
    </w:p>
    <w:p w:rsidR="006409A7" w:rsidRPr="001E0CBF" w:rsidRDefault="006409A7" w:rsidP="006409A7">
      <w:pPr>
        <w:pStyle w:val="Iconstext"/>
        <w:rPr>
          <w:i/>
          <w:sz w:val="20"/>
          <w:szCs w:val="20"/>
        </w:rPr>
      </w:pPr>
      <w:r w:rsidRPr="001E0CBF">
        <w:rPr>
          <w:b/>
          <w:sz w:val="20"/>
          <w:szCs w:val="20"/>
        </w:rPr>
        <w:t xml:space="preserve">Question 2: </w:t>
      </w:r>
      <w:r w:rsidRPr="001E0CBF">
        <w:rPr>
          <w:sz w:val="20"/>
          <w:szCs w:val="20"/>
        </w:rPr>
        <w:t xml:space="preserve">What is the parent term of ‘RNA splicing’? </w:t>
      </w:r>
      <w:r w:rsidRPr="001E0CBF">
        <w:rPr>
          <w:i/>
          <w:sz w:val="20"/>
          <w:szCs w:val="20"/>
        </w:rPr>
        <w:t xml:space="preserve">Clue: Click on the GO ID </w:t>
      </w:r>
      <w:r w:rsidR="00173664" w:rsidRPr="001E0CBF">
        <w:rPr>
          <w:i/>
          <w:sz w:val="20"/>
          <w:szCs w:val="20"/>
        </w:rPr>
        <w:t>accompanying</w:t>
      </w:r>
      <w:r w:rsidRPr="001E0CBF">
        <w:rPr>
          <w:i/>
          <w:sz w:val="20"/>
          <w:szCs w:val="20"/>
        </w:rPr>
        <w:t xml:space="preserve"> this term.</w:t>
      </w:r>
    </w:p>
    <w:p w:rsidR="00621D6D" w:rsidRDefault="001003CF" w:rsidP="003F3510">
      <w:pPr>
        <w:pStyle w:val="Iconstext"/>
        <w:rPr>
          <w:i/>
          <w:sz w:val="20"/>
          <w:szCs w:val="20"/>
        </w:rPr>
      </w:pPr>
      <w:r w:rsidRPr="001E0CBF">
        <w:rPr>
          <w:b/>
          <w:sz w:val="20"/>
          <w:szCs w:val="20"/>
        </w:rPr>
        <w:t xml:space="preserve">Question 3: </w:t>
      </w:r>
      <w:r w:rsidRPr="001E0CBF">
        <w:rPr>
          <w:sz w:val="20"/>
          <w:szCs w:val="20"/>
        </w:rPr>
        <w:t xml:space="preserve">What is the name of the </w:t>
      </w:r>
      <w:proofErr w:type="spellStart"/>
      <w:r w:rsidRPr="001E0CBF">
        <w:rPr>
          <w:sz w:val="20"/>
          <w:szCs w:val="20"/>
        </w:rPr>
        <w:t>InterPro</w:t>
      </w:r>
      <w:proofErr w:type="spellEnd"/>
      <w:r w:rsidRPr="001E0CBF">
        <w:rPr>
          <w:sz w:val="20"/>
          <w:szCs w:val="20"/>
        </w:rPr>
        <w:t xml:space="preserve"> domain that is the reference for the annotation to ‘nucleotide binding’?</w:t>
      </w:r>
      <w:r w:rsidR="00173664" w:rsidRPr="001E0CBF">
        <w:rPr>
          <w:sz w:val="20"/>
          <w:szCs w:val="20"/>
        </w:rPr>
        <w:t xml:space="preserve"> </w:t>
      </w:r>
      <w:r w:rsidR="00173664" w:rsidRPr="001E0CBF">
        <w:rPr>
          <w:i/>
          <w:sz w:val="20"/>
          <w:szCs w:val="20"/>
        </w:rPr>
        <w:t>Clue: Follow the links.</w:t>
      </w:r>
    </w:p>
    <w:p w:rsidR="006201B9" w:rsidRDefault="006201B9" w:rsidP="003F3510">
      <w:pPr>
        <w:pStyle w:val="Iconstext"/>
        <w:rPr>
          <w:i/>
          <w:sz w:val="20"/>
          <w:szCs w:val="20"/>
        </w:rPr>
      </w:pPr>
    </w:p>
    <w:p w:rsidR="00C514F9" w:rsidRPr="006201B9" w:rsidRDefault="006201B9" w:rsidP="007029F4">
      <w:pPr>
        <w:pStyle w:val="Heading1"/>
        <w:rPr>
          <w:rStyle w:val="Strong"/>
          <w:rFonts w:ascii="Arial" w:hAnsi="Arial"/>
          <w:bCs w:val="0"/>
          <w:sz w:val="28"/>
          <w:szCs w:val="28"/>
        </w:rPr>
      </w:pPr>
      <w:bookmarkStart w:id="38" w:name="_Toc277161572"/>
      <w:bookmarkStart w:id="39" w:name="_Toc277161930"/>
      <w:r>
        <w:rPr>
          <w:sz w:val="28"/>
          <w:szCs w:val="28"/>
        </w:rPr>
        <w:t>2</w:t>
      </w:r>
      <w:r>
        <w:rPr>
          <w:sz w:val="28"/>
          <w:szCs w:val="28"/>
        </w:rPr>
        <w:tab/>
      </w:r>
      <w:r w:rsidR="00C514F9" w:rsidRPr="006201B9">
        <w:rPr>
          <w:rStyle w:val="Strong"/>
          <w:rFonts w:ascii="Arial" w:hAnsi="Arial"/>
          <w:bCs w:val="0"/>
          <w:sz w:val="28"/>
          <w:szCs w:val="28"/>
        </w:rPr>
        <w:t xml:space="preserve">Using </w:t>
      </w:r>
      <w:proofErr w:type="spellStart"/>
      <w:r w:rsidR="00C514F9" w:rsidRPr="006201B9">
        <w:rPr>
          <w:rStyle w:val="Strong"/>
          <w:rFonts w:ascii="Arial" w:hAnsi="Arial"/>
          <w:bCs w:val="0"/>
          <w:sz w:val="28"/>
          <w:szCs w:val="28"/>
        </w:rPr>
        <w:t>QuickGO</w:t>
      </w:r>
      <w:proofErr w:type="spellEnd"/>
      <w:r w:rsidR="00C514F9" w:rsidRPr="006201B9">
        <w:rPr>
          <w:rStyle w:val="Strong"/>
          <w:rFonts w:ascii="Arial" w:hAnsi="Arial"/>
          <w:bCs w:val="0"/>
          <w:sz w:val="28"/>
          <w:szCs w:val="28"/>
        </w:rPr>
        <w:t xml:space="preserve"> to create a tailored set of annotations</w:t>
      </w:r>
      <w:bookmarkEnd w:id="38"/>
      <w:bookmarkEnd w:id="39"/>
    </w:p>
    <w:p w:rsidR="00DA655F" w:rsidRDefault="00C514F9" w:rsidP="00C514F9">
      <w:pPr>
        <w:rPr>
          <w:sz w:val="20"/>
          <w:szCs w:val="20"/>
        </w:rPr>
      </w:pPr>
      <w:r w:rsidRPr="001E0CBF">
        <w:rPr>
          <w:sz w:val="20"/>
          <w:szCs w:val="20"/>
        </w:rPr>
        <w:t xml:space="preserve">It is possible within </w:t>
      </w:r>
      <w:proofErr w:type="spellStart"/>
      <w:r w:rsidRPr="001E0CBF">
        <w:rPr>
          <w:b/>
          <w:sz w:val="20"/>
          <w:szCs w:val="20"/>
        </w:rPr>
        <w:t>QuickGO</w:t>
      </w:r>
      <w:proofErr w:type="spellEnd"/>
      <w:r w:rsidRPr="001E0CBF">
        <w:rPr>
          <w:sz w:val="20"/>
          <w:szCs w:val="20"/>
        </w:rPr>
        <w:t xml:space="preserve"> </w:t>
      </w:r>
      <w:r w:rsidR="00DA655F">
        <w:rPr>
          <w:sz w:val="20"/>
          <w:szCs w:val="20"/>
        </w:rPr>
        <w:t>to:</w:t>
      </w:r>
    </w:p>
    <w:p w:rsidR="00C514F9" w:rsidRPr="001E0CBF" w:rsidRDefault="00DA655F" w:rsidP="00C514F9">
      <w:pPr>
        <w:pStyle w:val="Bullet"/>
        <w:rPr>
          <w:sz w:val="20"/>
          <w:szCs w:val="20"/>
        </w:rPr>
      </w:pPr>
      <w:r>
        <w:rPr>
          <w:sz w:val="20"/>
          <w:szCs w:val="20"/>
        </w:rPr>
        <w:t>F</w:t>
      </w:r>
      <w:r w:rsidR="00C514F9" w:rsidRPr="001E0CBF">
        <w:rPr>
          <w:sz w:val="20"/>
          <w:szCs w:val="20"/>
        </w:rPr>
        <w:t xml:space="preserve">ilter annotations </w:t>
      </w:r>
      <w:r>
        <w:rPr>
          <w:sz w:val="20"/>
          <w:szCs w:val="20"/>
        </w:rPr>
        <w:t xml:space="preserve">by taxonomic group, </w:t>
      </w:r>
      <w:r w:rsidRPr="00DA655F">
        <w:rPr>
          <w:b/>
          <w:sz w:val="20"/>
          <w:szCs w:val="20"/>
        </w:rPr>
        <w:t>evidence code</w:t>
      </w:r>
      <w:r w:rsidR="007029F4">
        <w:rPr>
          <w:sz w:val="20"/>
          <w:szCs w:val="20"/>
        </w:rPr>
        <w:t>, GO ID and protein identifier.</w:t>
      </w:r>
    </w:p>
    <w:p w:rsidR="00C514F9" w:rsidRPr="001E0CBF" w:rsidRDefault="00DA655F" w:rsidP="00C514F9">
      <w:pPr>
        <w:pStyle w:val="Bullet"/>
        <w:rPr>
          <w:sz w:val="20"/>
          <w:szCs w:val="20"/>
        </w:rPr>
      </w:pPr>
      <w:r>
        <w:rPr>
          <w:sz w:val="20"/>
          <w:szCs w:val="20"/>
        </w:rPr>
        <w:t>View</w:t>
      </w:r>
      <w:r w:rsidR="00C514F9" w:rsidRPr="001E0CBF">
        <w:rPr>
          <w:sz w:val="20"/>
          <w:szCs w:val="20"/>
        </w:rPr>
        <w:t xml:space="preserve"> the statistics associated with a set of annotations</w:t>
      </w:r>
      <w:r w:rsidR="00717C13">
        <w:rPr>
          <w:sz w:val="20"/>
          <w:szCs w:val="20"/>
        </w:rPr>
        <w:t>.</w:t>
      </w:r>
    </w:p>
    <w:p w:rsidR="00C514F9" w:rsidRPr="00AB1AA5" w:rsidRDefault="00B75220" w:rsidP="00C514F9">
      <w:pPr>
        <w:pStyle w:val="Heading2"/>
        <w:rPr>
          <w:b/>
        </w:rPr>
      </w:pPr>
      <w:r w:rsidRPr="00AB1AA5">
        <w:rPr>
          <w:b/>
        </w:rPr>
        <w:t>2.1</w:t>
      </w:r>
      <w:r w:rsidRPr="00AB1AA5">
        <w:rPr>
          <w:b/>
        </w:rPr>
        <w:tab/>
        <w:t>Filtering</w:t>
      </w:r>
    </w:p>
    <w:p w:rsidR="00C514F9" w:rsidRPr="001E0CBF" w:rsidRDefault="00C2017B" w:rsidP="00C514F9">
      <w:pPr>
        <w:rPr>
          <w:sz w:val="20"/>
          <w:szCs w:val="20"/>
        </w:rPr>
      </w:pPr>
      <w:r w:rsidRPr="001E0CBF">
        <w:rPr>
          <w:sz w:val="20"/>
          <w:szCs w:val="20"/>
        </w:rPr>
        <w:t xml:space="preserve">On the </w:t>
      </w:r>
      <w:proofErr w:type="spellStart"/>
      <w:r w:rsidRPr="001E0CBF">
        <w:rPr>
          <w:b/>
          <w:sz w:val="20"/>
          <w:szCs w:val="20"/>
        </w:rPr>
        <w:t>QuickGO</w:t>
      </w:r>
      <w:proofErr w:type="spellEnd"/>
      <w:r w:rsidRPr="001E0CBF">
        <w:rPr>
          <w:sz w:val="20"/>
          <w:szCs w:val="20"/>
        </w:rPr>
        <w:t xml:space="preserve"> home page (</w:t>
      </w:r>
      <w:hyperlink r:id="rId29" w:history="1">
        <w:r w:rsidRPr="001E0CBF">
          <w:rPr>
            <w:rStyle w:val="Hyperlink"/>
            <w:rFonts w:ascii="Arial" w:hAnsi="Arial"/>
            <w:szCs w:val="20"/>
          </w:rPr>
          <w:t>www.ebi.ac.uk/QuickGO</w:t>
        </w:r>
      </w:hyperlink>
      <w:r w:rsidRPr="001E0CBF">
        <w:rPr>
          <w:sz w:val="20"/>
          <w:szCs w:val="20"/>
        </w:rPr>
        <w:t>), c</w:t>
      </w:r>
      <w:r w:rsidR="00C514F9" w:rsidRPr="001E0CBF">
        <w:rPr>
          <w:sz w:val="20"/>
          <w:szCs w:val="20"/>
        </w:rPr>
        <w:t>lick on the link ‘Search and F</w:t>
      </w:r>
      <w:r w:rsidR="003F4859" w:rsidRPr="001E0CBF">
        <w:rPr>
          <w:sz w:val="20"/>
          <w:szCs w:val="20"/>
        </w:rPr>
        <w:t>ilter GO annotation sets’:</w:t>
      </w:r>
      <w:r w:rsidR="00C514F9" w:rsidRPr="001E0CBF">
        <w:rPr>
          <w:sz w:val="20"/>
          <w:szCs w:val="20"/>
        </w:rPr>
        <w:t xml:space="preserve"> this takes you to </w:t>
      </w:r>
      <w:r w:rsidR="00DA655F">
        <w:rPr>
          <w:sz w:val="20"/>
          <w:szCs w:val="20"/>
        </w:rPr>
        <w:t>a</w:t>
      </w:r>
      <w:r w:rsidR="00C514F9" w:rsidRPr="001E0CBF">
        <w:rPr>
          <w:sz w:val="20"/>
          <w:szCs w:val="20"/>
        </w:rPr>
        <w:t xml:space="preserve"> page containing all available </w:t>
      </w:r>
      <w:r w:rsidR="00C514F9" w:rsidRPr="001E0CBF">
        <w:rPr>
          <w:b/>
          <w:sz w:val="20"/>
          <w:szCs w:val="20"/>
        </w:rPr>
        <w:t>GO annotations</w:t>
      </w:r>
      <w:r w:rsidR="00C514F9" w:rsidRPr="001E0CBF">
        <w:rPr>
          <w:sz w:val="20"/>
          <w:szCs w:val="20"/>
        </w:rPr>
        <w:t xml:space="preserve"> in the GOA database. The table displays only the first 25 annotations by default, you can either page through the results using the arrows at the top of the table or increase the </w:t>
      </w:r>
      <w:r w:rsidR="00717C13">
        <w:rPr>
          <w:sz w:val="20"/>
          <w:szCs w:val="20"/>
        </w:rPr>
        <w:t>page</w:t>
      </w:r>
      <w:r w:rsidR="00C514F9" w:rsidRPr="001E0CBF">
        <w:rPr>
          <w:sz w:val="20"/>
          <w:szCs w:val="20"/>
        </w:rPr>
        <w:t xml:space="preserve"> size using the box also located at the top of the table. All filtering options are located in the ‘Filter’ bu</w:t>
      </w:r>
      <w:r w:rsidR="00B75220">
        <w:rPr>
          <w:sz w:val="20"/>
          <w:szCs w:val="20"/>
        </w:rPr>
        <w:t>tton on the Annotation Toolbar:</w:t>
      </w:r>
      <w:r w:rsidR="00C514F9" w:rsidRPr="001E0CBF">
        <w:rPr>
          <w:sz w:val="20"/>
          <w:szCs w:val="20"/>
        </w:rPr>
        <w:t xml:space="preserve"> </w:t>
      </w:r>
    </w:p>
    <w:p w:rsidR="00C514F9" w:rsidRPr="001E0CBF" w:rsidRDefault="00050D51" w:rsidP="00C514F9">
      <w:pPr>
        <w:rPr>
          <w:sz w:val="20"/>
          <w:szCs w:val="20"/>
        </w:rPr>
      </w:pPr>
      <w:r w:rsidRPr="00050D51">
        <w:rPr>
          <w:noProof/>
          <w:sz w:val="20"/>
          <w:szCs w:val="20"/>
          <w:lang w:val="en-US"/>
        </w:rPr>
        <w:pict>
          <v:group id="Group 36" o:spid="_x0000_s1126" style="position:absolute;left:0;text-align:left;margin-left:23.9pt;margin-top:.25pt;width:421.35pt;height:55.55pt;z-index:251646464" coordsize="5351145,705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">
            <v:group id="Group 1071" o:spid="_x0000_s1127" style="position:absolute;left:5027295;top:386715;width:323850;height:237490"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I/k0sUAAADdAAAA&#10;DwAAAAAAAAAAAAAAAACpAgAAZHJzL2Rvd25yZXYueG1sUEsFBgAAAAAEAAQA+gAAAJsDAAAAAA==&#10;">
              <v:shape id="AutoShape 1072" o:spid="_x0000_s1128"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l68IAAADdAAAADwAAAGRycy9kb3ducmV2LnhtbERPTWvCQBC9F/oflhF6qxurlZK6ihWK&#10;gqdqL7kNu9MkmJ0N2amJ/94VBG/zeJ+zWA2+UWfqYh3YwGScgSK2wdVcGvg9fr9+gIqC7LAJTAYu&#10;FGG1fH5aYO5Czz90PkipUgjHHA1UIm2udbQVeYzj0BIn7i90HiXBrtSuwz6F+0a/Zdlce6w5NVTY&#10;0qYiezr8ewOl7Ysjb/bv8rXeWl+IK6ZbZ8zLaFh/ghIa5CG+u3cuzZ/MpnD7Jp2gl1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ul68IAAADdAAAADwAAAAAAAAAAAAAA&#10;AAChAgAAZHJzL2Rvd25yZXYueG1sUEsFBgAAAAAEAAQA+QAAAJADAAAAAA==&#10;" strokeweight="2pt">
                <v:stroke endarrow="block"/>
              </v:shape>
              <v:shape id="Text Box 1073" o:spid="_x0000_s1129"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bdZwgAA&#10;AN0AAAAPAAAAZHJzL2Rvd25yZXYueG1sRE9La4NAEL4X8h+WCeRW1zxojc1GJFTwmKbtfeJO1dad&#10;FXdrzL/PFgq5zcf3nF02mU6MNLjWsoJlFIMgrqxuuVbw8V48JiCcR9bYWSYFV3KQ7WcPO0y1vfAb&#10;jSdfixDCLkUFjfd9KqWrGjLoItsTB+7LDgZ9gEMt9YCXEG46uYrjJ2mw5dDQYE+Hhqqf069RMB5f&#10;z+U6+ezskdrJbHN8Lr5RqcV8yl9AeJr8XfzvLnWYv9xs4O+bcIL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xt1nCAAAA3QAAAA8AAAAAAAAAAAAAAAAAlwIAAGRycy9kb3du&#10;cmV2LnhtbFBLBQYAAAAABAAEAPUAAACGAwAAAAA=&#10;">
                <v:textbox inset="1.3mm,,1.3mm">
                  <w:txbxContent>
                    <w:p w:rsidR="00953708" w:rsidRPr="0025599B" w:rsidRDefault="00953708" w:rsidP="005C5092">
                      <w:pPr>
                        <w:spacing w:before="0" w:after="0" w:line="240" w:lineRule="auto"/>
                        <w:rPr>
                          <w:b/>
                          <w:szCs w:val="20"/>
                        </w:rPr>
                      </w:pPr>
                      <w:r>
                        <w:rPr>
                          <w:b/>
                          <w:szCs w:val="20"/>
                        </w:rPr>
                        <w:t>C</w:t>
                      </w:r>
                    </w:p>
                  </w:txbxContent>
                </v:textbox>
              </v:shape>
            </v:group>
            <v:group id="Group 1074" o:spid="_x0000_s1130" style="position:absolute;top:329565;width:185420;height:375920" coordorigin="5633,8588" coordsize="29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9mfKbDAAAA3QAAAA8A&#10;AAAAAAAAAAAAAAAAqQIAAGRycy9kb3ducmV2LnhtbFBLBQYAAAAABAAEAPoAAACZAwAAAAA=&#10;">
              <v:shape id="AutoShape 1075" o:spid="_x0000_s1131" type="#_x0000_t32" style="position:absolute;left:5775;top:8873;width:0;height:3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IkRMQAAADdAAAADwAAAGRycy9kb3ducmV2LnhtbERPTWvCQBC9F/oflil4041WtKTZiLZY&#10;BTHQ2EOPQ3aaBLOzaXar8d+7gtDbPN7nJIveNOJEnastKxiPIhDEhdU1lwq+DuvhCwjnkTU2lknB&#10;hRws0seHBGNtz/xJp9yXIoSwi1FB5X0bS+mKigy6kW2JA/djO4M+wK6UusNzCDeNnETRTBqsOTRU&#10;2NJbRcUx/zMKjJs/Z9Z//GZ7u33fXXL+Pqw2Sg2e+uUrCE+9/xff3Vsd5o+nM7h9E06Q6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ciRExAAAAN0AAAAPAAAAAAAAAAAA&#10;AAAAAKECAABkcnMvZG93bnJldi54bWxQSwUGAAAAAAQABAD5AAAAkgMAAAAA&#10;" strokeweight="2pt">
                <v:stroke endarrow="block"/>
              </v:shape>
              <v:shape id="Text Box 1076" o:spid="_x0000_s1132" type="#_x0000_t202" style="position:absolute;left:5633;top:858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4ykuwgAA&#10;AN0AAAAPAAAAZHJzL2Rvd25yZXYueG1sRE9Nb4JAEL036X/YjIm3stCaotSFmKYmHq3a+5QdgcrO&#10;EnYL+O/dJk28zcv7nHUxmVYM1LvGsoIkikEQl1Y3XCk4HbdPSxDOI2tsLZOCKzko8seHNWbajvxJ&#10;w8FXIoSwy1BB7X2XSenKmgy6yHbEgTvb3qAPsK+k7nEM4aaVz3H8Kg02HBpq7Oi9pvJy+DUKhv3H&#10;9+5l+dXaPTWTWW0w3f6gUvPZtHkD4Wnyd/G/e6fD/GSRwt834QSZ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jKS7CAAAA3QAAAA8AAAAAAAAAAAAAAAAAlwIAAGRycy9kb3du&#10;cmV2LnhtbFBLBQYAAAAABAAEAPUAAACGAwAAAAA=&#10;">
                <v:textbox inset="1.3mm,,1.3mm">
                  <w:txbxContent>
                    <w:p w:rsidR="00953708" w:rsidRPr="0025599B" w:rsidRDefault="00953708" w:rsidP="005C5092">
                      <w:pPr>
                        <w:spacing w:before="0" w:after="0" w:line="240" w:lineRule="auto"/>
                        <w:rPr>
                          <w:b/>
                          <w:szCs w:val="20"/>
                        </w:rPr>
                      </w:pPr>
                      <w:r>
                        <w:rPr>
                          <w:b/>
                          <w:szCs w:val="20"/>
                        </w:rPr>
                        <w:t>D</w:t>
                      </w:r>
                    </w:p>
                  </w:txbxContent>
                </v:textbox>
              </v:shape>
            </v:group>
            <v:group id="Group 1077" o:spid="_x0000_s1133" style="position:absolute;left:4432300;width:185420;height:375920" coordorigin="5633,8588" coordsize="29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BxZ9M4xwAAAN0A&#10;AAAPAAAAAAAAAAAAAAAAAKkCAABkcnMvZG93bnJldi54bWxQSwUGAAAAAAQABAD6AAAAnQMAAAAA&#10;">
              <v:shape id="AutoShape 1078" o:spid="_x0000_s1134" type="#_x0000_t32" style="position:absolute;left:5775;top:8873;width:0;height:3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2wNsUAAADdAAAADwAAAGRycy9kb3ducmV2LnhtbERPTWvCQBC9C/6HZQRvuoktraZZxVZs&#10;hVLB6KHHITsmwexsml01/nu3UOhtHu9z0kVnanGh1lWWFcTjCARxbnXFhYLDfj2agnAeWWNtmRTc&#10;yMFi3u+lmGh75R1dMl+IEMIuQQWl900ipctLMujGtiEO3NG2Bn2AbSF1i9cQbmo5iaInabDi0FBi&#10;Q28l5afsbBQY9/ywtf79Z/tlN6vPW8bf+9cPpYaDbvkCwlPn/8V/7o0O8+PHGfx+E06Q8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e2wNsUAAADdAAAADwAAAAAAAAAA&#10;AAAAAAChAgAAZHJzL2Rvd25yZXYueG1sUEsFBgAAAAAEAAQA+QAAAJMDAAAAAA==&#10;" strokeweight="2pt">
                <v:stroke endarrow="block"/>
              </v:shape>
              <v:shape id="Text Box 1079" o:spid="_x0000_s1135" type="#_x0000_t202" style="position:absolute;left:5633;top:858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0yeHxAAA&#10;AN0AAAAPAAAAZHJzL2Rvd25yZXYueG1sRI9Bb8IwDIXvSPsPkSdxg5ShbdA1RWgCiSMr424a03Zr&#10;nKrJSvn382HSbrbe83ufs83oWjVQHxrPBhbzBBRx6W3DlYHP0362AhUissXWMxm4U4BN/jDJMLX+&#10;xh80FLFSEsIhRQN1jF2qdShrchjmviMW7ep7h1HWvtK2x5uEu1Y/JcmLdtiwNNTY0XtN5Xfx4wwM&#10;x93lsFydW3+kZnTrLb7uv9CY6eO4fQMVaYz/5r/rgxX8xbPwyzcygs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tMnh8QAAADdAAAADwAAAAAAAAAAAAAAAACXAgAAZHJzL2Rv&#10;d25yZXYueG1sUEsFBgAAAAAEAAQA9QAAAIgDAAAAAA==&#10;">
                <v:textbox inset="1.3mm,,1.3mm">
                  <w:txbxContent>
                    <w:p w:rsidR="00953708" w:rsidRPr="0025599B" w:rsidRDefault="00953708" w:rsidP="005C5092">
                      <w:pPr>
                        <w:spacing w:before="0" w:after="0" w:line="240" w:lineRule="auto"/>
                        <w:rPr>
                          <w:b/>
                          <w:szCs w:val="20"/>
                        </w:rPr>
                      </w:pPr>
                      <w:r>
                        <w:rPr>
                          <w:b/>
                          <w:szCs w:val="20"/>
                        </w:rPr>
                        <w:t>B</w:t>
                      </w:r>
                    </w:p>
                  </w:txbxContent>
                </v:textbox>
              </v:shape>
            </v:group>
            <v:group id="Group 1080" o:spid="_x0000_s1136" style="position:absolute;left:4213225;width:185420;height:375920" coordorigin="5633,8588" coordsize="29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lhOx4xAAAAN0AAAAP&#10;AAAAAAAAAAAAAAAAAKkCAABkcnMvZG93bnJldi54bWxQSwUGAAAAAAQABAD6AAAAmgMAAAAA&#10;">
              <v:shape id="AutoShape 1081" o:spid="_x0000_s1137" type="#_x0000_t32" style="position:absolute;left:5775;top:8873;width:0;height:3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MJH6ccAAADeAAAADwAAAGRycy9kb3ducmV2LnhtbESPT2vCQBTE7wW/w/KE3urGP1WJrqIt&#10;bQVRMHrw+Mg+k2D2bcxuNX57t1DwOMzMb5jpvDGluFLtCssKup0IBHFqdcGZgsP+620MwnlkjaVl&#10;UnAnB/NZ62WKsbY33tE18ZkIEHYxKsi9r2IpXZqTQdexFXHwTrY26IOsM6lrvAW4KWUviobSYMFh&#10;IceKPnJKz8mvUWDcqL+1/vuy3djV5/qe8HG//FHqtd0sJiA8Nf4Z/m+vtIL3UX8wgL874QrI2Q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wwkfpxwAAAN4AAAAPAAAAAAAA&#10;AAAAAAAAAKECAABkcnMvZG93bnJldi54bWxQSwUGAAAAAAQABAD5AAAAlQMAAAAA&#10;" strokeweight="2pt">
                <v:stroke endarrow="block"/>
              </v:shape>
              <v:shape id="Text Box 1082" o:spid="_x0000_s1138" type="#_x0000_t202" style="position:absolute;left:5633;top:858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M0pwwAA&#10;AN4AAAAPAAAAZHJzL2Rvd25yZXYueG1sRI9Li8JAEITvgv9haGFvOlHXV3QUWRQ8+ry3mTaJZnpC&#10;ZozZf7+zIHgsquorarFqTCFqqlxuWUG/F4EgTqzOOVVwPm27UxDOI2ssLJOCX3KwWrZbC4y1ffGB&#10;6qNPRYCwi1FB5n0ZS+mSjAy6ni2Jg3ezlUEfZJVKXeErwE0hB1E0lgZzDgsZlvSTUfI4Po2Cer+5&#10;7obTS2H3lDdmtsbJ9o5KfXWa9RyEp8Z/wu/2TisYTYbfI/i/E66AX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M0pwwAAAN4AAAAPAAAAAAAAAAAAAAAAAJcCAABkcnMvZG93&#10;bnJldi54bWxQSwUGAAAAAAQABAD1AAAAhwMAAAAA&#10;">
                <v:textbox inset="1.3mm,,1.3mm">
                  <w:txbxContent>
                    <w:p w:rsidR="00953708" w:rsidRPr="0025599B" w:rsidRDefault="00953708" w:rsidP="005C5092">
                      <w:pPr>
                        <w:spacing w:before="0" w:after="0" w:line="240" w:lineRule="auto"/>
                        <w:rPr>
                          <w:b/>
                          <w:szCs w:val="20"/>
                        </w:rPr>
                      </w:pPr>
                      <w:r>
                        <w:rPr>
                          <w:b/>
                          <w:szCs w:val="20"/>
                        </w:rPr>
                        <w:t>A</w:t>
                      </w:r>
                    </w:p>
                  </w:txbxContent>
                </v:textbox>
              </v:shape>
            </v:group>
          </v:group>
        </w:pict>
      </w:r>
      <w:r w:rsidR="00A8125D" w:rsidRPr="001E0CBF">
        <w:rPr>
          <w:noProof/>
          <w:sz w:val="20"/>
          <w:szCs w:val="20"/>
          <w:lang w:eastAsia="en-GB"/>
        </w:rPr>
        <w:drawing>
          <wp:inline distT="0" distB="0" distL="0" distR="0">
            <wp:extent cx="5575300" cy="1892300"/>
            <wp:effectExtent l="0" t="0" r="12700" b="12700"/>
            <wp:docPr id="44" name="Picture 44" descr="Q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QG8"/>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75300" cy="1892300"/>
                    </a:xfrm>
                    <a:prstGeom prst="rect">
                      <a:avLst/>
                    </a:prstGeom>
                    <a:noFill/>
                    <a:ln>
                      <a:noFill/>
                    </a:ln>
                  </pic:spPr>
                </pic:pic>
              </a:graphicData>
            </a:graphic>
          </wp:inline>
        </w:drawing>
      </w:r>
    </w:p>
    <w:p w:rsidR="00C514F9" w:rsidRPr="001E0CBF" w:rsidRDefault="00050D51" w:rsidP="005C5092">
      <w:pPr>
        <w:spacing w:line="240" w:lineRule="auto"/>
        <w:rPr>
          <w:sz w:val="20"/>
          <w:szCs w:val="20"/>
        </w:rPr>
      </w:pPr>
      <w:r w:rsidRPr="00050D51">
        <w:rPr>
          <w:noProof/>
          <w:sz w:val="20"/>
          <w:szCs w:val="20"/>
          <w:lang w:val="en-US"/>
        </w:rPr>
        <w:pict>
          <v:shape id="Text Box 1083" o:spid="_x0000_s1139" type="#_x0000_t202" style="position:absolute;left:0;text-align:left;margin-left:0;margin-top:6.1pt;width:423.5pt;height:1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" strokecolor="#7f7f7f">
            <v:textbox>
              <w:txbxContent>
                <w:p w:rsidR="00953708" w:rsidRPr="008545E1" w:rsidRDefault="00953708" w:rsidP="005C5092">
                  <w:pPr>
                    <w:pStyle w:val="Iconstext"/>
                    <w:rPr>
                      <w:b/>
                      <w:sz w:val="18"/>
                      <w:szCs w:val="18"/>
                    </w:rPr>
                  </w:pPr>
                  <w:proofErr w:type="gramStart"/>
                  <w:r w:rsidRPr="008545E1">
                    <w:rPr>
                      <w:b/>
                      <w:sz w:val="18"/>
                      <w:szCs w:val="18"/>
                    </w:rPr>
                    <w:t>Figure 2.1.</w:t>
                  </w:r>
                  <w:proofErr w:type="gramEnd"/>
                  <w:r w:rsidRPr="008545E1">
                    <w:rPr>
                      <w:b/>
                      <w:sz w:val="18"/>
                      <w:szCs w:val="18"/>
                    </w:rPr>
                    <w:t xml:space="preserve"> Filtering annotations in </w:t>
                  </w:r>
                  <w:proofErr w:type="spellStart"/>
                  <w:r w:rsidRPr="008545E1">
                    <w:rPr>
                      <w:b/>
                      <w:sz w:val="18"/>
                      <w:szCs w:val="18"/>
                    </w:rPr>
                    <w:t>QuickGO</w:t>
                  </w:r>
                  <w:proofErr w:type="spellEnd"/>
                </w:p>
                <w:p w:rsidR="00953708" w:rsidRPr="008545E1" w:rsidRDefault="00953708" w:rsidP="005C5092">
                  <w:pPr>
                    <w:pStyle w:val="Iconstext"/>
                    <w:rPr>
                      <w:b/>
                      <w:sz w:val="18"/>
                      <w:szCs w:val="18"/>
                    </w:rPr>
                  </w:pPr>
                </w:p>
                <w:p w:rsidR="00953708" w:rsidRPr="008545E1" w:rsidRDefault="00953708" w:rsidP="007029F4">
                  <w:pPr>
                    <w:spacing w:before="0" w:line="240" w:lineRule="auto"/>
                    <w:rPr>
                      <w:noProof/>
                      <w:sz w:val="18"/>
                      <w:szCs w:val="18"/>
                      <w:lang w:eastAsia="en-GB"/>
                    </w:rPr>
                  </w:pPr>
                  <w:r w:rsidRPr="008545E1">
                    <w:rPr>
                      <w:b/>
                      <w:noProof/>
                      <w:sz w:val="18"/>
                      <w:szCs w:val="18"/>
                      <w:lang w:eastAsia="en-GB"/>
                    </w:rPr>
                    <w:t xml:space="preserve">[A] </w:t>
                  </w:r>
                  <w:r w:rsidRPr="008545E1">
                    <w:rPr>
                      <w:noProof/>
                      <w:sz w:val="18"/>
                      <w:szCs w:val="18"/>
                      <w:lang w:eastAsia="en-GB"/>
                    </w:rPr>
                    <w:t>Annotation sets can be filtered by clicking on the ‘Filter’ button. Filters include taxon, evidence code, GO ID and protein identifier.</w:t>
                  </w:r>
                </w:p>
                <w:p w:rsidR="00953708" w:rsidRPr="008545E1" w:rsidRDefault="00953708" w:rsidP="007029F4">
                  <w:pPr>
                    <w:spacing w:before="0" w:line="240" w:lineRule="auto"/>
                    <w:rPr>
                      <w:noProof/>
                      <w:sz w:val="18"/>
                      <w:szCs w:val="18"/>
                      <w:lang w:eastAsia="en-GB"/>
                    </w:rPr>
                  </w:pPr>
                  <w:r w:rsidRPr="008545E1">
                    <w:rPr>
                      <w:b/>
                      <w:noProof/>
                      <w:sz w:val="18"/>
                      <w:szCs w:val="18"/>
                      <w:lang w:eastAsia="en-GB"/>
                    </w:rPr>
                    <w:t xml:space="preserve">[B] </w:t>
                  </w:r>
                  <w:r w:rsidRPr="008545E1">
                    <w:rPr>
                      <w:noProof/>
                      <w:sz w:val="18"/>
                      <w:szCs w:val="18"/>
                      <w:lang w:eastAsia="en-GB"/>
                    </w:rPr>
                    <w:t>Statistics for the annotation set can be viewed by clicking the ‘Statistics’ button. Statistics are provided for counts of annotations and proteins for individual GO IDs, evidence codes, taxon IDs and sources of annotation as well as the number of unique protein accessions.</w:t>
                  </w:r>
                </w:p>
                <w:p w:rsidR="00953708" w:rsidRPr="008545E1" w:rsidRDefault="00953708" w:rsidP="007029F4">
                  <w:pPr>
                    <w:spacing w:before="0" w:after="0" w:line="240" w:lineRule="auto"/>
                    <w:rPr>
                      <w:noProof/>
                      <w:sz w:val="18"/>
                      <w:szCs w:val="18"/>
                      <w:lang w:eastAsia="en-GB"/>
                    </w:rPr>
                  </w:pPr>
                  <w:r w:rsidRPr="008545E1">
                    <w:rPr>
                      <w:b/>
                      <w:noProof/>
                      <w:sz w:val="18"/>
                      <w:szCs w:val="18"/>
                      <w:lang w:eastAsia="en-GB"/>
                    </w:rPr>
                    <w:t xml:space="preserve">[C] </w:t>
                  </w:r>
                  <w:r w:rsidRPr="008545E1">
                    <w:rPr>
                      <w:noProof/>
                      <w:sz w:val="18"/>
                      <w:szCs w:val="18"/>
                      <w:lang w:eastAsia="en-GB"/>
                    </w:rPr>
                    <w:t>The Annotation Toolbar.</w:t>
                  </w:r>
                </w:p>
                <w:p w:rsidR="00953708" w:rsidRPr="008545E1" w:rsidRDefault="00953708" w:rsidP="007029F4">
                  <w:pPr>
                    <w:spacing w:before="0" w:after="0" w:line="240" w:lineRule="auto"/>
                    <w:rPr>
                      <w:noProof/>
                      <w:sz w:val="18"/>
                      <w:szCs w:val="18"/>
                      <w:lang w:eastAsia="en-GB"/>
                    </w:rPr>
                  </w:pPr>
                </w:p>
                <w:p w:rsidR="00953708" w:rsidRPr="008545E1" w:rsidRDefault="00953708" w:rsidP="007029F4">
                  <w:pPr>
                    <w:spacing w:before="0" w:after="0" w:line="240" w:lineRule="auto"/>
                    <w:rPr>
                      <w:noProof/>
                      <w:sz w:val="18"/>
                      <w:szCs w:val="18"/>
                      <w:lang w:eastAsia="en-GB"/>
                    </w:rPr>
                  </w:pPr>
                  <w:r w:rsidRPr="008545E1">
                    <w:rPr>
                      <w:b/>
                      <w:noProof/>
                      <w:sz w:val="18"/>
                      <w:szCs w:val="18"/>
                      <w:lang w:eastAsia="en-GB"/>
                    </w:rPr>
                    <w:t xml:space="preserve">[D] </w:t>
                  </w:r>
                  <w:r w:rsidRPr="008545E1">
                    <w:rPr>
                      <w:noProof/>
                      <w:sz w:val="18"/>
                      <w:szCs w:val="18"/>
                      <w:lang w:eastAsia="en-GB"/>
                    </w:rPr>
                    <w:t>The total number of annotations in the set.</w:t>
                  </w:r>
                </w:p>
                <w:p w:rsidR="00953708" w:rsidRPr="00422954" w:rsidRDefault="00953708" w:rsidP="005C5092">
                  <w:pPr>
                    <w:pStyle w:val="Iconstext"/>
                    <w:rPr>
                      <w:szCs w:val="22"/>
                    </w:rPr>
                  </w:pPr>
                </w:p>
              </w:txbxContent>
            </v:textbox>
          </v:shape>
        </w:pict>
      </w:r>
    </w:p>
    <w:p w:rsidR="00C514F9" w:rsidRPr="001E0CBF" w:rsidRDefault="00C514F9" w:rsidP="00C514F9">
      <w:pPr>
        <w:rPr>
          <w:sz w:val="20"/>
          <w:szCs w:val="20"/>
        </w:rPr>
      </w:pPr>
    </w:p>
    <w:p w:rsidR="00515EA0" w:rsidRPr="001E0CBF" w:rsidRDefault="00515EA0" w:rsidP="0047558B">
      <w:pPr>
        <w:rPr>
          <w:color w:val="000000"/>
          <w:sz w:val="20"/>
          <w:szCs w:val="20"/>
        </w:rPr>
      </w:pPr>
    </w:p>
    <w:p w:rsidR="005C5092" w:rsidRPr="001E0CBF" w:rsidRDefault="005C5092" w:rsidP="0047558B">
      <w:pPr>
        <w:rPr>
          <w:color w:val="000000"/>
          <w:sz w:val="20"/>
          <w:szCs w:val="20"/>
        </w:rPr>
      </w:pPr>
    </w:p>
    <w:p w:rsidR="005C5092" w:rsidRPr="001E0CBF" w:rsidRDefault="005C5092" w:rsidP="0047558B">
      <w:pPr>
        <w:rPr>
          <w:color w:val="000000"/>
          <w:sz w:val="20"/>
          <w:szCs w:val="20"/>
        </w:rPr>
      </w:pPr>
    </w:p>
    <w:p w:rsidR="005C5092" w:rsidRPr="001E0CBF" w:rsidRDefault="005C5092" w:rsidP="0047558B">
      <w:pPr>
        <w:rPr>
          <w:color w:val="000000"/>
          <w:sz w:val="20"/>
          <w:szCs w:val="20"/>
        </w:rPr>
      </w:pPr>
    </w:p>
    <w:p w:rsidR="005C5092" w:rsidRPr="001E0CBF" w:rsidRDefault="005C5092" w:rsidP="0047558B">
      <w:pPr>
        <w:rPr>
          <w:color w:val="000000"/>
          <w:sz w:val="20"/>
          <w:szCs w:val="20"/>
        </w:rPr>
      </w:pPr>
    </w:p>
    <w:p w:rsidR="00B75220" w:rsidRDefault="00B75220" w:rsidP="00A853E9">
      <w:pPr>
        <w:rPr>
          <w:color w:val="000000"/>
          <w:sz w:val="20"/>
          <w:szCs w:val="20"/>
        </w:rPr>
      </w:pPr>
    </w:p>
    <w:p w:rsidR="00DA655F" w:rsidRDefault="00DA655F" w:rsidP="00A853E9">
      <w:pPr>
        <w:rPr>
          <w:color w:val="000000"/>
          <w:sz w:val="20"/>
          <w:szCs w:val="20"/>
        </w:rPr>
      </w:pPr>
    </w:p>
    <w:p w:rsidR="00DA655F" w:rsidRDefault="00DA655F" w:rsidP="00A853E9">
      <w:pPr>
        <w:rPr>
          <w:color w:val="000000"/>
          <w:sz w:val="20"/>
          <w:szCs w:val="20"/>
        </w:rPr>
      </w:pPr>
    </w:p>
    <w:p w:rsidR="00717C13" w:rsidRDefault="00717C13" w:rsidP="00A853E9">
      <w:pPr>
        <w:rPr>
          <w:color w:val="000000"/>
          <w:sz w:val="20"/>
          <w:szCs w:val="20"/>
        </w:rPr>
      </w:pPr>
    </w:p>
    <w:p w:rsidR="00717C13" w:rsidRDefault="00717C13" w:rsidP="00A853E9">
      <w:pPr>
        <w:rPr>
          <w:color w:val="000000"/>
          <w:sz w:val="20"/>
          <w:szCs w:val="20"/>
        </w:rPr>
      </w:pPr>
    </w:p>
    <w:p w:rsidR="00210AB8" w:rsidRPr="001E0CBF" w:rsidRDefault="007029F4" w:rsidP="00A853E9">
      <w:pPr>
        <w:rPr>
          <w:color w:val="000000"/>
          <w:sz w:val="20"/>
          <w:szCs w:val="20"/>
        </w:rPr>
      </w:pPr>
      <w:r w:rsidRPr="001E0CBF">
        <w:rPr>
          <w:noProof/>
          <w:sz w:val="20"/>
          <w:szCs w:val="20"/>
          <w:lang w:eastAsia="en-GB"/>
        </w:rPr>
        <w:drawing>
          <wp:anchor distT="0" distB="0" distL="114300" distR="114300" simplePos="0" relativeHeight="251737600" behindDoc="0" locked="0" layoutInCell="1" allowOverlap="1">
            <wp:simplePos x="0" y="0"/>
            <wp:positionH relativeFrom="column">
              <wp:posOffset>0</wp:posOffset>
            </wp:positionH>
            <wp:positionV relativeFrom="paragraph">
              <wp:posOffset>1800225</wp:posOffset>
            </wp:positionV>
            <wp:extent cx="5451475" cy="3482340"/>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51475" cy="3482340"/>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5C5092" w:rsidRPr="001E0CBF">
        <w:rPr>
          <w:color w:val="000000"/>
          <w:sz w:val="20"/>
          <w:szCs w:val="20"/>
        </w:rPr>
        <w:t xml:space="preserve">Clicking on the Filter button opens up a </w:t>
      </w:r>
      <w:proofErr w:type="spellStart"/>
      <w:r w:rsidR="005C5092" w:rsidRPr="001E0CBF">
        <w:rPr>
          <w:color w:val="000000"/>
          <w:sz w:val="20"/>
          <w:szCs w:val="20"/>
        </w:rPr>
        <w:t>lightbox</w:t>
      </w:r>
      <w:proofErr w:type="spellEnd"/>
      <w:r w:rsidR="005C5092" w:rsidRPr="001E0CBF">
        <w:rPr>
          <w:color w:val="000000"/>
          <w:sz w:val="20"/>
          <w:szCs w:val="20"/>
        </w:rPr>
        <w:t xml:space="preserve"> with the filtering options arranged as tabs in the window. </w:t>
      </w:r>
      <w:r w:rsidR="00A853E9" w:rsidRPr="001E0CBF">
        <w:rPr>
          <w:color w:val="000000"/>
          <w:sz w:val="20"/>
          <w:szCs w:val="20"/>
        </w:rPr>
        <w:t>For example, you can</w:t>
      </w:r>
      <w:r w:rsidR="005C5092" w:rsidRPr="001E0CBF">
        <w:rPr>
          <w:color w:val="000000"/>
          <w:sz w:val="20"/>
          <w:szCs w:val="20"/>
        </w:rPr>
        <w:t xml:space="preserve"> retrieve annotations to a particular </w:t>
      </w:r>
      <w:proofErr w:type="spellStart"/>
      <w:r w:rsidR="005C5092" w:rsidRPr="001E0CBF">
        <w:rPr>
          <w:color w:val="000000"/>
          <w:sz w:val="20"/>
          <w:szCs w:val="20"/>
        </w:rPr>
        <w:t>taxon</w:t>
      </w:r>
      <w:proofErr w:type="spellEnd"/>
      <w:r w:rsidR="003F4859" w:rsidRPr="001E0CBF">
        <w:rPr>
          <w:color w:val="000000"/>
          <w:sz w:val="20"/>
          <w:szCs w:val="20"/>
        </w:rPr>
        <w:t xml:space="preserve"> or made using certain evidence codes</w:t>
      </w:r>
      <w:r w:rsidR="005C5092" w:rsidRPr="001E0CBF">
        <w:rPr>
          <w:color w:val="000000"/>
          <w:sz w:val="20"/>
          <w:szCs w:val="20"/>
        </w:rPr>
        <w:t xml:space="preserve">. </w:t>
      </w:r>
      <w:r w:rsidR="00A15EED" w:rsidRPr="001E0CBF">
        <w:rPr>
          <w:color w:val="000000"/>
          <w:sz w:val="20"/>
          <w:szCs w:val="20"/>
        </w:rPr>
        <w:t>Fig</w:t>
      </w:r>
      <w:r w:rsidR="004D6B64">
        <w:rPr>
          <w:color w:val="000000"/>
          <w:sz w:val="20"/>
          <w:szCs w:val="20"/>
        </w:rPr>
        <w:t>.</w:t>
      </w:r>
      <w:r w:rsidR="00A15EED" w:rsidRPr="001E0CBF">
        <w:rPr>
          <w:color w:val="000000"/>
          <w:sz w:val="20"/>
          <w:szCs w:val="20"/>
        </w:rPr>
        <w:t xml:space="preserve"> 2.</w:t>
      </w:r>
      <w:r w:rsidR="00AB1AA5">
        <w:rPr>
          <w:color w:val="000000"/>
          <w:sz w:val="20"/>
          <w:szCs w:val="20"/>
        </w:rPr>
        <w:t>2</w:t>
      </w:r>
      <w:r w:rsidR="00A15EED" w:rsidRPr="001E0CBF">
        <w:rPr>
          <w:color w:val="000000"/>
          <w:sz w:val="20"/>
          <w:szCs w:val="20"/>
        </w:rPr>
        <w:t xml:space="preserve"> shows the filter tab for </w:t>
      </w:r>
      <w:r w:rsidR="003F4859" w:rsidRPr="001E0CBF">
        <w:rPr>
          <w:color w:val="000000"/>
          <w:sz w:val="20"/>
          <w:szCs w:val="20"/>
        </w:rPr>
        <w:t>e</w:t>
      </w:r>
      <w:r w:rsidR="00A15EED" w:rsidRPr="001E0CBF">
        <w:rPr>
          <w:color w:val="000000"/>
          <w:sz w:val="20"/>
          <w:szCs w:val="20"/>
        </w:rPr>
        <w:t xml:space="preserve">vidence </w:t>
      </w:r>
      <w:r w:rsidR="003F4859" w:rsidRPr="001E0CBF">
        <w:rPr>
          <w:color w:val="000000"/>
          <w:sz w:val="20"/>
          <w:szCs w:val="20"/>
        </w:rPr>
        <w:t>codes</w:t>
      </w:r>
      <w:r w:rsidR="005E78E5">
        <w:rPr>
          <w:color w:val="000000"/>
          <w:sz w:val="20"/>
          <w:szCs w:val="20"/>
        </w:rPr>
        <w:t xml:space="preserve">: </w:t>
      </w:r>
      <w:r w:rsidR="00A15EED" w:rsidRPr="001E0CBF">
        <w:rPr>
          <w:color w:val="000000"/>
          <w:sz w:val="20"/>
          <w:szCs w:val="20"/>
        </w:rPr>
        <w:t xml:space="preserve">it is quite common for users to remove annotations created using electronic methods, in which case you would select either ‘Manual Experimental’ or ‘Manual All’ from this filter tab. </w:t>
      </w:r>
      <w:r w:rsidR="005C5092" w:rsidRPr="001E0CBF">
        <w:rPr>
          <w:color w:val="000000"/>
          <w:sz w:val="20"/>
          <w:szCs w:val="20"/>
        </w:rPr>
        <w:t>When you have chosen all your required filtering options, click on ‘Refresh’ at the bottom of the window and the annotations will be retrieved.</w:t>
      </w:r>
    </w:p>
    <w:p w:rsidR="003F4859" w:rsidRPr="001E0CBF" w:rsidRDefault="00050D51" w:rsidP="003F4859">
      <w:pPr>
        <w:rPr>
          <w:noProof/>
          <w:sz w:val="20"/>
          <w:szCs w:val="20"/>
          <w:lang w:eastAsia="en-GB"/>
        </w:rPr>
      </w:pPr>
      <w:r w:rsidRPr="00050D51">
        <w:rPr>
          <w:noProof/>
          <w:sz w:val="20"/>
          <w:szCs w:val="20"/>
          <w:lang w:val="en-US"/>
        </w:rPr>
        <w:pict>
          <v:shape id="_x0000_s1140" type="#_x0000_t202" style="position:absolute;left:0;text-align:left;margin-left:0;margin-top:297pt;width:423.5pt;height:54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" strokecolor="#7f7f7f">
            <v:textbox>
              <w:txbxContent>
                <w:p w:rsidR="00953708" w:rsidRPr="008545E1" w:rsidRDefault="00953708" w:rsidP="007029F4">
                  <w:pPr>
                    <w:pStyle w:val="Iconstext"/>
                    <w:rPr>
                      <w:sz w:val="18"/>
                      <w:szCs w:val="18"/>
                    </w:rPr>
                  </w:pPr>
                  <w:r w:rsidRPr="008545E1">
                    <w:rPr>
                      <w:b/>
                      <w:sz w:val="18"/>
                      <w:szCs w:val="18"/>
                    </w:rPr>
                    <w:t>Figure 2.2</w:t>
                  </w:r>
                  <w:r w:rsidRPr="008545E1">
                    <w:rPr>
                      <w:sz w:val="18"/>
                      <w:szCs w:val="18"/>
                    </w:rPr>
                    <w:t xml:space="preserve"> </w:t>
                  </w:r>
                  <w:r w:rsidRPr="008545E1">
                    <w:rPr>
                      <w:b/>
                      <w:sz w:val="18"/>
                      <w:szCs w:val="18"/>
                    </w:rPr>
                    <w:t>Filter by ‘Evidence’ tab.</w:t>
                  </w:r>
                  <w:r w:rsidRPr="008545E1">
                    <w:rPr>
                      <w:sz w:val="18"/>
                      <w:szCs w:val="18"/>
                    </w:rPr>
                    <w:t xml:space="preserve"> Users can choose to see annotations that use only certain evidence codes by for either by selecting one or more from the list.</w:t>
                  </w:r>
                </w:p>
              </w:txbxContent>
            </v:textbox>
          </v:shape>
        </w:pict>
      </w:r>
    </w:p>
    <w:p w:rsidR="007029F4" w:rsidRDefault="007029F4" w:rsidP="003F4859">
      <w:pPr>
        <w:rPr>
          <w:sz w:val="20"/>
          <w:szCs w:val="20"/>
        </w:rPr>
      </w:pPr>
    </w:p>
    <w:p w:rsidR="00DA655F" w:rsidRDefault="00DA655F" w:rsidP="003F4859">
      <w:pPr>
        <w:rPr>
          <w:noProof/>
          <w:sz w:val="20"/>
          <w:szCs w:val="20"/>
          <w:lang w:eastAsia="en-GB"/>
        </w:rPr>
      </w:pPr>
    </w:p>
    <w:p w:rsidR="00717C13" w:rsidRPr="001E0CBF" w:rsidRDefault="00717C13" w:rsidP="00717C13">
      <w:pPr>
        <w:rPr>
          <w:sz w:val="20"/>
          <w:szCs w:val="20"/>
        </w:rPr>
      </w:pPr>
      <w:r w:rsidRPr="001E0CBF">
        <w:rPr>
          <w:sz w:val="20"/>
          <w:szCs w:val="20"/>
        </w:rPr>
        <w:t xml:space="preserve">In general, for most sets of proteins, the most common evidence code is </w:t>
      </w:r>
      <w:r w:rsidR="008C2403">
        <w:rPr>
          <w:sz w:val="20"/>
          <w:szCs w:val="20"/>
        </w:rPr>
        <w:t>‘</w:t>
      </w:r>
      <w:r w:rsidRPr="001E0CBF">
        <w:rPr>
          <w:sz w:val="20"/>
          <w:szCs w:val="20"/>
        </w:rPr>
        <w:t>Inferred from Electronic Annotation (IEA)</w:t>
      </w:r>
      <w:r w:rsidR="008C2403">
        <w:rPr>
          <w:sz w:val="20"/>
          <w:szCs w:val="20"/>
        </w:rPr>
        <w:t>’,</w:t>
      </w:r>
      <w:r w:rsidRPr="001E0CBF">
        <w:rPr>
          <w:sz w:val="20"/>
          <w:szCs w:val="20"/>
        </w:rPr>
        <w:t xml:space="preserve"> simply because there are so many more electronic </w:t>
      </w:r>
      <w:r w:rsidR="008C2403">
        <w:rPr>
          <w:sz w:val="20"/>
          <w:szCs w:val="20"/>
        </w:rPr>
        <w:t xml:space="preserve">annotations </w:t>
      </w:r>
      <w:r w:rsidRPr="001E0CBF">
        <w:rPr>
          <w:sz w:val="20"/>
          <w:szCs w:val="20"/>
        </w:rPr>
        <w:t>compared with manual annotations</w:t>
      </w:r>
      <w:r>
        <w:rPr>
          <w:sz w:val="20"/>
          <w:szCs w:val="20"/>
        </w:rPr>
        <w:t>.</w:t>
      </w:r>
    </w:p>
    <w:p w:rsidR="00DA655F" w:rsidRDefault="00DA655F" w:rsidP="003F4859">
      <w:pPr>
        <w:rPr>
          <w:noProof/>
          <w:sz w:val="20"/>
          <w:szCs w:val="20"/>
          <w:lang w:eastAsia="en-GB"/>
        </w:rPr>
      </w:pPr>
    </w:p>
    <w:p w:rsidR="008206B6" w:rsidRDefault="008206B6" w:rsidP="003F4859">
      <w:pPr>
        <w:rPr>
          <w:noProof/>
          <w:sz w:val="20"/>
          <w:szCs w:val="20"/>
          <w:lang w:eastAsia="en-GB"/>
        </w:rPr>
      </w:pPr>
    </w:p>
    <w:p w:rsidR="008206B6" w:rsidRDefault="008206B6" w:rsidP="003F4859">
      <w:pPr>
        <w:rPr>
          <w:noProof/>
          <w:sz w:val="20"/>
          <w:szCs w:val="20"/>
          <w:lang w:eastAsia="en-GB"/>
        </w:rPr>
      </w:pPr>
    </w:p>
    <w:p w:rsidR="008206B6" w:rsidRDefault="008206B6" w:rsidP="003F4859">
      <w:pPr>
        <w:rPr>
          <w:noProof/>
          <w:sz w:val="20"/>
          <w:szCs w:val="20"/>
          <w:lang w:eastAsia="en-GB"/>
        </w:rPr>
      </w:pPr>
    </w:p>
    <w:p w:rsidR="008206B6" w:rsidRDefault="008206B6" w:rsidP="003F4859">
      <w:pPr>
        <w:rPr>
          <w:noProof/>
          <w:sz w:val="20"/>
          <w:szCs w:val="20"/>
          <w:lang w:eastAsia="en-GB"/>
        </w:rPr>
      </w:pPr>
    </w:p>
    <w:p w:rsidR="00504A6D" w:rsidRPr="00AB1AA5" w:rsidRDefault="00DA655F" w:rsidP="00504A6D">
      <w:pPr>
        <w:pStyle w:val="Heading2"/>
        <w:rPr>
          <w:b/>
        </w:rPr>
      </w:pPr>
      <w:bookmarkStart w:id="40" w:name="_Toc277161575"/>
      <w:bookmarkStart w:id="41" w:name="_Toc277161933"/>
      <w:r w:rsidRPr="00AB1AA5">
        <w:rPr>
          <w:b/>
        </w:rPr>
        <w:t>2.2</w:t>
      </w:r>
      <w:r w:rsidRPr="00AB1AA5">
        <w:rPr>
          <w:b/>
        </w:rPr>
        <w:tab/>
      </w:r>
      <w:bookmarkEnd w:id="40"/>
      <w:bookmarkEnd w:id="41"/>
      <w:r w:rsidRPr="00AB1AA5">
        <w:rPr>
          <w:b/>
        </w:rPr>
        <w:t>Statistics</w:t>
      </w:r>
    </w:p>
    <w:p w:rsidR="00DA655F" w:rsidRPr="001E0CBF" w:rsidRDefault="00504A6D" w:rsidP="00504A6D">
      <w:pPr>
        <w:rPr>
          <w:sz w:val="20"/>
          <w:szCs w:val="20"/>
        </w:rPr>
      </w:pPr>
      <w:proofErr w:type="spellStart"/>
      <w:r w:rsidRPr="001E0CBF">
        <w:rPr>
          <w:b/>
          <w:sz w:val="20"/>
          <w:szCs w:val="20"/>
        </w:rPr>
        <w:t>QuickGO</w:t>
      </w:r>
      <w:proofErr w:type="spellEnd"/>
      <w:r w:rsidRPr="001E0CBF">
        <w:rPr>
          <w:sz w:val="20"/>
          <w:szCs w:val="20"/>
        </w:rPr>
        <w:t xml:space="preserve"> calculates statistics for annotation sets ‘on-the-fly’ so are recalculated to reflect any filtering performed on the annotation set. Statistics are accessed from the ‘Statistics’ button on the Annotation Toolbar (Note [B] Fig. 2.1). Statistics can be obtained for</w:t>
      </w:r>
      <w:r w:rsidR="00311BD0" w:rsidRPr="001E0CBF">
        <w:rPr>
          <w:sz w:val="20"/>
          <w:szCs w:val="20"/>
        </w:rPr>
        <w:t xml:space="preserve"> </w:t>
      </w:r>
      <w:r w:rsidR="00311BD0" w:rsidRPr="001E0CBF">
        <w:rPr>
          <w:noProof/>
          <w:sz w:val="20"/>
          <w:szCs w:val="20"/>
          <w:lang w:eastAsia="en-GB"/>
        </w:rPr>
        <w:t>counts of annotations and proteins for individual GO IDs, evidence codes, taxon IDs and sources of annotation, as well as the number of unique protein accessions,</w:t>
      </w:r>
      <w:r w:rsidRPr="001E0CBF">
        <w:rPr>
          <w:sz w:val="20"/>
          <w:szCs w:val="20"/>
        </w:rPr>
        <w:t xml:space="preserve"> by clicking through the green tabs. </w:t>
      </w:r>
    </w:p>
    <w:p w:rsidR="00673167" w:rsidRDefault="00504A6D" w:rsidP="00504A6D">
      <w:pPr>
        <w:rPr>
          <w:sz w:val="20"/>
          <w:szCs w:val="20"/>
        </w:rPr>
      </w:pPr>
      <w:r w:rsidRPr="001E0CBF">
        <w:rPr>
          <w:sz w:val="20"/>
          <w:szCs w:val="20"/>
        </w:rPr>
        <w:t xml:space="preserve">Clicking on the ‘Statistics’ button opens up a </w:t>
      </w:r>
      <w:proofErr w:type="spellStart"/>
      <w:r w:rsidRPr="001E0CBF">
        <w:rPr>
          <w:sz w:val="20"/>
          <w:szCs w:val="20"/>
        </w:rPr>
        <w:t>lightbox</w:t>
      </w:r>
      <w:proofErr w:type="spellEnd"/>
      <w:r w:rsidRPr="001E0CBF">
        <w:rPr>
          <w:sz w:val="20"/>
          <w:szCs w:val="20"/>
        </w:rPr>
        <w:t xml:space="preserve"> with the statistics options arranged as tabs in the window. Fig</w:t>
      </w:r>
      <w:r w:rsidR="004D6B64">
        <w:rPr>
          <w:sz w:val="20"/>
          <w:szCs w:val="20"/>
        </w:rPr>
        <w:t>.</w:t>
      </w:r>
      <w:r w:rsidRPr="001E0CBF">
        <w:rPr>
          <w:sz w:val="20"/>
          <w:szCs w:val="20"/>
        </w:rPr>
        <w:t xml:space="preserve"> 2.</w:t>
      </w:r>
      <w:r w:rsidR="004D6B64">
        <w:rPr>
          <w:sz w:val="20"/>
          <w:szCs w:val="20"/>
        </w:rPr>
        <w:t>3</w:t>
      </w:r>
      <w:r w:rsidRPr="001E0CBF">
        <w:rPr>
          <w:sz w:val="20"/>
          <w:szCs w:val="20"/>
        </w:rPr>
        <w:t xml:space="preserve"> shows the statistics for </w:t>
      </w:r>
      <w:r w:rsidR="00C56DD7" w:rsidRPr="001E0CBF">
        <w:rPr>
          <w:sz w:val="20"/>
          <w:szCs w:val="20"/>
        </w:rPr>
        <w:t>GO ID</w:t>
      </w:r>
      <w:r w:rsidR="00311BD0" w:rsidRPr="001E0CBF">
        <w:rPr>
          <w:sz w:val="20"/>
          <w:szCs w:val="20"/>
        </w:rPr>
        <w:t xml:space="preserve">; on the left is the count of </w:t>
      </w:r>
      <w:r w:rsidR="00311BD0" w:rsidRPr="00717C13">
        <w:rPr>
          <w:sz w:val="20"/>
          <w:szCs w:val="20"/>
          <w:u w:val="single"/>
        </w:rPr>
        <w:t>annotations per GO ID</w:t>
      </w:r>
      <w:r w:rsidR="00311BD0" w:rsidRPr="001E0CBF">
        <w:rPr>
          <w:sz w:val="20"/>
          <w:szCs w:val="20"/>
        </w:rPr>
        <w:t xml:space="preserve"> and on the right is the count of </w:t>
      </w:r>
      <w:r w:rsidR="00311BD0" w:rsidRPr="00717C13">
        <w:rPr>
          <w:sz w:val="20"/>
          <w:szCs w:val="20"/>
          <w:u w:val="single"/>
        </w:rPr>
        <w:t>proteins per GO ID</w:t>
      </w:r>
      <w:r w:rsidR="00311BD0" w:rsidRPr="001E0CBF">
        <w:rPr>
          <w:sz w:val="20"/>
          <w:szCs w:val="20"/>
        </w:rPr>
        <w:t>. T</w:t>
      </w:r>
      <w:r w:rsidR="00C56DD7" w:rsidRPr="001E0CBF">
        <w:rPr>
          <w:sz w:val="20"/>
          <w:szCs w:val="20"/>
        </w:rPr>
        <w:t>he GO IDs are arranged in order of most used in the annotation set</w:t>
      </w:r>
      <w:r w:rsidR="00673167">
        <w:rPr>
          <w:sz w:val="20"/>
          <w:szCs w:val="20"/>
        </w:rPr>
        <w:t>.</w:t>
      </w:r>
    </w:p>
    <w:p w:rsidR="00C32017" w:rsidRDefault="00311BD0" w:rsidP="00504A6D">
      <w:pPr>
        <w:rPr>
          <w:sz w:val="20"/>
          <w:szCs w:val="20"/>
        </w:rPr>
      </w:pPr>
      <w:r w:rsidRPr="001E0CBF">
        <w:rPr>
          <w:sz w:val="20"/>
          <w:szCs w:val="20"/>
        </w:rPr>
        <w:t>The statistics are downloadable as a text file by clicking on the ‘Download’ button</w:t>
      </w:r>
      <w:r w:rsidR="004A40BC" w:rsidRPr="001E0CBF">
        <w:rPr>
          <w:sz w:val="20"/>
          <w:szCs w:val="20"/>
        </w:rPr>
        <w:t xml:space="preserve"> in the Statistics view. A bar chart is a common way of displaying the number of proteins associated with the GO IDs in an annotation se</w:t>
      </w:r>
      <w:r w:rsidR="00657C64" w:rsidRPr="001E0CBF">
        <w:rPr>
          <w:sz w:val="20"/>
          <w:szCs w:val="20"/>
        </w:rPr>
        <w:t>t. T</w:t>
      </w:r>
      <w:r w:rsidR="004A40BC" w:rsidRPr="001E0CBF">
        <w:rPr>
          <w:sz w:val="20"/>
          <w:szCs w:val="20"/>
        </w:rPr>
        <w:t>his can be don</w:t>
      </w:r>
      <w:r w:rsidR="00657C64" w:rsidRPr="001E0CBF">
        <w:rPr>
          <w:sz w:val="20"/>
          <w:szCs w:val="20"/>
        </w:rPr>
        <w:t xml:space="preserve">e </w:t>
      </w:r>
      <w:r w:rsidR="004A40BC" w:rsidRPr="001E0CBF">
        <w:rPr>
          <w:sz w:val="20"/>
          <w:szCs w:val="20"/>
        </w:rPr>
        <w:t xml:space="preserve">by copying the downloaded statistics for </w:t>
      </w:r>
      <w:r w:rsidR="00657C64" w:rsidRPr="001E0CBF">
        <w:rPr>
          <w:sz w:val="20"/>
          <w:szCs w:val="20"/>
        </w:rPr>
        <w:t>percentage of proteins per GO ID into a graph drawing program.</w:t>
      </w:r>
    </w:p>
    <w:p w:rsidR="00717C13" w:rsidRDefault="00717C13" w:rsidP="00504A6D">
      <w:pPr>
        <w:rPr>
          <w:sz w:val="20"/>
          <w:szCs w:val="20"/>
        </w:rPr>
      </w:pPr>
    </w:p>
    <w:p w:rsidR="008545E1" w:rsidRPr="001E0CBF" w:rsidRDefault="00050D51" w:rsidP="00504A6D">
      <w:pPr>
        <w:rPr>
          <w:sz w:val="20"/>
          <w:szCs w:val="20"/>
        </w:rPr>
      </w:pPr>
      <w:r w:rsidRPr="00050D51">
        <w:rPr>
          <w:noProof/>
          <w:sz w:val="20"/>
          <w:szCs w:val="20"/>
          <w:lang w:val="en-US"/>
        </w:rPr>
        <w:pict>
          <v:shape id="_x0000_s1141" type="#_x0000_t202" style="position:absolute;left:0;text-align:left;margin-left:0;margin-top:277.35pt;width:423.5pt;height:36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" strokecolor="#7f7f7f">
            <v:textbox>
              <w:txbxContent>
                <w:p w:rsidR="00953708" w:rsidRPr="008545E1" w:rsidRDefault="00953708" w:rsidP="007029F4">
                  <w:pPr>
                    <w:pStyle w:val="Iconstext"/>
                    <w:rPr>
                      <w:sz w:val="18"/>
                      <w:szCs w:val="18"/>
                    </w:rPr>
                  </w:pPr>
                  <w:r w:rsidRPr="008545E1">
                    <w:rPr>
                      <w:b/>
                      <w:sz w:val="18"/>
                      <w:szCs w:val="18"/>
                    </w:rPr>
                    <w:t>Figure 2.3</w:t>
                  </w:r>
                  <w:r w:rsidRPr="008545E1">
                    <w:rPr>
                      <w:sz w:val="18"/>
                      <w:szCs w:val="18"/>
                    </w:rPr>
                    <w:t xml:space="preserve"> </w:t>
                  </w:r>
                  <w:r w:rsidRPr="008545E1">
                    <w:rPr>
                      <w:b/>
                      <w:sz w:val="18"/>
                      <w:szCs w:val="18"/>
                    </w:rPr>
                    <w:t>GO ID statistics tab.</w:t>
                  </w:r>
                  <w:r w:rsidRPr="008545E1">
                    <w:rPr>
                      <w:sz w:val="18"/>
                      <w:szCs w:val="18"/>
                    </w:rPr>
                    <w:t xml:space="preserve"> Only the first 80 of the most common GO IDs are shown.</w:t>
                  </w:r>
                </w:p>
              </w:txbxContent>
            </v:textbox>
          </v:shape>
        </w:pict>
      </w:r>
      <w:r w:rsidR="00717C13" w:rsidRPr="001E0CBF">
        <w:rPr>
          <w:noProof/>
          <w:sz w:val="20"/>
          <w:szCs w:val="20"/>
          <w:lang w:eastAsia="en-GB"/>
        </w:rPr>
        <w:drawing>
          <wp:inline distT="0" distB="0" distL="0" distR="0">
            <wp:extent cx="5396230" cy="3377565"/>
            <wp:effectExtent l="0" t="0" r="0" b="63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6230" cy="3377565"/>
                    </a:xfrm>
                    <a:prstGeom prst="rect">
                      <a:avLst/>
                    </a:prstGeom>
                    <a:noFill/>
                    <a:ln>
                      <a:noFill/>
                    </a:ln>
                  </pic:spPr>
                </pic:pic>
              </a:graphicData>
            </a:graphic>
          </wp:inline>
        </w:drawing>
      </w:r>
    </w:p>
    <w:p w:rsidR="00C56DD7" w:rsidRPr="001E0CBF" w:rsidRDefault="00C56DD7" w:rsidP="00A54681">
      <w:pPr>
        <w:rPr>
          <w:noProof/>
          <w:sz w:val="20"/>
          <w:szCs w:val="20"/>
          <w:lang w:eastAsia="en-GB"/>
        </w:rPr>
      </w:pPr>
    </w:p>
    <w:p w:rsidR="00C56DD7" w:rsidRPr="001E0CBF" w:rsidRDefault="00C56DD7" w:rsidP="00C56DD7">
      <w:pPr>
        <w:spacing w:line="240" w:lineRule="auto"/>
        <w:rPr>
          <w:sz w:val="20"/>
          <w:szCs w:val="20"/>
        </w:rPr>
      </w:pPr>
      <w:r w:rsidRPr="001E0CBF">
        <w:rPr>
          <w:b/>
          <w:sz w:val="20"/>
          <w:szCs w:val="20"/>
        </w:rPr>
        <w:t xml:space="preserve"> </w:t>
      </w:r>
    </w:p>
    <w:p w:rsidR="008545E1" w:rsidRPr="00AB1AA5" w:rsidRDefault="00050D51" w:rsidP="008545E1">
      <w:pPr>
        <w:pStyle w:val="Heading3"/>
        <w:ind w:left="2160" w:hanging="2160"/>
        <w:jc w:val="left"/>
        <w:rPr>
          <w:b/>
          <w:sz w:val="28"/>
          <w:szCs w:val="28"/>
        </w:rPr>
      </w:pPr>
      <w:r w:rsidRPr="00050D51">
        <w:rPr>
          <w:b/>
          <w:noProof/>
          <w:lang w:val="en-US"/>
        </w:rPr>
        <w:pict>
          <v:rect id="Rectangle 57352" o:spid="_x0000_s1201" style="position:absolute;left:0;text-align:left;margin-left:-10.95pt;margin-top:-8.95pt;width:451pt;height:73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" fillcolor="#c2ecff" stroked="f" strokeweight=".25pt">
            <v:fill opacity="13107f"/>
          </v:rect>
        </w:pict>
      </w:r>
      <w:bookmarkStart w:id="42" w:name="_Toc277161576"/>
      <w:bookmarkStart w:id="43" w:name="_Toc277161934"/>
      <w:r w:rsidR="008545E1">
        <w:rPr>
          <w:b/>
          <w:sz w:val="28"/>
          <w:szCs w:val="28"/>
        </w:rPr>
        <w:t>Exercises</w:t>
      </w:r>
      <w:r w:rsidR="008545E1">
        <w:rPr>
          <w:b/>
          <w:sz w:val="28"/>
          <w:szCs w:val="28"/>
        </w:rPr>
        <w:tab/>
        <w:t>Filtering and Statistics</w:t>
      </w:r>
      <w:r w:rsidR="008545E1" w:rsidRPr="00AB1AA5">
        <w:rPr>
          <w:b/>
          <w:sz w:val="28"/>
          <w:szCs w:val="28"/>
        </w:rPr>
        <w:t xml:space="preserve"> </w:t>
      </w:r>
    </w:p>
    <w:p w:rsidR="003F4859" w:rsidRPr="00673167" w:rsidRDefault="00AB1E0E" w:rsidP="00673167">
      <w:pPr>
        <w:pStyle w:val="Heading2"/>
        <w:rPr>
          <w:b/>
          <w:sz w:val="20"/>
          <w:szCs w:val="20"/>
        </w:rPr>
      </w:pPr>
      <w:bookmarkStart w:id="44" w:name="_Toc277161577"/>
      <w:bookmarkEnd w:id="42"/>
      <w:bookmarkEnd w:id="43"/>
      <w:r w:rsidRPr="001E0CBF">
        <w:rPr>
          <w:color w:val="auto"/>
          <w:sz w:val="20"/>
          <w:szCs w:val="20"/>
        </w:rPr>
        <w:t xml:space="preserve">These exercises will demonstrate how to find GO annotations for a list of protein accessions, for example those obtained from a proteomics or microarray experiment, and </w:t>
      </w:r>
      <w:r w:rsidR="00717C13">
        <w:rPr>
          <w:color w:val="auto"/>
          <w:sz w:val="20"/>
          <w:szCs w:val="20"/>
        </w:rPr>
        <w:t xml:space="preserve">how </w:t>
      </w:r>
      <w:r w:rsidRPr="001E0CBF">
        <w:rPr>
          <w:color w:val="auto"/>
          <w:sz w:val="20"/>
          <w:szCs w:val="20"/>
        </w:rPr>
        <w:t>to view the statistics of the final set of annotations.</w:t>
      </w:r>
      <w:bookmarkEnd w:id="44"/>
    </w:p>
    <w:p w:rsidR="00210AB8" w:rsidRPr="00AB1AA5" w:rsidRDefault="00210AB8" w:rsidP="008545E1">
      <w:pPr>
        <w:pStyle w:val="Heading3"/>
        <w:ind w:left="2160" w:hanging="2160"/>
        <w:jc w:val="left"/>
        <w:rPr>
          <w:b/>
          <w:sz w:val="28"/>
          <w:szCs w:val="28"/>
        </w:rPr>
      </w:pPr>
      <w:bookmarkStart w:id="45" w:name="_Toc277161578"/>
      <w:r w:rsidRPr="00AB1AA5">
        <w:rPr>
          <w:b/>
          <w:sz w:val="28"/>
          <w:szCs w:val="28"/>
        </w:rPr>
        <w:t xml:space="preserve">Exercise </w:t>
      </w:r>
      <w:r w:rsidR="002A12E8" w:rsidRPr="00AB1AA5">
        <w:rPr>
          <w:b/>
          <w:sz w:val="28"/>
          <w:szCs w:val="28"/>
        </w:rPr>
        <w:t>4</w:t>
      </w:r>
      <w:r w:rsidR="008545E1">
        <w:rPr>
          <w:b/>
          <w:sz w:val="28"/>
          <w:szCs w:val="28"/>
        </w:rPr>
        <w:tab/>
      </w:r>
      <w:r w:rsidRPr="00AB1AA5">
        <w:rPr>
          <w:b/>
          <w:sz w:val="28"/>
          <w:szCs w:val="28"/>
        </w:rPr>
        <w:t>Finding annotations for a list of protein</w:t>
      </w:r>
      <w:r w:rsidR="008545E1">
        <w:rPr>
          <w:b/>
          <w:sz w:val="28"/>
          <w:szCs w:val="28"/>
        </w:rPr>
        <w:t>s</w:t>
      </w:r>
      <w:r w:rsidRPr="00AB1AA5">
        <w:rPr>
          <w:b/>
          <w:sz w:val="28"/>
          <w:szCs w:val="28"/>
        </w:rPr>
        <w:t xml:space="preserve"> </w:t>
      </w:r>
      <w:bookmarkEnd w:id="45"/>
    </w:p>
    <w:p w:rsidR="00601630" w:rsidRPr="008C2403" w:rsidRDefault="007029F4" w:rsidP="00601630">
      <w:pPr>
        <w:rPr>
          <w:sz w:val="20"/>
          <w:szCs w:val="20"/>
        </w:rPr>
      </w:pPr>
      <w:r>
        <w:rPr>
          <w:sz w:val="20"/>
          <w:szCs w:val="20"/>
        </w:rPr>
        <w:t xml:space="preserve">This exercise will </w:t>
      </w:r>
      <w:r w:rsidR="005E78E5">
        <w:rPr>
          <w:sz w:val="20"/>
          <w:szCs w:val="20"/>
        </w:rPr>
        <w:t>use a pre-gene</w:t>
      </w:r>
      <w:r w:rsidR="00B64410">
        <w:rPr>
          <w:sz w:val="20"/>
          <w:szCs w:val="20"/>
        </w:rPr>
        <w:t xml:space="preserve">rated list of </w:t>
      </w:r>
      <w:proofErr w:type="spellStart"/>
      <w:r w:rsidR="00B64410">
        <w:rPr>
          <w:sz w:val="20"/>
          <w:szCs w:val="20"/>
        </w:rPr>
        <w:t>UniProtKB</w:t>
      </w:r>
      <w:proofErr w:type="spellEnd"/>
      <w:r w:rsidR="00B64410">
        <w:rPr>
          <w:sz w:val="20"/>
          <w:szCs w:val="20"/>
        </w:rPr>
        <w:t xml:space="preserve"> accession </w:t>
      </w:r>
      <w:r>
        <w:rPr>
          <w:sz w:val="20"/>
          <w:szCs w:val="20"/>
        </w:rPr>
        <w:t>numbers</w:t>
      </w:r>
      <w:r w:rsidR="005E78E5">
        <w:rPr>
          <w:sz w:val="20"/>
          <w:szCs w:val="20"/>
        </w:rPr>
        <w:t xml:space="preserve">. </w:t>
      </w:r>
      <w:r w:rsidR="00601630" w:rsidRPr="001E0CBF">
        <w:rPr>
          <w:sz w:val="20"/>
          <w:szCs w:val="20"/>
        </w:rPr>
        <w:t xml:space="preserve">The list </w:t>
      </w:r>
      <w:r w:rsidR="00816CA2">
        <w:rPr>
          <w:sz w:val="20"/>
          <w:szCs w:val="20"/>
        </w:rPr>
        <w:t>is</w:t>
      </w:r>
      <w:r w:rsidR="00601630" w:rsidRPr="001E0CBF">
        <w:rPr>
          <w:sz w:val="20"/>
          <w:szCs w:val="20"/>
        </w:rPr>
        <w:t xml:space="preserve"> a </w:t>
      </w:r>
      <w:proofErr w:type="spellStart"/>
      <w:r w:rsidR="00601630" w:rsidRPr="001E0CBF">
        <w:rPr>
          <w:sz w:val="20"/>
          <w:szCs w:val="20"/>
        </w:rPr>
        <w:t>subproteome</w:t>
      </w:r>
      <w:proofErr w:type="spellEnd"/>
      <w:r w:rsidR="00601630" w:rsidRPr="001E0CBF">
        <w:rPr>
          <w:sz w:val="20"/>
          <w:szCs w:val="20"/>
        </w:rPr>
        <w:t xml:space="preserve"> of a </w:t>
      </w:r>
      <w:proofErr w:type="spellStart"/>
      <w:r w:rsidR="00601630" w:rsidRPr="001E0CBF">
        <w:rPr>
          <w:sz w:val="20"/>
          <w:szCs w:val="20"/>
        </w:rPr>
        <w:t>Jurkat</w:t>
      </w:r>
      <w:proofErr w:type="spellEnd"/>
      <w:r w:rsidR="00601630" w:rsidRPr="001E0CBF">
        <w:rPr>
          <w:sz w:val="20"/>
          <w:szCs w:val="20"/>
        </w:rPr>
        <w:t xml:space="preserve"> (T-cell leukaemia) cell line</w:t>
      </w:r>
      <w:r w:rsidR="005417B1" w:rsidRPr="001E0CBF">
        <w:rPr>
          <w:sz w:val="20"/>
          <w:szCs w:val="20"/>
        </w:rPr>
        <w:t xml:space="preserve">, originally published by </w:t>
      </w:r>
      <w:proofErr w:type="spellStart"/>
      <w:r w:rsidR="005417B1" w:rsidRPr="001E0CBF">
        <w:rPr>
          <w:sz w:val="20"/>
          <w:szCs w:val="20"/>
        </w:rPr>
        <w:t>Bantscheff</w:t>
      </w:r>
      <w:proofErr w:type="spellEnd"/>
      <w:r w:rsidR="005417B1" w:rsidRPr="001E0CBF">
        <w:rPr>
          <w:sz w:val="20"/>
          <w:szCs w:val="20"/>
        </w:rPr>
        <w:t xml:space="preserve"> </w:t>
      </w:r>
      <w:r w:rsidR="005417B1" w:rsidRPr="001E0CBF">
        <w:rPr>
          <w:i/>
          <w:sz w:val="20"/>
          <w:szCs w:val="20"/>
        </w:rPr>
        <w:t>et al</w:t>
      </w:r>
      <w:r w:rsidR="005417B1" w:rsidRPr="001E0CBF">
        <w:rPr>
          <w:sz w:val="20"/>
          <w:szCs w:val="20"/>
        </w:rPr>
        <w:t>. [</w:t>
      </w:r>
      <w:r w:rsidR="00AB1E0E" w:rsidRPr="001E0CBF">
        <w:rPr>
          <w:sz w:val="20"/>
          <w:szCs w:val="20"/>
        </w:rPr>
        <w:t>2</w:t>
      </w:r>
      <w:r w:rsidR="005417B1" w:rsidRPr="001E0CBF">
        <w:rPr>
          <w:sz w:val="20"/>
          <w:szCs w:val="20"/>
        </w:rPr>
        <w:t>]</w:t>
      </w:r>
      <w:r w:rsidR="00601630" w:rsidRPr="001E0CBF">
        <w:rPr>
          <w:sz w:val="20"/>
          <w:szCs w:val="20"/>
        </w:rPr>
        <w:t xml:space="preserve">. </w:t>
      </w:r>
      <w:r w:rsidR="008C2403" w:rsidRPr="001E3FC7">
        <w:rPr>
          <w:sz w:val="20"/>
          <w:szCs w:val="20"/>
        </w:rPr>
        <w:t xml:space="preserve">The list can be found at: </w:t>
      </w:r>
      <w:hyperlink r:id="rId33" w:history="1">
        <w:r w:rsidR="001E3FC7" w:rsidRPr="001E3FC7">
          <w:rPr>
            <w:rStyle w:val="Hyperlink"/>
            <w:rFonts w:ascii="Arial" w:hAnsi="Arial"/>
            <w:szCs w:val="20"/>
          </w:rPr>
          <w:t>ftp://ftp.ebi.ac.uk/pub/contrib/goa/Tutorial_Data/Dec_2010</w:t>
        </w:r>
      </w:hyperlink>
      <w:r w:rsidR="001E3FC7" w:rsidRPr="001E3FC7">
        <w:rPr>
          <w:color w:val="215868" w:themeColor="accent5" w:themeShade="80"/>
          <w:sz w:val="20"/>
          <w:szCs w:val="20"/>
        </w:rPr>
        <w:t xml:space="preserve"> </w:t>
      </w:r>
      <w:r w:rsidR="008C2403" w:rsidRPr="001E3FC7">
        <w:rPr>
          <w:rStyle w:val="Hyperlink"/>
          <w:rFonts w:ascii="Arial" w:hAnsi="Arial"/>
          <w:color w:val="auto"/>
          <w:szCs w:val="20"/>
          <w:u w:val="none"/>
        </w:rPr>
        <w:t xml:space="preserve">in the file </w:t>
      </w:r>
      <w:r w:rsidR="008C2403" w:rsidRPr="001E3FC7">
        <w:rPr>
          <w:sz w:val="20"/>
          <w:szCs w:val="20"/>
        </w:rPr>
        <w:t>‘quickgo_query.txt’</w:t>
      </w:r>
      <w:r w:rsidR="001E3FC7" w:rsidRPr="001E3FC7">
        <w:rPr>
          <w:rStyle w:val="Hyperlink"/>
          <w:rFonts w:ascii="Arial" w:hAnsi="Arial"/>
          <w:color w:val="auto"/>
          <w:szCs w:val="20"/>
          <w:u w:val="none"/>
        </w:rPr>
        <w:t>.</w:t>
      </w:r>
    </w:p>
    <w:p w:rsidR="00210AB8" w:rsidRPr="00717C13" w:rsidRDefault="000373F9" w:rsidP="00B16500">
      <w:pPr>
        <w:numPr>
          <w:ilvl w:val="0"/>
          <w:numId w:val="12"/>
        </w:numPr>
        <w:spacing w:beforeAutospacing="1" w:afterAutospacing="1"/>
        <w:rPr>
          <w:i/>
          <w:sz w:val="20"/>
          <w:szCs w:val="20"/>
        </w:rPr>
      </w:pPr>
      <w:r w:rsidRPr="00717C13">
        <w:rPr>
          <w:i/>
          <w:sz w:val="20"/>
          <w:szCs w:val="20"/>
        </w:rPr>
        <w:t>From the</w:t>
      </w:r>
      <w:r w:rsidR="00210AB8" w:rsidRPr="00717C13">
        <w:rPr>
          <w:i/>
          <w:sz w:val="20"/>
          <w:szCs w:val="20"/>
        </w:rPr>
        <w:t xml:space="preserve"> </w:t>
      </w:r>
      <w:proofErr w:type="spellStart"/>
      <w:r w:rsidR="00210AB8" w:rsidRPr="00717C13">
        <w:rPr>
          <w:i/>
          <w:sz w:val="20"/>
          <w:szCs w:val="20"/>
        </w:rPr>
        <w:t>QuickGO</w:t>
      </w:r>
      <w:proofErr w:type="spellEnd"/>
      <w:r w:rsidR="00B16500" w:rsidRPr="00717C13">
        <w:rPr>
          <w:i/>
          <w:sz w:val="20"/>
          <w:szCs w:val="20"/>
        </w:rPr>
        <w:t xml:space="preserve"> </w:t>
      </w:r>
      <w:r w:rsidRPr="00717C13">
        <w:rPr>
          <w:i/>
          <w:sz w:val="20"/>
          <w:szCs w:val="20"/>
        </w:rPr>
        <w:t>home page, click on ‘</w:t>
      </w:r>
      <w:r w:rsidRPr="00717C13">
        <w:rPr>
          <w:bCs/>
          <w:i/>
          <w:sz w:val="20"/>
          <w:szCs w:val="20"/>
          <w:lang w:val="en-US"/>
        </w:rPr>
        <w:t>Search and Filter GO annotation sets’.</w:t>
      </w:r>
    </w:p>
    <w:p w:rsidR="00A853E9" w:rsidRPr="00717C13" w:rsidRDefault="00A853E9" w:rsidP="00B16500">
      <w:pPr>
        <w:numPr>
          <w:ilvl w:val="0"/>
          <w:numId w:val="12"/>
        </w:numPr>
        <w:spacing w:beforeAutospacing="1" w:afterAutospacing="1"/>
        <w:rPr>
          <w:i/>
          <w:sz w:val="20"/>
          <w:szCs w:val="20"/>
        </w:rPr>
      </w:pPr>
      <w:r w:rsidRPr="00717C13">
        <w:rPr>
          <w:i/>
          <w:sz w:val="20"/>
          <w:szCs w:val="20"/>
        </w:rPr>
        <w:t>Click on the ‘Filter’ button.</w:t>
      </w:r>
    </w:p>
    <w:p w:rsidR="00A853E9" w:rsidRPr="00717C13" w:rsidRDefault="00A853E9" w:rsidP="00B16500">
      <w:pPr>
        <w:numPr>
          <w:ilvl w:val="0"/>
          <w:numId w:val="12"/>
        </w:numPr>
        <w:spacing w:beforeAutospacing="1" w:afterAutospacing="1"/>
        <w:rPr>
          <w:i/>
          <w:sz w:val="20"/>
          <w:szCs w:val="20"/>
        </w:rPr>
      </w:pPr>
      <w:r w:rsidRPr="00717C13">
        <w:rPr>
          <w:i/>
          <w:sz w:val="20"/>
          <w:szCs w:val="20"/>
        </w:rPr>
        <w:t>Click on the ‘ID’ tab.</w:t>
      </w:r>
    </w:p>
    <w:p w:rsidR="00210AB8" w:rsidRPr="00717C13" w:rsidRDefault="005E78E5" w:rsidP="00717C13">
      <w:pPr>
        <w:numPr>
          <w:ilvl w:val="0"/>
          <w:numId w:val="12"/>
        </w:numPr>
        <w:spacing w:beforeAutospacing="1" w:afterAutospacing="1"/>
        <w:rPr>
          <w:i/>
          <w:sz w:val="20"/>
          <w:szCs w:val="20"/>
        </w:rPr>
      </w:pPr>
      <w:r w:rsidRPr="00717C13">
        <w:rPr>
          <w:i/>
          <w:sz w:val="20"/>
          <w:szCs w:val="20"/>
        </w:rPr>
        <w:t xml:space="preserve">Paste the </w:t>
      </w:r>
      <w:r w:rsidR="00210AB8" w:rsidRPr="00717C13">
        <w:rPr>
          <w:i/>
          <w:sz w:val="20"/>
          <w:szCs w:val="20"/>
        </w:rPr>
        <w:t xml:space="preserve">list of </w:t>
      </w:r>
      <w:proofErr w:type="spellStart"/>
      <w:r w:rsidR="00210AB8" w:rsidRPr="00717C13">
        <w:rPr>
          <w:i/>
          <w:sz w:val="20"/>
          <w:szCs w:val="20"/>
        </w:rPr>
        <w:t>UniProtKB</w:t>
      </w:r>
      <w:proofErr w:type="spellEnd"/>
      <w:r w:rsidR="00210AB8" w:rsidRPr="00717C13">
        <w:rPr>
          <w:i/>
          <w:sz w:val="20"/>
          <w:szCs w:val="20"/>
        </w:rPr>
        <w:t xml:space="preserve"> accession numbers</w:t>
      </w:r>
      <w:r w:rsidRPr="00717C13">
        <w:rPr>
          <w:i/>
          <w:sz w:val="20"/>
          <w:szCs w:val="20"/>
        </w:rPr>
        <w:t xml:space="preserve"> from </w:t>
      </w:r>
      <w:r w:rsidR="00717C13">
        <w:rPr>
          <w:i/>
          <w:sz w:val="20"/>
          <w:szCs w:val="20"/>
        </w:rPr>
        <w:t xml:space="preserve">the </w:t>
      </w:r>
      <w:r w:rsidRPr="00717C13">
        <w:rPr>
          <w:i/>
          <w:sz w:val="20"/>
          <w:szCs w:val="20"/>
        </w:rPr>
        <w:t>‘quickgo_query.txt’</w:t>
      </w:r>
      <w:r w:rsidR="00D20BA9" w:rsidRPr="00717C13">
        <w:rPr>
          <w:i/>
          <w:sz w:val="20"/>
          <w:szCs w:val="20"/>
        </w:rPr>
        <w:t xml:space="preserve"> </w:t>
      </w:r>
      <w:r w:rsidR="008C2403">
        <w:rPr>
          <w:i/>
          <w:sz w:val="20"/>
          <w:szCs w:val="20"/>
        </w:rPr>
        <w:t xml:space="preserve">file </w:t>
      </w:r>
      <w:r w:rsidR="00D20BA9" w:rsidRPr="00717C13">
        <w:rPr>
          <w:i/>
          <w:sz w:val="20"/>
          <w:szCs w:val="20"/>
        </w:rPr>
        <w:t xml:space="preserve">into the ‘ID’ filter </w:t>
      </w:r>
      <w:r w:rsidR="008C2403">
        <w:rPr>
          <w:i/>
          <w:sz w:val="20"/>
          <w:szCs w:val="20"/>
        </w:rPr>
        <w:t xml:space="preserve">box. </w:t>
      </w:r>
      <w:r w:rsidR="00210AB8" w:rsidRPr="00717C13">
        <w:rPr>
          <w:i/>
          <w:sz w:val="20"/>
          <w:szCs w:val="20"/>
        </w:rPr>
        <w:t xml:space="preserve">N.B. Do not </w:t>
      </w:r>
      <w:r w:rsidR="00516661" w:rsidRPr="00717C13">
        <w:rPr>
          <w:i/>
          <w:sz w:val="20"/>
          <w:szCs w:val="20"/>
        </w:rPr>
        <w:t>tick any of the boxes below the text box.</w:t>
      </w:r>
    </w:p>
    <w:p w:rsidR="00210AB8" w:rsidRPr="00717C13" w:rsidRDefault="00516661" w:rsidP="00AB1E0E">
      <w:pPr>
        <w:numPr>
          <w:ilvl w:val="0"/>
          <w:numId w:val="12"/>
        </w:numPr>
        <w:spacing w:beforeAutospacing="1" w:afterAutospacing="1"/>
        <w:rPr>
          <w:i/>
          <w:sz w:val="20"/>
          <w:szCs w:val="20"/>
        </w:rPr>
      </w:pPr>
      <w:r w:rsidRPr="00717C13">
        <w:rPr>
          <w:i/>
          <w:sz w:val="20"/>
          <w:szCs w:val="20"/>
        </w:rPr>
        <w:t>Click on ‘Refresh’ to view the annotations to this list of proteins.</w:t>
      </w:r>
      <w:r w:rsidR="00601630" w:rsidRPr="00717C13">
        <w:rPr>
          <w:i/>
          <w:sz w:val="20"/>
          <w:szCs w:val="20"/>
        </w:rPr>
        <w:t xml:space="preserve"> N.B. You may have to wait a few seconds for it to load.</w:t>
      </w:r>
    </w:p>
    <w:p w:rsidR="00210AB8" w:rsidRPr="001E0CBF" w:rsidRDefault="00A8125D" w:rsidP="00210AB8">
      <w:pPr>
        <w:pStyle w:val="Iconstext"/>
        <w:rPr>
          <w:sz w:val="20"/>
          <w:szCs w:val="20"/>
        </w:rPr>
      </w:pPr>
      <w:r w:rsidRPr="001E0CBF">
        <w:rPr>
          <w:noProof/>
          <w:sz w:val="20"/>
          <w:szCs w:val="20"/>
          <w:lang w:eastAsia="en-GB"/>
        </w:rPr>
        <w:drawing>
          <wp:inline distT="0" distB="0" distL="0" distR="0">
            <wp:extent cx="241300" cy="241300"/>
            <wp:effectExtent l="0" t="0" r="12700" b="12700"/>
            <wp:docPr id="49" name="Picture 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210AB8" w:rsidRPr="001E0CBF">
        <w:rPr>
          <w:sz w:val="20"/>
          <w:szCs w:val="20"/>
        </w:rPr>
        <w:t xml:space="preserve"> </w:t>
      </w:r>
    </w:p>
    <w:p w:rsidR="00210AB8" w:rsidRPr="001E0CBF" w:rsidRDefault="00210AB8" w:rsidP="00AB1E0E">
      <w:pPr>
        <w:pStyle w:val="Iconstext"/>
        <w:spacing w:after="240"/>
        <w:rPr>
          <w:i/>
          <w:sz w:val="20"/>
          <w:szCs w:val="20"/>
        </w:rPr>
      </w:pPr>
      <w:r w:rsidRPr="001E0CBF">
        <w:rPr>
          <w:b/>
          <w:sz w:val="20"/>
          <w:szCs w:val="20"/>
        </w:rPr>
        <w:t>Question 1:</w:t>
      </w:r>
      <w:r w:rsidRPr="001E0CBF">
        <w:rPr>
          <w:sz w:val="20"/>
          <w:szCs w:val="20"/>
        </w:rPr>
        <w:t xml:space="preserve"> </w:t>
      </w:r>
      <w:r w:rsidR="00B015DC" w:rsidRPr="001E0CBF">
        <w:rPr>
          <w:sz w:val="20"/>
          <w:szCs w:val="20"/>
        </w:rPr>
        <w:t>For this list of proteins, how many annotations are there using both manual and electronic evidence codes together</w:t>
      </w:r>
      <w:r w:rsidRPr="001E0CBF">
        <w:rPr>
          <w:sz w:val="20"/>
          <w:szCs w:val="20"/>
        </w:rPr>
        <w:t>?</w:t>
      </w:r>
      <w:r w:rsidR="00504A6D" w:rsidRPr="001E0CBF">
        <w:rPr>
          <w:sz w:val="20"/>
          <w:szCs w:val="20"/>
        </w:rPr>
        <w:t xml:space="preserve"> </w:t>
      </w:r>
      <w:r w:rsidR="00504A6D" w:rsidRPr="001E0CBF">
        <w:rPr>
          <w:i/>
          <w:sz w:val="20"/>
          <w:szCs w:val="20"/>
        </w:rPr>
        <w:t xml:space="preserve">Clue: See </w:t>
      </w:r>
      <w:r w:rsidR="000373F9" w:rsidRPr="001E0CBF">
        <w:rPr>
          <w:i/>
          <w:sz w:val="20"/>
          <w:szCs w:val="20"/>
        </w:rPr>
        <w:t>‘Results’.</w:t>
      </w:r>
    </w:p>
    <w:p w:rsidR="00AB1E0E" w:rsidRPr="001E0CBF" w:rsidRDefault="00AB1E0E" w:rsidP="00AB1E0E">
      <w:pPr>
        <w:pStyle w:val="Iconstext"/>
        <w:numPr>
          <w:ilvl w:val="0"/>
          <w:numId w:val="12"/>
        </w:numPr>
        <w:spacing w:after="240"/>
        <w:ind w:left="714" w:hanging="357"/>
        <w:rPr>
          <w:sz w:val="20"/>
          <w:szCs w:val="20"/>
        </w:rPr>
      </w:pPr>
      <w:r w:rsidRPr="001E0CBF">
        <w:rPr>
          <w:i/>
          <w:sz w:val="20"/>
          <w:szCs w:val="20"/>
        </w:rPr>
        <w:t>Now filter these annotations to view only those made with a manual experimental evidence code using the ‘Evidence’ (evidence code) filter box.</w:t>
      </w:r>
    </w:p>
    <w:p w:rsidR="00210AB8" w:rsidRPr="001E0CBF" w:rsidRDefault="00210AB8" w:rsidP="00210AB8">
      <w:pPr>
        <w:pStyle w:val="Iconstext"/>
        <w:rPr>
          <w:sz w:val="20"/>
          <w:szCs w:val="20"/>
        </w:rPr>
      </w:pPr>
      <w:r w:rsidRPr="001E0CBF">
        <w:rPr>
          <w:b/>
          <w:sz w:val="20"/>
          <w:szCs w:val="20"/>
        </w:rPr>
        <w:t>Question 2:</w:t>
      </w:r>
      <w:r w:rsidRPr="001E0CBF">
        <w:rPr>
          <w:sz w:val="20"/>
          <w:szCs w:val="20"/>
        </w:rPr>
        <w:t xml:space="preserve"> </w:t>
      </w:r>
      <w:r w:rsidR="00B015DC" w:rsidRPr="001E0CBF">
        <w:rPr>
          <w:sz w:val="20"/>
          <w:szCs w:val="20"/>
        </w:rPr>
        <w:t>For this list of proteins, how many annotations are there using only manual experimental evidence codes</w:t>
      </w:r>
      <w:r w:rsidRPr="001E0CBF">
        <w:rPr>
          <w:sz w:val="20"/>
          <w:szCs w:val="20"/>
        </w:rPr>
        <w:t>?</w:t>
      </w:r>
    </w:p>
    <w:p w:rsidR="000373F9" w:rsidRPr="001E0CBF" w:rsidRDefault="000373F9" w:rsidP="00210AB8">
      <w:pPr>
        <w:pStyle w:val="Iconstext"/>
        <w:rPr>
          <w:sz w:val="20"/>
          <w:szCs w:val="20"/>
        </w:rPr>
      </w:pPr>
    </w:p>
    <w:p w:rsidR="00C32017" w:rsidRPr="00AB1AA5" w:rsidRDefault="00C32017" w:rsidP="00C32017">
      <w:pPr>
        <w:pStyle w:val="Heading3"/>
        <w:rPr>
          <w:b/>
          <w:sz w:val="28"/>
          <w:szCs w:val="28"/>
        </w:rPr>
      </w:pPr>
      <w:bookmarkStart w:id="46" w:name="_Toc277161579"/>
      <w:r w:rsidRPr="00AB1AA5">
        <w:rPr>
          <w:b/>
          <w:sz w:val="28"/>
          <w:szCs w:val="28"/>
        </w:rPr>
        <w:t xml:space="preserve">Exercise </w:t>
      </w:r>
      <w:r w:rsidR="007029F4">
        <w:rPr>
          <w:b/>
          <w:sz w:val="28"/>
          <w:szCs w:val="28"/>
        </w:rPr>
        <w:t>5</w:t>
      </w:r>
      <w:r w:rsidRPr="00AB1AA5">
        <w:rPr>
          <w:b/>
          <w:sz w:val="28"/>
          <w:szCs w:val="28"/>
        </w:rPr>
        <w:t xml:space="preserve"> </w:t>
      </w:r>
      <w:r w:rsidR="002A12E8" w:rsidRPr="00AB1AA5">
        <w:rPr>
          <w:b/>
          <w:sz w:val="28"/>
          <w:szCs w:val="28"/>
        </w:rPr>
        <w:tab/>
      </w:r>
      <w:r w:rsidRPr="00AB1AA5">
        <w:rPr>
          <w:b/>
          <w:sz w:val="28"/>
          <w:szCs w:val="28"/>
        </w:rPr>
        <w:t>Viewing annotation statistics</w:t>
      </w:r>
      <w:bookmarkEnd w:id="46"/>
    </w:p>
    <w:p w:rsidR="00387CD4" w:rsidRPr="001E0CBF" w:rsidRDefault="00387CD4" w:rsidP="00387CD4">
      <w:pPr>
        <w:numPr>
          <w:ilvl w:val="0"/>
          <w:numId w:val="14"/>
        </w:numPr>
        <w:spacing w:beforeAutospacing="1" w:afterAutospacing="1"/>
        <w:rPr>
          <w:i/>
          <w:sz w:val="20"/>
          <w:szCs w:val="20"/>
        </w:rPr>
      </w:pPr>
      <w:r w:rsidRPr="001E0CBF">
        <w:rPr>
          <w:i/>
          <w:sz w:val="20"/>
          <w:szCs w:val="20"/>
        </w:rPr>
        <w:t xml:space="preserve">Use the set of annotations, filtered for manual experimental evidence codes, generated in </w:t>
      </w:r>
      <w:r w:rsidR="00717C13">
        <w:rPr>
          <w:i/>
          <w:sz w:val="20"/>
          <w:szCs w:val="20"/>
        </w:rPr>
        <w:t>Exercise 4</w:t>
      </w:r>
      <w:r w:rsidRPr="001E0CBF">
        <w:rPr>
          <w:i/>
          <w:sz w:val="20"/>
          <w:szCs w:val="20"/>
        </w:rPr>
        <w:t xml:space="preserve"> to</w:t>
      </w:r>
      <w:r w:rsidR="000373F9" w:rsidRPr="001E0CBF">
        <w:rPr>
          <w:i/>
          <w:sz w:val="20"/>
          <w:szCs w:val="20"/>
        </w:rPr>
        <w:t xml:space="preserve"> view the annotation statistics (Click on the ‘Statistics’ tab).</w:t>
      </w:r>
    </w:p>
    <w:p w:rsidR="00387CD4" w:rsidRPr="001E0CBF" w:rsidRDefault="00A8125D" w:rsidP="007029F4">
      <w:pPr>
        <w:pStyle w:val="Iconstext"/>
        <w:rPr>
          <w:sz w:val="20"/>
          <w:szCs w:val="20"/>
        </w:rPr>
      </w:pPr>
      <w:r w:rsidRPr="001E0CBF">
        <w:rPr>
          <w:noProof/>
          <w:sz w:val="20"/>
          <w:szCs w:val="20"/>
          <w:lang w:eastAsia="en-GB"/>
        </w:rPr>
        <w:drawing>
          <wp:inline distT="0" distB="0" distL="0" distR="0">
            <wp:extent cx="241300" cy="241300"/>
            <wp:effectExtent l="0" t="0" r="12700" b="12700"/>
            <wp:docPr id="50" name="Picture 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387CD4" w:rsidRPr="001E0CBF">
        <w:rPr>
          <w:sz w:val="20"/>
          <w:szCs w:val="20"/>
        </w:rPr>
        <w:t xml:space="preserve"> </w:t>
      </w:r>
    </w:p>
    <w:p w:rsidR="00387CD4" w:rsidRPr="001E0CBF" w:rsidRDefault="00387CD4" w:rsidP="007029F4">
      <w:pPr>
        <w:pStyle w:val="Iconstext"/>
        <w:rPr>
          <w:sz w:val="20"/>
          <w:szCs w:val="20"/>
        </w:rPr>
      </w:pPr>
      <w:r w:rsidRPr="001E0CBF">
        <w:rPr>
          <w:b/>
          <w:sz w:val="20"/>
          <w:szCs w:val="20"/>
        </w:rPr>
        <w:t>Question 1:</w:t>
      </w:r>
      <w:r w:rsidRPr="001E0CBF">
        <w:rPr>
          <w:sz w:val="20"/>
          <w:szCs w:val="20"/>
        </w:rPr>
        <w:t xml:space="preserve"> What is the GO term </w:t>
      </w:r>
      <w:r w:rsidR="00AB1E0E" w:rsidRPr="001E0CBF">
        <w:rPr>
          <w:sz w:val="20"/>
          <w:szCs w:val="20"/>
        </w:rPr>
        <w:t>associated with the most proteins</w:t>
      </w:r>
      <w:r w:rsidRPr="001E0CBF">
        <w:rPr>
          <w:sz w:val="20"/>
          <w:szCs w:val="20"/>
        </w:rPr>
        <w:t>?</w:t>
      </w:r>
    </w:p>
    <w:p w:rsidR="00387CD4" w:rsidRPr="001E0CBF" w:rsidRDefault="00387CD4" w:rsidP="007029F4">
      <w:pPr>
        <w:pStyle w:val="Iconstext"/>
        <w:rPr>
          <w:sz w:val="20"/>
          <w:szCs w:val="20"/>
        </w:rPr>
      </w:pPr>
      <w:r w:rsidRPr="001E0CBF">
        <w:rPr>
          <w:b/>
          <w:sz w:val="20"/>
          <w:szCs w:val="20"/>
        </w:rPr>
        <w:t>Question 2:</w:t>
      </w:r>
      <w:r w:rsidRPr="001E0CBF">
        <w:rPr>
          <w:sz w:val="20"/>
          <w:szCs w:val="20"/>
        </w:rPr>
        <w:t xml:space="preserve"> What are the top t</w:t>
      </w:r>
      <w:r w:rsidR="00AB1E0E" w:rsidRPr="001E0CBF">
        <w:rPr>
          <w:sz w:val="20"/>
          <w:szCs w:val="20"/>
        </w:rPr>
        <w:t>hree evidence codes used in the annotations</w:t>
      </w:r>
      <w:r w:rsidRPr="001E0CBF">
        <w:rPr>
          <w:sz w:val="20"/>
          <w:szCs w:val="20"/>
        </w:rPr>
        <w:t>?</w:t>
      </w:r>
    </w:p>
    <w:p w:rsidR="001F3E66" w:rsidRPr="001E0CBF" w:rsidRDefault="001F3E66" w:rsidP="007029F4">
      <w:pPr>
        <w:pStyle w:val="Iconstext"/>
        <w:rPr>
          <w:sz w:val="20"/>
          <w:szCs w:val="20"/>
        </w:rPr>
      </w:pPr>
      <w:r w:rsidRPr="001E0CBF">
        <w:rPr>
          <w:b/>
          <w:sz w:val="20"/>
          <w:szCs w:val="20"/>
        </w:rPr>
        <w:t>Question 3:</w:t>
      </w:r>
      <w:r w:rsidRPr="001E0CBF">
        <w:rPr>
          <w:sz w:val="20"/>
          <w:szCs w:val="20"/>
        </w:rPr>
        <w:t xml:space="preserve"> Which two annotation groups have made the most annotations for this set?</w:t>
      </w:r>
    </w:p>
    <w:p w:rsidR="00B037B3" w:rsidRPr="008C7EDF" w:rsidRDefault="001F3E66" w:rsidP="00B037B3">
      <w:pPr>
        <w:pStyle w:val="Iconstext"/>
        <w:rPr>
          <w:i/>
          <w:color w:val="008080"/>
          <w:sz w:val="20"/>
          <w:szCs w:val="20"/>
        </w:rPr>
      </w:pPr>
      <w:r w:rsidRPr="001E0CBF">
        <w:rPr>
          <w:b/>
          <w:sz w:val="20"/>
          <w:szCs w:val="20"/>
        </w:rPr>
        <w:t>Question 4:</w:t>
      </w:r>
      <w:r w:rsidRPr="001E0CBF">
        <w:rPr>
          <w:sz w:val="20"/>
          <w:szCs w:val="20"/>
        </w:rPr>
        <w:t xml:space="preserve"> </w:t>
      </w:r>
      <w:r w:rsidR="00B037B3" w:rsidRPr="00B037B3">
        <w:rPr>
          <w:sz w:val="20"/>
          <w:szCs w:val="20"/>
        </w:rPr>
        <w:t>How many proteins have manual experimental annotations?</w:t>
      </w:r>
      <w:r w:rsidR="00B037B3" w:rsidRPr="008C7EDF">
        <w:rPr>
          <w:color w:val="008080"/>
          <w:sz w:val="20"/>
          <w:szCs w:val="20"/>
        </w:rPr>
        <w:t xml:space="preserve"> </w:t>
      </w:r>
    </w:p>
    <w:p w:rsidR="00F51864" w:rsidRPr="001E0CBF" w:rsidRDefault="00F51864" w:rsidP="00B037B3">
      <w:pPr>
        <w:pStyle w:val="Iconstext"/>
        <w:rPr>
          <w:i/>
          <w:sz w:val="20"/>
          <w:szCs w:val="20"/>
        </w:rPr>
      </w:pPr>
    </w:p>
    <w:p w:rsidR="002A12E8" w:rsidRPr="002A12E8" w:rsidRDefault="00673167" w:rsidP="002A12E8">
      <w:pPr>
        <w:pStyle w:val="Heading1"/>
        <w:rPr>
          <w:sz w:val="28"/>
          <w:szCs w:val="28"/>
        </w:rPr>
      </w:pPr>
      <w:r w:rsidRPr="00673167">
        <w:rPr>
          <w:sz w:val="28"/>
          <w:szCs w:val="28"/>
        </w:rPr>
        <w:t>3</w:t>
      </w:r>
      <w:r w:rsidRPr="00673167">
        <w:rPr>
          <w:sz w:val="28"/>
          <w:szCs w:val="28"/>
        </w:rPr>
        <w:tab/>
        <w:t>GO Slims</w:t>
      </w:r>
    </w:p>
    <w:p w:rsidR="00F51864" w:rsidRPr="001E0CBF" w:rsidRDefault="00F51864" w:rsidP="00F51864">
      <w:pPr>
        <w:rPr>
          <w:sz w:val="20"/>
          <w:szCs w:val="20"/>
        </w:rPr>
      </w:pPr>
      <w:r w:rsidRPr="001E0CBF">
        <w:rPr>
          <w:sz w:val="20"/>
          <w:szCs w:val="20"/>
        </w:rPr>
        <w:t>GO slims are cut-down versions of GO</w:t>
      </w:r>
      <w:r w:rsidR="00717C13">
        <w:rPr>
          <w:sz w:val="20"/>
          <w:szCs w:val="20"/>
        </w:rPr>
        <w:t>,</w:t>
      </w:r>
      <w:r w:rsidRPr="001E0CBF">
        <w:rPr>
          <w:sz w:val="20"/>
          <w:szCs w:val="20"/>
        </w:rPr>
        <w:t xml:space="preserve"> containing a subset of the terms in the whole GO. They give a broad overview of the ontology without the detail of the specific fine grained terms. GO slims are particularly useful for giving a summary of the results of </w:t>
      </w:r>
      <w:r w:rsidRPr="001E0CBF">
        <w:rPr>
          <w:b/>
          <w:sz w:val="20"/>
          <w:szCs w:val="20"/>
        </w:rPr>
        <w:t>GO annotation</w:t>
      </w:r>
      <w:r w:rsidRPr="001E0CBF">
        <w:rPr>
          <w:sz w:val="20"/>
          <w:szCs w:val="20"/>
        </w:rPr>
        <w:t xml:space="preserve"> of a proteome, list of genes from a microarray, or </w:t>
      </w:r>
      <w:proofErr w:type="spellStart"/>
      <w:r w:rsidRPr="001E0CBF">
        <w:rPr>
          <w:sz w:val="20"/>
          <w:szCs w:val="20"/>
        </w:rPr>
        <w:t>cDNA</w:t>
      </w:r>
      <w:proofErr w:type="spellEnd"/>
      <w:r w:rsidRPr="001E0CBF">
        <w:rPr>
          <w:sz w:val="20"/>
          <w:szCs w:val="20"/>
        </w:rPr>
        <w:t xml:space="preserve"> collection when broad classification of gene product function is required. </w:t>
      </w:r>
    </w:p>
    <w:p w:rsidR="002A12E8" w:rsidRDefault="00F51864" w:rsidP="00D32A4E">
      <w:pPr>
        <w:rPr>
          <w:sz w:val="20"/>
          <w:szCs w:val="20"/>
        </w:rPr>
      </w:pPr>
      <w:r w:rsidRPr="001E0CBF">
        <w:rPr>
          <w:sz w:val="20"/>
          <w:szCs w:val="20"/>
        </w:rPr>
        <w:t xml:space="preserve">GO slims can be created by users according to their needs, and may be specific to species or to particular areas of the ontologies. There are </w:t>
      </w:r>
      <w:r w:rsidR="002A12E8">
        <w:rPr>
          <w:sz w:val="20"/>
          <w:szCs w:val="20"/>
        </w:rPr>
        <w:t xml:space="preserve">also </w:t>
      </w:r>
      <w:r w:rsidRPr="001E0CBF">
        <w:rPr>
          <w:sz w:val="20"/>
          <w:szCs w:val="20"/>
        </w:rPr>
        <w:t xml:space="preserve">several </w:t>
      </w:r>
      <w:r w:rsidR="002A12E8">
        <w:rPr>
          <w:sz w:val="20"/>
          <w:szCs w:val="20"/>
        </w:rPr>
        <w:t>ready-made</w:t>
      </w:r>
      <w:r w:rsidRPr="001E0CBF">
        <w:rPr>
          <w:sz w:val="20"/>
          <w:szCs w:val="20"/>
        </w:rPr>
        <w:t xml:space="preserve"> GO slims, </w:t>
      </w:r>
      <w:r w:rsidR="002A12E8">
        <w:rPr>
          <w:sz w:val="20"/>
          <w:szCs w:val="20"/>
        </w:rPr>
        <w:t>including</w:t>
      </w:r>
      <w:r w:rsidRPr="001E0CBF">
        <w:rPr>
          <w:sz w:val="20"/>
          <w:szCs w:val="20"/>
        </w:rPr>
        <w:t xml:space="preserve"> a generic GO slim provided by the GO Consortium, a plant-specific slim provided by TAIR and a yeast-specific slim provided by SGD. </w:t>
      </w:r>
      <w:r w:rsidR="003A369A" w:rsidRPr="001E0CBF">
        <w:rPr>
          <w:sz w:val="20"/>
          <w:szCs w:val="20"/>
        </w:rPr>
        <w:t>The</w:t>
      </w:r>
      <w:r w:rsidRPr="001E0CBF">
        <w:rPr>
          <w:sz w:val="20"/>
          <w:szCs w:val="20"/>
        </w:rPr>
        <w:t>s</w:t>
      </w:r>
      <w:r w:rsidR="003A369A" w:rsidRPr="001E0CBF">
        <w:rPr>
          <w:sz w:val="20"/>
          <w:szCs w:val="20"/>
        </w:rPr>
        <w:t>e</w:t>
      </w:r>
      <w:r w:rsidRPr="001E0CBF">
        <w:rPr>
          <w:sz w:val="20"/>
          <w:szCs w:val="20"/>
        </w:rPr>
        <w:t xml:space="preserve"> are available from the GO Consortium website (</w:t>
      </w:r>
      <w:hyperlink r:id="rId34" w:history="1">
        <w:r w:rsidRPr="001E0CBF">
          <w:rPr>
            <w:rStyle w:val="Hyperlink"/>
            <w:rFonts w:ascii="Arial" w:hAnsi="Arial"/>
            <w:szCs w:val="20"/>
          </w:rPr>
          <w:t>http://www.geneontology.org/GO.slims.shtml</w:t>
        </w:r>
      </w:hyperlink>
      <w:r w:rsidRPr="001E0CBF">
        <w:rPr>
          <w:sz w:val="20"/>
          <w:szCs w:val="20"/>
        </w:rPr>
        <w:t xml:space="preserve">) or from within </w:t>
      </w:r>
      <w:proofErr w:type="spellStart"/>
      <w:r w:rsidRPr="001E0CBF">
        <w:rPr>
          <w:b/>
          <w:sz w:val="20"/>
          <w:szCs w:val="20"/>
        </w:rPr>
        <w:t>QuickGO</w:t>
      </w:r>
      <w:proofErr w:type="spellEnd"/>
      <w:r w:rsidRPr="001E0CBF">
        <w:rPr>
          <w:sz w:val="20"/>
          <w:szCs w:val="20"/>
        </w:rPr>
        <w:t xml:space="preserve">. </w:t>
      </w:r>
    </w:p>
    <w:p w:rsidR="00B64410" w:rsidRPr="002A12E8" w:rsidRDefault="00B64410" w:rsidP="00B64410">
      <w:pPr>
        <w:spacing w:line="240" w:lineRule="auto"/>
        <w:rPr>
          <w:b/>
          <w:sz w:val="20"/>
          <w:szCs w:val="20"/>
        </w:rPr>
      </w:pPr>
      <w:r>
        <w:rPr>
          <w:b/>
          <w:sz w:val="20"/>
          <w:szCs w:val="20"/>
        </w:rPr>
        <w:t>In this section, y</w:t>
      </w:r>
      <w:r w:rsidRPr="002A12E8">
        <w:rPr>
          <w:b/>
          <w:sz w:val="20"/>
          <w:szCs w:val="20"/>
        </w:rPr>
        <w:t>ou will learn:</w:t>
      </w:r>
    </w:p>
    <w:p w:rsidR="00B64410" w:rsidRPr="001E0CBF" w:rsidRDefault="00B64410" w:rsidP="00B64410">
      <w:pPr>
        <w:pStyle w:val="Bullet"/>
        <w:rPr>
          <w:sz w:val="20"/>
          <w:szCs w:val="20"/>
        </w:rPr>
      </w:pPr>
      <w:r w:rsidRPr="001E0CBF">
        <w:rPr>
          <w:sz w:val="20"/>
          <w:szCs w:val="20"/>
        </w:rPr>
        <w:t xml:space="preserve">How to slim-up annotations to a subset of </w:t>
      </w:r>
      <w:r w:rsidRPr="00B64410">
        <w:rPr>
          <w:b/>
          <w:sz w:val="20"/>
          <w:szCs w:val="20"/>
        </w:rPr>
        <w:t>GO terms</w:t>
      </w:r>
      <w:r w:rsidRPr="001E0CBF">
        <w:rPr>
          <w:sz w:val="20"/>
          <w:szCs w:val="20"/>
        </w:rPr>
        <w:t xml:space="preserve"> using </w:t>
      </w:r>
      <w:proofErr w:type="spellStart"/>
      <w:r w:rsidRPr="00B64410">
        <w:rPr>
          <w:b/>
          <w:sz w:val="20"/>
          <w:szCs w:val="20"/>
        </w:rPr>
        <w:t>QuickGO</w:t>
      </w:r>
      <w:proofErr w:type="spellEnd"/>
      <w:r w:rsidR="00717C13">
        <w:rPr>
          <w:b/>
          <w:sz w:val="20"/>
          <w:szCs w:val="20"/>
        </w:rPr>
        <w:t>.</w:t>
      </w:r>
    </w:p>
    <w:p w:rsidR="0010015E" w:rsidRDefault="00B64410" w:rsidP="008D5B2F">
      <w:pPr>
        <w:pStyle w:val="Bullet"/>
        <w:rPr>
          <w:sz w:val="20"/>
          <w:szCs w:val="20"/>
        </w:rPr>
      </w:pPr>
      <w:r w:rsidRPr="001E0CBF">
        <w:rPr>
          <w:sz w:val="20"/>
          <w:szCs w:val="20"/>
        </w:rPr>
        <w:t>How to view the statistics associated with a slimmed set of annotations</w:t>
      </w:r>
      <w:bookmarkStart w:id="47" w:name="_Toc277161582"/>
      <w:bookmarkStart w:id="48" w:name="_Toc277161937"/>
      <w:r w:rsidR="00717C13">
        <w:rPr>
          <w:sz w:val="20"/>
          <w:szCs w:val="20"/>
        </w:rPr>
        <w:t>.</w:t>
      </w:r>
    </w:p>
    <w:p w:rsidR="00816CA2" w:rsidRPr="0010015E" w:rsidRDefault="00816CA2" w:rsidP="00816CA2">
      <w:pPr>
        <w:pStyle w:val="Bullet"/>
        <w:numPr>
          <w:ilvl w:val="0"/>
          <w:numId w:val="0"/>
        </w:numPr>
        <w:rPr>
          <w:sz w:val="20"/>
          <w:szCs w:val="20"/>
        </w:rPr>
      </w:pPr>
    </w:p>
    <w:bookmarkEnd w:id="47"/>
    <w:bookmarkEnd w:id="48"/>
    <w:p w:rsidR="008D5B2F" w:rsidRPr="00AB1AA5" w:rsidRDefault="00154F8E" w:rsidP="008D5B2F">
      <w:pPr>
        <w:pStyle w:val="Heading2"/>
        <w:rPr>
          <w:b/>
        </w:rPr>
      </w:pPr>
      <w:r w:rsidRPr="00AB1AA5">
        <w:rPr>
          <w:b/>
        </w:rPr>
        <w:t>3.1</w:t>
      </w:r>
      <w:r w:rsidRPr="00AB1AA5">
        <w:rPr>
          <w:b/>
        </w:rPr>
        <w:tab/>
        <w:t>Choosing your GO Slim terms</w:t>
      </w:r>
    </w:p>
    <w:p w:rsidR="008D5B2F" w:rsidRPr="001E0CBF" w:rsidRDefault="00B64410" w:rsidP="008D5B2F">
      <w:pPr>
        <w:rPr>
          <w:sz w:val="20"/>
          <w:szCs w:val="20"/>
        </w:rPr>
      </w:pPr>
      <w:r w:rsidRPr="00B64410">
        <w:rPr>
          <w:sz w:val="20"/>
          <w:szCs w:val="20"/>
        </w:rPr>
        <w:t>On</w:t>
      </w:r>
      <w:r w:rsidR="008D5B2F" w:rsidRPr="001E0CBF">
        <w:rPr>
          <w:sz w:val="20"/>
          <w:szCs w:val="20"/>
        </w:rPr>
        <w:t xml:space="preserve"> </w:t>
      </w:r>
      <w:proofErr w:type="spellStart"/>
      <w:r w:rsidR="008D5B2F" w:rsidRPr="001E0CBF">
        <w:rPr>
          <w:b/>
          <w:sz w:val="20"/>
          <w:szCs w:val="20"/>
        </w:rPr>
        <w:t>QuickGO</w:t>
      </w:r>
      <w:r w:rsidR="008D5B2F" w:rsidRPr="001E0CBF">
        <w:rPr>
          <w:sz w:val="20"/>
          <w:szCs w:val="20"/>
        </w:rPr>
        <w:t>’s</w:t>
      </w:r>
      <w:proofErr w:type="spellEnd"/>
      <w:r w:rsidR="008D5B2F" w:rsidRPr="001E0CBF">
        <w:rPr>
          <w:sz w:val="20"/>
          <w:szCs w:val="20"/>
        </w:rPr>
        <w:t xml:space="preserve"> home page </w:t>
      </w:r>
      <w:hyperlink r:id="rId35" w:history="1">
        <w:r w:rsidR="008D5B2F" w:rsidRPr="001E0CBF">
          <w:rPr>
            <w:rStyle w:val="Hyperlink"/>
            <w:rFonts w:ascii="Arial" w:hAnsi="Arial"/>
            <w:szCs w:val="20"/>
          </w:rPr>
          <w:t>www.ebi.ac.uk/QuickGO</w:t>
        </w:r>
      </w:hyperlink>
      <w:r>
        <w:rPr>
          <w:sz w:val="20"/>
          <w:szCs w:val="20"/>
        </w:rPr>
        <w:t xml:space="preserve">, </w:t>
      </w:r>
      <w:r w:rsidR="007B4C50" w:rsidRPr="001E0CBF">
        <w:rPr>
          <w:sz w:val="20"/>
          <w:szCs w:val="20"/>
        </w:rPr>
        <w:t>c</w:t>
      </w:r>
      <w:r w:rsidR="008D5B2F" w:rsidRPr="001E0CBF">
        <w:rPr>
          <w:sz w:val="20"/>
          <w:szCs w:val="20"/>
        </w:rPr>
        <w:t xml:space="preserve">lick on the link ‘Investigate GO slims’. </w:t>
      </w:r>
      <w:r w:rsidR="002A12E8">
        <w:rPr>
          <w:sz w:val="20"/>
          <w:szCs w:val="20"/>
        </w:rPr>
        <w:t>Here, you</w:t>
      </w:r>
      <w:r w:rsidR="008D5B2F" w:rsidRPr="001E0CBF">
        <w:rPr>
          <w:sz w:val="20"/>
          <w:szCs w:val="20"/>
        </w:rPr>
        <w:t xml:space="preserve"> can either select a particular pre-defined GO slim or enter a list of GO IDs to create a custom GO slim.</w:t>
      </w:r>
    </w:p>
    <w:p w:rsidR="008D5B2F" w:rsidRPr="001E0CBF" w:rsidRDefault="00050D51" w:rsidP="008D5B2F">
      <w:pPr>
        <w:spacing w:before="0" w:after="0"/>
        <w:rPr>
          <w:sz w:val="20"/>
          <w:szCs w:val="20"/>
        </w:rPr>
      </w:pPr>
      <w:r w:rsidRPr="00050D51">
        <w:rPr>
          <w:noProof/>
          <w:sz w:val="20"/>
          <w:szCs w:val="20"/>
          <w:lang w:val="en-US"/>
        </w:rPr>
        <w:pict>
          <v:shape id="Text Box 1090" o:spid="_x0000_s1142" type="#_x0000_t202" style="position:absolute;left:0;text-align:left;margin-left:0;margin-top:247.9pt;width:423.5pt;height:68.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" strokecolor="#7f7f7f">
            <v:textbox>
              <w:txbxContent>
                <w:p w:rsidR="00953708" w:rsidRPr="008545E1" w:rsidRDefault="00953708" w:rsidP="008D5B2F">
                  <w:pPr>
                    <w:pStyle w:val="Iconstext"/>
                    <w:rPr>
                      <w:b/>
                      <w:sz w:val="18"/>
                      <w:szCs w:val="18"/>
                    </w:rPr>
                  </w:pPr>
                  <w:proofErr w:type="gramStart"/>
                  <w:r w:rsidRPr="008545E1">
                    <w:rPr>
                      <w:b/>
                      <w:sz w:val="18"/>
                      <w:szCs w:val="18"/>
                    </w:rPr>
                    <w:t>Figure 3.1.</w:t>
                  </w:r>
                  <w:proofErr w:type="gramEnd"/>
                  <w:r w:rsidRPr="008545E1">
                    <w:rPr>
                      <w:b/>
                      <w:sz w:val="18"/>
                      <w:szCs w:val="18"/>
                    </w:rPr>
                    <w:t xml:space="preserve"> GO Slims in </w:t>
                  </w:r>
                  <w:proofErr w:type="spellStart"/>
                  <w:r w:rsidRPr="008545E1">
                    <w:rPr>
                      <w:b/>
                      <w:sz w:val="18"/>
                      <w:szCs w:val="18"/>
                    </w:rPr>
                    <w:t>QuickGO</w:t>
                  </w:r>
                  <w:proofErr w:type="spellEnd"/>
                </w:p>
                <w:p w:rsidR="00953708" w:rsidRPr="008545E1" w:rsidRDefault="00953708" w:rsidP="008D5B2F">
                  <w:pPr>
                    <w:spacing w:before="0" w:after="0"/>
                    <w:rPr>
                      <w:b/>
                      <w:noProof/>
                      <w:sz w:val="18"/>
                      <w:szCs w:val="18"/>
                      <w:lang w:eastAsia="en-GB"/>
                    </w:rPr>
                  </w:pPr>
                  <w:r w:rsidRPr="008545E1">
                    <w:rPr>
                      <w:b/>
                      <w:noProof/>
                      <w:sz w:val="18"/>
                      <w:szCs w:val="18"/>
                      <w:lang w:eastAsia="en-GB"/>
                    </w:rPr>
                    <w:t xml:space="preserve">[A] </w:t>
                  </w:r>
                  <w:r w:rsidRPr="008545E1">
                    <w:rPr>
                      <w:noProof/>
                      <w:sz w:val="18"/>
                      <w:szCs w:val="18"/>
                      <w:lang w:eastAsia="en-GB"/>
                    </w:rPr>
                    <w:t>To use a pre-defined set of GO terms, click on a green tick.</w:t>
                  </w:r>
                  <w:r w:rsidRPr="008545E1">
                    <w:rPr>
                      <w:b/>
                      <w:noProof/>
                      <w:sz w:val="18"/>
                      <w:szCs w:val="18"/>
                      <w:lang w:eastAsia="en-GB"/>
                    </w:rPr>
                    <w:t xml:space="preserve"> </w:t>
                  </w:r>
                </w:p>
                <w:p w:rsidR="00953708" w:rsidRPr="008545E1" w:rsidRDefault="00953708" w:rsidP="00F3555E">
                  <w:pPr>
                    <w:spacing w:before="0" w:after="0" w:line="240" w:lineRule="auto"/>
                    <w:rPr>
                      <w:noProof/>
                      <w:sz w:val="18"/>
                      <w:szCs w:val="18"/>
                      <w:lang w:eastAsia="en-GB"/>
                    </w:rPr>
                  </w:pPr>
                  <w:r w:rsidRPr="008545E1">
                    <w:rPr>
                      <w:b/>
                      <w:noProof/>
                      <w:sz w:val="18"/>
                      <w:szCs w:val="18"/>
                      <w:lang w:eastAsia="en-GB"/>
                    </w:rPr>
                    <w:t xml:space="preserve">[B] </w:t>
                  </w:r>
                  <w:r w:rsidRPr="008545E1">
                    <w:rPr>
                      <w:noProof/>
                      <w:sz w:val="18"/>
                      <w:szCs w:val="18"/>
                      <w:lang w:eastAsia="en-GB"/>
                    </w:rPr>
                    <w:t>To create your own set of terms, GO IDs can be typed/pasted into the text box and added by clicking on ‘Add terms’.</w:t>
                  </w:r>
                </w:p>
              </w:txbxContent>
            </v:textbox>
          </v:shape>
        </w:pict>
      </w:r>
      <w:r w:rsidRPr="00050D51">
        <w:rPr>
          <w:noProof/>
          <w:sz w:val="20"/>
          <w:szCs w:val="20"/>
          <w:lang w:val="en-US"/>
        </w:rPr>
        <w:pict>
          <v:group id="Group 41" o:spid="_x0000_s1143" style="position:absolute;left:0;text-align:left;margin-left:0;margin-top:145.8pt;width:91.5pt;height:75.1pt;z-index:251649536" coordsize="1162050,953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">
            <v:group id="Group 1084" o:spid="_x0000_s1144" style="position:absolute;width:317500;height:237490;rotation:180" coordorigin="4995,3018" coordsize="50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7gcbnDAAAA3QAAAA8A&#10;AAAAAAAAAAAAAAAAqQIAAGRycy9kb3ducmV2LnhtbFBLBQYAAAAABAAEAPoAAACZAwAAAAA=&#10;">
              <v:shape id="AutoShape 1085" o:spid="_x0000_s1145"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3WlsIAAADdAAAADwAAAGRycy9kb3ducmV2LnhtbERPS2vCQBC+F/oflhF6qxsbFEldxQrF&#10;gicfl9yG3WkSzM6G7NSk/75bELzNx/ec1Wb0rbpRH5vABmbTDBSxDa7hysDl/Pm6BBUF2WEbmAz8&#10;UoTN+vlphYULAx/pdpJKpRCOBRqoRbpC62hr8hinoSNO3HfoPUqCfaVdj0MK961+y7KF9thwaqix&#10;o11N9nr68QYqO5Rn3h3m8rHdW1+KK/O9M+ZlMm7fQQmN8hDf3V8uzZ/lOfx/k07Q6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u3WlsIAAADdAAAADwAAAAAAAAAAAAAA&#10;AAChAgAAZHJzL2Rvd25yZXYueG1sUEsFBgAAAAAEAAQA+QAAAJADAAAAAA==&#10;" strokeweight="2pt">
                <v:stroke endarrow="block"/>
              </v:shape>
              <v:shape id="Text Box 1086" o:spid="_x0000_s1146" type="#_x0000_t202" style="position:absolute;left:520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8QkvwAA&#10;AN0AAAAPAAAAZHJzL2Rvd25yZXYueG1sRE/LqsIwEN0L/kMY4e409YGPahSRK7j0uR+bsa02k9Lk&#10;1t6/N4Lgbg7nOYtVYwpRU+Vyywr6vQgEcWJ1zqmC82nbnYJwHlljYZkU/JOD1bLdWmCs7ZMPVB99&#10;KkIIuxgVZN6XsZQuycig69mSOHA3Wxn0AVap1BU+Q7gp5CCKxtJgzqEhw5I2GSWP459RUO9/r7vh&#10;9FLYPeWNma1xsr2jUj+dZj0H4anxX/HHvdNhfn84gvc34QS5f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g3xCS/AAAA3QAAAA8AAAAAAAAAAAAAAAAAlwIAAGRycy9kb3ducmV2&#10;LnhtbFBLBQYAAAAABAAEAPUAAACDAwAAAAA=&#10;">
                <v:textbox inset="1.3mm,,1.3mm">
                  <w:txbxContent>
                    <w:p w:rsidR="00953708" w:rsidRPr="0025599B" w:rsidRDefault="00953708" w:rsidP="008D5B2F">
                      <w:pPr>
                        <w:spacing w:before="0" w:after="0" w:line="240" w:lineRule="auto"/>
                        <w:rPr>
                          <w:b/>
                          <w:szCs w:val="20"/>
                        </w:rPr>
                      </w:pPr>
                      <w:r>
                        <w:rPr>
                          <w:b/>
                          <w:szCs w:val="20"/>
                        </w:rPr>
                        <w:t>A</w:t>
                      </w:r>
                    </w:p>
                  </w:txbxContent>
                </v:textbox>
              </v:shape>
            </v:group>
            <v:group id="Group 1087" o:spid="_x0000_s1147" style="position:absolute;left:838200;top:716280;width:323850;height:237490"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dgD9vDAAAA3QAAAA8A&#10;AAAAAAAAAAAAAAAAqQIAAGRycy9kb3ducmV2LnhtbFBLBQYAAAAABAAEAPoAAACZAwAAAAA=&#10;">
              <v:shape id="AutoShape 1088" o:spid="_x0000_s1148"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pp1DsEAAADdAAAADwAAAGRycy9kb3ducmV2LnhtbERPS2vCQBC+F/oflil4qxsrSkldxQpF&#10;oScfl9yG3TEJZmdDdmriv3cLgrf5+J6zWA2+UVfqYh3YwGScgSK2wdVcGjgdf94/QUVBdtgEJgM3&#10;irBavr4sMHeh5z1dD1KqFMIxRwOVSJtrHW1FHuM4tMSJO4fOoyTYldp12Kdw3+iPLJtrjzWnhgpb&#10;2lRkL4c/b6C0fXHkze9Mvtdb6wtxxXTrjBm9DesvUEKDPMUP986l+ZPpHP6/SSfo5R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2mnUOwQAAAN0AAAAPAAAAAAAAAAAAAAAA&#10;AKECAABkcnMvZG93bnJldi54bWxQSwUGAAAAAAQABAD5AAAAjwMAAAAA&#10;" strokeweight="2pt">
                <v:stroke endarrow="block"/>
              </v:shape>
              <v:shape id="Text Box 1089" o:spid="_x0000_s1149"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5VpTwQAA&#10;AN0AAAAPAAAAZHJzL2Rvd25yZXYueG1sRE9Na8JAEL0X/A/LCN7qxgpqo2uQUsFjGvU+zY7JttnZ&#10;kN0m8d+7hUJv83ifs8tG24ieOm8cK1jMExDEpdOGKwWX8/F5A8IHZI2NY1JwJw/ZfvK0w1S7gT+o&#10;L0IlYgj7FBXUIbSplL6syaKfu5Y4cjfXWQwRdpXUHQ4x3DbyJUlW0qLh2FBjS281ld/Fj1XQ5++f&#10;p+Xm2riczGhfD7g+fqFSs+l42IIINIZ/8Z/7pOP8xXINv9/EE+T+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OVaU8EAAADdAAAADwAAAAAAAAAAAAAAAACXAgAAZHJzL2Rvd25y&#10;ZXYueG1sUEsFBgAAAAAEAAQA9QAAAIUDAAAAAA==&#10;">
                <v:textbox inset="1.3mm,,1.3mm">
                  <w:txbxContent>
                    <w:p w:rsidR="00953708" w:rsidRPr="0025599B" w:rsidRDefault="00953708" w:rsidP="008D5B2F">
                      <w:pPr>
                        <w:spacing w:before="0" w:after="0" w:line="240" w:lineRule="auto"/>
                        <w:rPr>
                          <w:b/>
                          <w:szCs w:val="20"/>
                        </w:rPr>
                      </w:pPr>
                      <w:r>
                        <w:rPr>
                          <w:b/>
                          <w:szCs w:val="20"/>
                        </w:rPr>
                        <w:t>B</w:t>
                      </w:r>
                    </w:p>
                  </w:txbxContent>
                </v:textbox>
              </v:shape>
            </v:group>
          </v:group>
        </w:pict>
      </w:r>
      <w:r w:rsidR="00816CA2" w:rsidRPr="001E0CBF">
        <w:rPr>
          <w:noProof/>
          <w:sz w:val="20"/>
          <w:szCs w:val="20"/>
          <w:lang w:eastAsia="en-GB"/>
        </w:rPr>
        <w:drawing>
          <wp:inline distT="0" distB="0" distL="0" distR="0">
            <wp:extent cx="5396230" cy="3257405"/>
            <wp:effectExtent l="0" t="0" r="0" b="0"/>
            <wp:docPr id="51" name="Picture 51" descr="Q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QG9"/>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6230" cy="3257405"/>
                    </a:xfrm>
                    <a:prstGeom prst="rect">
                      <a:avLst/>
                    </a:prstGeom>
                    <a:noFill/>
                    <a:ln>
                      <a:noFill/>
                    </a:ln>
                  </pic:spPr>
                </pic:pic>
              </a:graphicData>
            </a:graphic>
          </wp:inline>
        </w:drawing>
      </w:r>
    </w:p>
    <w:p w:rsidR="008D5B2F" w:rsidRPr="001E0CBF" w:rsidRDefault="008D5B2F" w:rsidP="00F3555E">
      <w:pPr>
        <w:spacing w:before="0" w:after="0"/>
        <w:rPr>
          <w:sz w:val="20"/>
          <w:szCs w:val="20"/>
        </w:rPr>
      </w:pPr>
    </w:p>
    <w:p w:rsidR="00387CD4" w:rsidRPr="001E0CBF" w:rsidRDefault="00387CD4" w:rsidP="00387CD4">
      <w:pPr>
        <w:rPr>
          <w:sz w:val="20"/>
          <w:szCs w:val="20"/>
        </w:rPr>
      </w:pPr>
    </w:p>
    <w:p w:rsidR="00E4288C" w:rsidRPr="001E0CBF" w:rsidRDefault="00A63ECA" w:rsidP="00E4288C">
      <w:pPr>
        <w:rPr>
          <w:sz w:val="20"/>
          <w:szCs w:val="20"/>
        </w:rPr>
      </w:pPr>
      <w:r w:rsidRPr="001E0CBF">
        <w:rPr>
          <w:noProof/>
          <w:sz w:val="20"/>
          <w:szCs w:val="20"/>
          <w:lang w:eastAsia="en-GB"/>
        </w:rPr>
        <w:drawing>
          <wp:anchor distT="0" distB="0" distL="114300" distR="114300" simplePos="0" relativeHeight="251742720" behindDoc="0" locked="0" layoutInCell="1" allowOverlap="1">
            <wp:simplePos x="0" y="0"/>
            <wp:positionH relativeFrom="column">
              <wp:posOffset>0</wp:posOffset>
            </wp:positionH>
            <wp:positionV relativeFrom="paragraph">
              <wp:posOffset>1028700</wp:posOffset>
            </wp:positionV>
            <wp:extent cx="5232400" cy="3276600"/>
            <wp:effectExtent l="0" t="0" r="0" b="0"/>
            <wp:wrapSquare wrapText="bothSides"/>
            <wp:docPr id="52" name="Picture 52" descr="Q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QG10"/>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32400" cy="3276600"/>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E4288C" w:rsidRPr="001E0CBF">
        <w:rPr>
          <w:sz w:val="20"/>
          <w:szCs w:val="20"/>
        </w:rPr>
        <w:t xml:space="preserve">Another way of </w:t>
      </w:r>
      <w:r w:rsidR="0010015E">
        <w:rPr>
          <w:sz w:val="20"/>
          <w:szCs w:val="20"/>
        </w:rPr>
        <w:t>selecting your own set of</w:t>
      </w:r>
      <w:r w:rsidR="00E4288C" w:rsidRPr="001E0CBF">
        <w:rPr>
          <w:sz w:val="20"/>
          <w:szCs w:val="20"/>
        </w:rPr>
        <w:t xml:space="preserve"> </w:t>
      </w:r>
      <w:r w:rsidR="00E4288C" w:rsidRPr="001E0CBF">
        <w:rPr>
          <w:b/>
          <w:sz w:val="20"/>
          <w:szCs w:val="20"/>
        </w:rPr>
        <w:t xml:space="preserve">GO terms </w:t>
      </w:r>
      <w:r w:rsidR="00E4288C" w:rsidRPr="001E0CBF">
        <w:rPr>
          <w:sz w:val="20"/>
          <w:szCs w:val="20"/>
        </w:rPr>
        <w:t xml:space="preserve">that you would like to use as a </w:t>
      </w:r>
      <w:r w:rsidR="00E4288C" w:rsidRPr="008F59F7">
        <w:rPr>
          <w:b/>
          <w:sz w:val="20"/>
          <w:szCs w:val="20"/>
        </w:rPr>
        <w:t xml:space="preserve">GO </w:t>
      </w:r>
      <w:r w:rsidR="008F59F7" w:rsidRPr="008F59F7">
        <w:rPr>
          <w:b/>
          <w:sz w:val="20"/>
          <w:szCs w:val="20"/>
        </w:rPr>
        <w:t>S</w:t>
      </w:r>
      <w:r w:rsidR="00E4288C" w:rsidRPr="008F59F7">
        <w:rPr>
          <w:b/>
          <w:sz w:val="20"/>
          <w:szCs w:val="20"/>
        </w:rPr>
        <w:t>lim</w:t>
      </w:r>
      <w:r w:rsidR="00E4288C" w:rsidRPr="001E0CBF">
        <w:rPr>
          <w:sz w:val="20"/>
          <w:szCs w:val="20"/>
        </w:rPr>
        <w:t xml:space="preserve"> is to collect terms as you browse </w:t>
      </w:r>
      <w:proofErr w:type="spellStart"/>
      <w:r w:rsidR="00E4288C" w:rsidRPr="001E0CBF">
        <w:rPr>
          <w:b/>
          <w:sz w:val="20"/>
          <w:szCs w:val="20"/>
        </w:rPr>
        <w:t>QuickGO</w:t>
      </w:r>
      <w:proofErr w:type="spellEnd"/>
      <w:r w:rsidR="00E4288C" w:rsidRPr="001E0CBF">
        <w:rPr>
          <w:sz w:val="20"/>
          <w:szCs w:val="20"/>
        </w:rPr>
        <w:t>. Wherever you see the green and white cross icon next to a term</w:t>
      </w:r>
      <w:r w:rsidR="00154F8E">
        <w:rPr>
          <w:sz w:val="20"/>
          <w:szCs w:val="20"/>
        </w:rPr>
        <w:t>,</w:t>
      </w:r>
      <w:r w:rsidR="00E4288C" w:rsidRPr="001E0CBF">
        <w:rPr>
          <w:sz w:val="20"/>
          <w:szCs w:val="20"/>
        </w:rPr>
        <w:t xml:space="preserve"> you can use it to add the term to ‘Your terms’ basket (Fig. 3.2</w:t>
      </w:r>
      <w:r w:rsidR="00673167">
        <w:rPr>
          <w:sz w:val="20"/>
          <w:szCs w:val="20"/>
        </w:rPr>
        <w:t xml:space="preserve">). </w:t>
      </w:r>
      <w:r w:rsidR="007B4C50" w:rsidRPr="001E0CBF">
        <w:rPr>
          <w:sz w:val="20"/>
          <w:szCs w:val="20"/>
        </w:rPr>
        <w:t>Your</w:t>
      </w:r>
      <w:r w:rsidR="00E4288C" w:rsidRPr="001E0CBF">
        <w:rPr>
          <w:sz w:val="20"/>
          <w:szCs w:val="20"/>
        </w:rPr>
        <w:t xml:space="preserve"> collection of terms can then be used to create a GO slim</w:t>
      </w:r>
      <w:r w:rsidR="0010015E">
        <w:rPr>
          <w:sz w:val="20"/>
          <w:szCs w:val="20"/>
        </w:rPr>
        <w:t>.</w:t>
      </w:r>
    </w:p>
    <w:p w:rsidR="00E4288C" w:rsidRPr="001E0CBF" w:rsidRDefault="00050D51" w:rsidP="00E4288C">
      <w:pPr>
        <w:spacing w:before="0" w:after="0"/>
        <w:rPr>
          <w:sz w:val="20"/>
          <w:szCs w:val="20"/>
        </w:rPr>
      </w:pPr>
      <w:r w:rsidRPr="00050D51">
        <w:rPr>
          <w:noProof/>
          <w:sz w:val="20"/>
          <w:szCs w:val="20"/>
          <w:lang w:val="en-US"/>
        </w:rPr>
        <w:pict>
          <v:shape id="_x0000_s1150" type="#_x0000_t202" style="position:absolute;left:0;text-align:left;margin-left:0;margin-top:261pt;width:423.5pt;height:36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" strokecolor="#7f7f7f">
            <v:textbox>
              <w:txbxContent>
                <w:p w:rsidR="00953708" w:rsidRPr="00816CA2" w:rsidRDefault="00953708" w:rsidP="007029F4">
                  <w:pPr>
                    <w:spacing w:before="0" w:after="0" w:line="240" w:lineRule="auto"/>
                    <w:rPr>
                      <w:sz w:val="18"/>
                      <w:szCs w:val="18"/>
                    </w:rPr>
                  </w:pPr>
                  <w:r w:rsidRPr="00816CA2">
                    <w:rPr>
                      <w:b/>
                      <w:sz w:val="18"/>
                      <w:szCs w:val="18"/>
                    </w:rPr>
                    <w:t>Fig. 3.2</w:t>
                  </w:r>
                  <w:r>
                    <w:rPr>
                      <w:sz w:val="18"/>
                      <w:szCs w:val="18"/>
                    </w:rPr>
                    <w:t xml:space="preserve"> ‘</w:t>
                  </w:r>
                  <w:r w:rsidRPr="00717C13">
                    <w:rPr>
                      <w:b/>
                      <w:sz w:val="18"/>
                      <w:szCs w:val="18"/>
                    </w:rPr>
                    <w:t>Your Terms’ basket</w:t>
                  </w:r>
                  <w:r w:rsidRPr="00816CA2">
                    <w:rPr>
                      <w:sz w:val="18"/>
                      <w:szCs w:val="18"/>
                    </w:rPr>
                    <w:t xml:space="preserve"> contains the GO terms you have collected whilst browsing </w:t>
                  </w:r>
                  <w:proofErr w:type="spellStart"/>
                  <w:r w:rsidRPr="00816CA2">
                    <w:rPr>
                      <w:sz w:val="18"/>
                      <w:szCs w:val="18"/>
                    </w:rPr>
                    <w:t>QuickGO</w:t>
                  </w:r>
                  <w:proofErr w:type="spellEnd"/>
                  <w:r w:rsidRPr="00816CA2">
                    <w:rPr>
                      <w:sz w:val="18"/>
                      <w:szCs w:val="18"/>
                    </w:rPr>
                    <w:t>. These can be used to create a GO slim.</w:t>
                  </w:r>
                </w:p>
                <w:p w:rsidR="00953708" w:rsidRPr="0010015E" w:rsidRDefault="00953708" w:rsidP="007029F4">
                  <w:pPr>
                    <w:spacing w:before="0" w:after="0" w:line="240" w:lineRule="auto"/>
                    <w:rPr>
                      <w:noProof/>
                      <w:sz w:val="20"/>
                      <w:szCs w:val="20"/>
                      <w:lang w:eastAsia="en-GB"/>
                    </w:rPr>
                  </w:pPr>
                </w:p>
              </w:txbxContent>
            </v:textbox>
          </v:shape>
        </w:pict>
      </w:r>
    </w:p>
    <w:p w:rsidR="00F3555E" w:rsidRPr="001E0CBF" w:rsidRDefault="00F3555E" w:rsidP="00963927">
      <w:pPr>
        <w:rPr>
          <w:sz w:val="20"/>
          <w:szCs w:val="20"/>
        </w:rPr>
      </w:pPr>
    </w:p>
    <w:p w:rsidR="007029F4" w:rsidRDefault="007029F4" w:rsidP="00963927">
      <w:pPr>
        <w:rPr>
          <w:sz w:val="20"/>
          <w:szCs w:val="20"/>
        </w:rPr>
      </w:pPr>
    </w:p>
    <w:p w:rsidR="00154F8E" w:rsidRDefault="007B4C50" w:rsidP="00963927">
      <w:pPr>
        <w:rPr>
          <w:sz w:val="20"/>
          <w:szCs w:val="20"/>
        </w:rPr>
      </w:pPr>
      <w:r w:rsidRPr="001E0CBF">
        <w:rPr>
          <w:sz w:val="20"/>
          <w:szCs w:val="20"/>
        </w:rPr>
        <w:t>Whether you select a predefined term set, add your own terms to the slim page or use your collection of terms, you will be directed to</w:t>
      </w:r>
      <w:r w:rsidR="00963927" w:rsidRPr="001E0CBF">
        <w:rPr>
          <w:sz w:val="20"/>
          <w:szCs w:val="20"/>
        </w:rPr>
        <w:t xml:space="preserve"> the ‘Edit terms’ tab of the GO Slims and GO Term Comparison page (Fig. 3.3). Within this tab you can view the list of terms and add or remove terms as necessary. </w:t>
      </w:r>
      <w:r w:rsidR="00154F8E">
        <w:rPr>
          <w:sz w:val="20"/>
          <w:szCs w:val="20"/>
        </w:rPr>
        <w:t xml:space="preserve"> You should recognise this view from when you were comparing GO terms in section </w:t>
      </w:r>
      <w:r w:rsidR="008F59F7">
        <w:rPr>
          <w:sz w:val="20"/>
          <w:szCs w:val="20"/>
        </w:rPr>
        <w:t>1.2</w:t>
      </w:r>
      <w:r w:rsidR="00154F8E">
        <w:rPr>
          <w:sz w:val="20"/>
          <w:szCs w:val="20"/>
        </w:rPr>
        <w:t>.</w:t>
      </w:r>
    </w:p>
    <w:p w:rsidR="00154F8E" w:rsidRDefault="00154F8E" w:rsidP="00963927">
      <w:pPr>
        <w:rPr>
          <w:sz w:val="20"/>
          <w:szCs w:val="20"/>
        </w:rPr>
      </w:pPr>
    </w:p>
    <w:p w:rsidR="00154F8E" w:rsidRPr="00AB1AA5" w:rsidRDefault="00154F8E" w:rsidP="00154F8E">
      <w:pPr>
        <w:pStyle w:val="Heading2"/>
        <w:rPr>
          <w:b/>
        </w:rPr>
      </w:pPr>
      <w:r w:rsidRPr="00AB1AA5">
        <w:rPr>
          <w:b/>
        </w:rPr>
        <w:t>3.2</w:t>
      </w:r>
      <w:r w:rsidRPr="00AB1AA5">
        <w:rPr>
          <w:b/>
        </w:rPr>
        <w:tab/>
        <w:t>Slimming-up annotations to GO</w:t>
      </w:r>
      <w:r w:rsidR="00AB1AA5" w:rsidRPr="00AB1AA5">
        <w:rPr>
          <w:b/>
        </w:rPr>
        <w:t xml:space="preserve"> </w:t>
      </w:r>
      <w:r w:rsidRPr="00AB1AA5">
        <w:rPr>
          <w:b/>
        </w:rPr>
        <w:t>slim terms</w:t>
      </w:r>
    </w:p>
    <w:p w:rsidR="00963927" w:rsidRPr="001E0CBF" w:rsidRDefault="00963927" w:rsidP="00963927">
      <w:pPr>
        <w:rPr>
          <w:sz w:val="20"/>
          <w:szCs w:val="20"/>
        </w:rPr>
      </w:pPr>
      <w:r w:rsidRPr="001E0CBF">
        <w:rPr>
          <w:sz w:val="20"/>
          <w:szCs w:val="20"/>
        </w:rPr>
        <w:t>Once you have a finalised list of terms</w:t>
      </w:r>
      <w:r w:rsidR="001E3FC7">
        <w:rPr>
          <w:sz w:val="20"/>
          <w:szCs w:val="20"/>
        </w:rPr>
        <w:t>,</w:t>
      </w:r>
      <w:r w:rsidRPr="001E0CBF">
        <w:rPr>
          <w:sz w:val="20"/>
          <w:szCs w:val="20"/>
        </w:rPr>
        <w:t xml:space="preserve"> you can slim-up annotations to these terms by moving to the ‘Find annotation’ tab. The resulting table will contain all annotations mapped-up to the list of </w:t>
      </w:r>
      <w:r w:rsidRPr="001E0CBF">
        <w:rPr>
          <w:b/>
          <w:sz w:val="20"/>
          <w:szCs w:val="20"/>
        </w:rPr>
        <w:t>GO terms</w:t>
      </w:r>
      <w:r w:rsidRPr="001E0CBF">
        <w:rPr>
          <w:sz w:val="20"/>
          <w:szCs w:val="20"/>
        </w:rPr>
        <w:t xml:space="preserve"> (Fig. 3.4). </w:t>
      </w:r>
      <w:r w:rsidR="00383AB2" w:rsidRPr="001E0CBF">
        <w:rPr>
          <w:sz w:val="20"/>
          <w:szCs w:val="20"/>
        </w:rPr>
        <w:t xml:space="preserve">The usual procedure now would be to filter these annotations using a list of protein accessions that you are interested in. This procedure is detailed in Exercise </w:t>
      </w:r>
      <w:r w:rsidR="001E3FC7">
        <w:rPr>
          <w:sz w:val="20"/>
          <w:szCs w:val="20"/>
        </w:rPr>
        <w:t>6</w:t>
      </w:r>
      <w:r w:rsidR="00383AB2" w:rsidRPr="001E0CBF">
        <w:rPr>
          <w:sz w:val="20"/>
          <w:szCs w:val="20"/>
        </w:rPr>
        <w:t xml:space="preserve">. </w:t>
      </w:r>
      <w:r w:rsidRPr="001E0CBF">
        <w:rPr>
          <w:sz w:val="20"/>
          <w:szCs w:val="20"/>
        </w:rPr>
        <w:t xml:space="preserve">The GO ID statistics for </w:t>
      </w:r>
      <w:r w:rsidR="007B4C50" w:rsidRPr="001E0CBF">
        <w:rPr>
          <w:sz w:val="20"/>
          <w:szCs w:val="20"/>
        </w:rPr>
        <w:t>protein count</w:t>
      </w:r>
      <w:r w:rsidRPr="001E0CBF">
        <w:rPr>
          <w:sz w:val="20"/>
          <w:szCs w:val="20"/>
        </w:rPr>
        <w:t xml:space="preserve"> are useful for creating graphs or bar charts to represent the data</w:t>
      </w:r>
      <w:r w:rsidR="00383AB2" w:rsidRPr="001E0CBF">
        <w:rPr>
          <w:sz w:val="20"/>
          <w:szCs w:val="20"/>
        </w:rPr>
        <w:t xml:space="preserve"> as these tell you how many unique proteins in your list have annotations to the individual GO IDs represented in the annotation set</w:t>
      </w:r>
      <w:r w:rsidRPr="001E0CBF">
        <w:rPr>
          <w:sz w:val="20"/>
          <w:szCs w:val="20"/>
        </w:rPr>
        <w:t>.</w:t>
      </w:r>
    </w:p>
    <w:p w:rsidR="00963927" w:rsidRPr="001E0CBF" w:rsidRDefault="00050D51" w:rsidP="00963927">
      <w:pPr>
        <w:spacing w:before="0" w:after="0" w:line="240" w:lineRule="auto"/>
        <w:rPr>
          <w:sz w:val="20"/>
          <w:szCs w:val="20"/>
        </w:rPr>
      </w:pPr>
      <w:r w:rsidRPr="00050D51">
        <w:rPr>
          <w:noProof/>
          <w:sz w:val="20"/>
          <w:szCs w:val="20"/>
          <w:lang w:val="en-US"/>
        </w:rPr>
        <w:pict>
          <v:group id="Group 57398" o:spid="_x0000_s1156" style="position:absolute;left:0;text-align:left;margin-left:5.5pt;margin-top:68.35pt;width:253.75pt;height:410.9pt;z-index:251659776" coordsize="3222625,52184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">
            <v:group id="Group 1110" o:spid="_x0000_s1157" style="position:absolute;left:2898775;width:323850;height:237490" coordorigin="4995,3018" coordsize="510,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y4NpjGAAAA3QAA&#10;AA8AAAAAAAAAAAAAAAAAqQIAAGRycy9kb3ducmV2LnhtbFBLBQYAAAAABAAEAPoAAACcAwAAAAA=&#10;">
              <v:shape id="AutoShape 1111" o:spid="_x0000_s1158" type="#_x0000_t32" style="position:absolute;left:4995;top:3198;width:285;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tx3ocIAAADdAAAADwAAAGRycy9kb3ducmV2LnhtbERPTWvCQBC9C/0Pywi96UZLxaauYgWx&#10;0JOxl9yG3WkSzM6G7GjSf98tFHqbx/uczW70rbpTH5vABhbzDBSxDa7hysDn5Thbg4qC7LANTAa+&#10;KcJu+zDZYO7CwGe6F1KpFMIxRwO1SJdrHW1NHuM8dMSJ+wq9R0mwr7TrcUjhvtXLLFtpjw2nhho7&#10;OtRkr8XNG6jsUF748PEsb/uT9aW48unkjHmcjvtXUEKj/Iv/3O8uzV8sX+D3m3SC3v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tx3ocIAAADdAAAADwAAAAAAAAAAAAAA&#10;AAChAgAAZHJzL2Rvd25yZXYueG1sUEsFBgAAAAAEAAQA+QAAAJADAAAAAA==&#10;" strokeweight="2pt">
                <v:stroke endarrow="block"/>
              </v:shape>
              <v:shape id="Text Box 1112" o:spid="_x0000_s1159" type="#_x0000_t202" style="position:absolute;left:5213;top:301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DMInwgAA&#10;AN0AAAAPAAAAZHJzL2Rvd25yZXYueG1sRI/NbsJADITvSLzDykjcYANIhaYsCKEiceT37mbdJJD1&#10;RtltCG9fH5C42ZrxzOflunOVaqkJpWcDk3ECijjztuTcwOW8Gy1AhYhssfJMBp4UYL3q95aYWv/g&#10;I7WnmCsJ4ZCigSLGOtU6ZAU5DGNfE4v26xuHUdYm17bBh4S7Sk+T5EM7LFkaCqxpW1B2P/05A+3h&#10;+2c/W1wrf6Cyc58bnO9uaMxw0G2+QEXq4tv8ut5bwZ/MhF++kRH0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MwifCAAAA3QAAAA8AAAAAAAAAAAAAAAAAlwIAAGRycy9kb3du&#10;cmV2LnhtbFBLBQYAAAAABAAEAPUAAACGAwAAAAA=&#10;">
                <v:textbox inset="1.3mm,,1.3mm">
                  <w:txbxContent>
                    <w:p w:rsidR="00953708" w:rsidRPr="0025599B" w:rsidRDefault="00953708" w:rsidP="00963927">
                      <w:pPr>
                        <w:spacing w:before="0" w:after="0" w:line="240" w:lineRule="auto"/>
                        <w:rPr>
                          <w:b/>
                          <w:szCs w:val="20"/>
                        </w:rPr>
                      </w:pPr>
                      <w:r>
                        <w:rPr>
                          <w:b/>
                          <w:szCs w:val="20"/>
                        </w:rPr>
                        <w:t>C</w:t>
                      </w:r>
                    </w:p>
                  </w:txbxContent>
                </v:textbox>
              </v:shape>
            </v:group>
            <v:group id="Group 57" o:spid="_x0000_s1160" style="position:absolute;top:771525;width:309245;height:4446905" coordsize="309245,44469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group id="Group 1116" o:spid="_x0000_s1161" style="position:absolute;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K5mQbDAAAA3QAAAA8A&#10;AAAAAAAAAAAAAAAAqQIAAGRycy9kb3ducmV2LnhtbFBLBQYAAAAABAAEAPoAAACZAwAAAAA=&#10;">
                <v:shape id="Text Box 1117" o:spid="_x0000_s1162"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GkVwQAA&#10;AN0AAAAPAAAAZHJzL2Rvd25yZXYueG1sRE9La4NAEL4X+h+WKeRWV1OwqXENISSQo3ndp+5Ebd1Z&#10;cbfG/PtuIdDbfHzPyVeT6cRIg2stK0iiGARxZXXLtYLzafe6AOE8ssbOMim4k4NV8fyUY6btjQ80&#10;Hn0tQgi7DBU03veZlK5qyKCLbE8cuKsdDPoAh1rqAW8h3HRyHsepNNhyaGiwp01D1ffxxygYy+3n&#10;/m1x6WxJ7WQ+1vi++0KlZi/TegnC0+T/xQ/3Xof5yTyFv2/CCbL4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nBpFcEAAADdAAAADwAAAAAAAAAAAAAAAACXAgAAZHJzL2Rvd25y&#10;ZXYueG1sUEsFBgAAAAAEAAQA9QAAAIUDAAAAAA==&#10;">
                  <v:textbox inset="1.3mm,,1.3mm">
                    <w:txbxContent>
                      <w:p w:rsidR="00953708" w:rsidRPr="0025599B" w:rsidRDefault="00953708" w:rsidP="00963927">
                        <w:pPr>
                          <w:spacing w:before="0" w:after="0" w:line="240" w:lineRule="auto"/>
                          <w:rPr>
                            <w:b/>
                            <w:szCs w:val="20"/>
                          </w:rPr>
                        </w:pPr>
                        <w:r>
                          <w:rPr>
                            <w:b/>
                            <w:szCs w:val="20"/>
                          </w:rPr>
                          <w:t>A</w:t>
                        </w:r>
                      </w:p>
                    </w:txbxContent>
                  </v:textbox>
                </v:shape>
                <v:shape id="AutoShape 1118" o:spid="_x0000_s1163"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uFkf8MAAADdAAAADwAAAGRycy9kb3ducmV2LnhtbERPTYvCMBC9C/6HMII3TVVYpWsUXdEV&#10;RGHrHvY4NGNbbCbdJmr990YQvM3jfc503phSXKl2hWUFg34Egji1uuBMwe9x3ZuAcB5ZY2mZFNzJ&#10;wXzWbk0x1vbGP3RNfCZCCLsYFeTeV7GULs3JoOvbijhwJ1sb9AHWmdQ13kK4KeUwij6kwYJDQ44V&#10;feWUnpOLUWDceHSwfvN/2NvtandP+O+4/Faq22kWnyA8Nf4tfrm3OswfDMfw/Cac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LhZH/DAAAA3QAAAA8AAAAAAAAAAAAA&#10;AAAAoQIAAGRycy9kb3ducmV2LnhtbFBLBQYAAAAABAAEAPkAAACRAwAAAAA=&#10;" strokeweight="2pt">
                  <v:stroke endarrow="block"/>
                </v:shape>
              </v:group>
              <v:group id="Group 1123" o:spid="_x0000_s1164" style="position:absolute;top:4209415;width:309245;height:237490" coordorigin="3047,1980" coordsize="487,3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1QAXLDAAAA3QAAAA8A&#10;AAAAAAAAAAAAAAAAqQIAAGRycy9kb3ducmV2LnhtbFBLBQYAAAAABAAEAPoAAACZAwAAAAA=&#10;">
                <v:shape id="Text Box 1124" o:spid="_x0000_s1165" type="#_x0000_t202" style="position:absolute;left:3047;top:1980;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B8qNwAAA&#10;AN0AAAAPAAAAZHJzL2Rvd25yZXYueG1sRE9Li8IwEL4v+B/CCN62qQq7bm0UEQWPPu+zzdhGm0lp&#10;Yu3++82CsLf5+J6TL3tbi45abxwrGCcpCOLCacOlgvNp+z4D4QOyxtoxKfghD8vF4C3HTLsnH6g7&#10;hlLEEPYZKqhCaDIpfVGRRZ+4hjhyV9daDBG2pdQtPmO4reUkTT+kRcOxocKG1hUV9+PDKuj2m+/d&#10;dHap3Z5Mb79W+Lm9oVKjYb+agwjUh3/xy73Tcf54MoW/b+IJcvE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B8qNwAAAAN0AAAAPAAAAAAAAAAAAAAAAAJcCAABkcnMvZG93bnJl&#10;di54bWxQSwUGAAAAAAQABAD1AAAAhAMAAAAA&#10;">
                  <v:textbox inset="1.3mm,,1.3mm">
                    <w:txbxContent>
                      <w:p w:rsidR="00953708" w:rsidRPr="0025599B" w:rsidRDefault="00953708" w:rsidP="00963927">
                        <w:pPr>
                          <w:spacing w:before="0" w:after="0" w:line="240" w:lineRule="auto"/>
                          <w:rPr>
                            <w:b/>
                            <w:szCs w:val="20"/>
                          </w:rPr>
                        </w:pPr>
                        <w:r>
                          <w:rPr>
                            <w:b/>
                            <w:szCs w:val="20"/>
                          </w:rPr>
                          <w:t>B</w:t>
                        </w:r>
                      </w:p>
                    </w:txbxContent>
                  </v:textbox>
                </v:shape>
                <v:shape id="AutoShape 1125" o:spid="_x0000_s1166" type="#_x0000_t32" style="position:absolute;left:3339;top:2161;width:195;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jP6CMQAAADdAAAADwAAAGRycy9kb3ducmV2LnhtbERPS2vCQBC+C/6HZQRvdeMDW1JXqYoP&#10;kAYae+hxyE6T0OxszK4a/70rFLzNx/ec2aI1lbhQ40rLCoaDCARxZnXJuYLv4+blDYTzyBory6Tg&#10;Rg4W825nhrG2V/6iS+pzEULYxaig8L6OpXRZQQbdwNbEgfu1jUEfYJNL3eA1hJtKjqJoKg2WHBoK&#10;rGlVUPaXno0C417HifXbU/Jp9+vDLeWf43KnVL/XfryD8NT6p/jfvddh/nA0gcc34QQ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CM/oIxAAAAN0AAAAPAAAAAAAAAAAA&#10;AAAAAKECAABkcnMvZG93bnJldi54bWxQSwUGAAAAAAQABAD5AAAAkgMAAAAA&#10;" strokeweight="2pt">
                  <v:stroke endarrow="block"/>
                </v:shape>
              </v:group>
            </v:group>
          </v:group>
        </w:pict>
      </w:r>
      <w:r w:rsidR="00A8125D" w:rsidRPr="001E0CBF">
        <w:rPr>
          <w:noProof/>
          <w:sz w:val="20"/>
          <w:szCs w:val="20"/>
          <w:lang w:eastAsia="en-GB"/>
        </w:rPr>
        <w:drawing>
          <wp:inline distT="0" distB="0" distL="0" distR="0">
            <wp:extent cx="4114800" cy="528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14800" cy="5283200"/>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63927" w:rsidRPr="001E0CBF" w:rsidRDefault="00963927" w:rsidP="00963927">
      <w:pPr>
        <w:spacing w:before="0" w:after="0" w:line="240" w:lineRule="auto"/>
        <w:rPr>
          <w:color w:val="C0C0C0"/>
          <w:sz w:val="20"/>
          <w:szCs w:val="20"/>
        </w:rPr>
      </w:pPr>
      <w:r w:rsidRPr="001E0CBF">
        <w:rPr>
          <w:color w:val="C0C0C0"/>
          <w:sz w:val="20"/>
          <w:szCs w:val="20"/>
        </w:rPr>
        <w:t>------------------------------------------------------------------------------------------------------------</w:t>
      </w:r>
    </w:p>
    <w:p w:rsidR="00A56207" w:rsidRPr="00673167" w:rsidRDefault="00A8125D" w:rsidP="00673167">
      <w:pPr>
        <w:spacing w:before="0" w:after="0"/>
        <w:rPr>
          <w:color w:val="C0C0C0"/>
          <w:sz w:val="20"/>
          <w:szCs w:val="20"/>
        </w:rPr>
      </w:pPr>
      <w:r w:rsidRPr="001E0CBF">
        <w:rPr>
          <w:noProof/>
          <w:sz w:val="20"/>
          <w:szCs w:val="20"/>
          <w:lang w:eastAsia="en-GB"/>
        </w:rPr>
        <w:drawing>
          <wp:inline distT="0" distB="0" distL="0" distR="0">
            <wp:extent cx="4241800" cy="144780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41800" cy="1447800"/>
                    </a:xfrm>
                    <a:prstGeom prst="rect">
                      <a:avLst/>
                    </a:prstGeom>
                    <a:noFill/>
                    <a:ln>
                      <a:noFill/>
                    </a:ln>
                  </pic:spPr>
                </pic:pic>
              </a:graphicData>
            </a:graphic>
          </wp:inline>
        </w:drawing>
      </w:r>
    </w:p>
    <w:p w:rsidR="00A56207" w:rsidRPr="001E0CBF" w:rsidRDefault="00A56207" w:rsidP="00963927">
      <w:pPr>
        <w:spacing w:before="0" w:after="0" w:line="240" w:lineRule="auto"/>
        <w:rPr>
          <w:sz w:val="20"/>
          <w:szCs w:val="20"/>
        </w:rPr>
      </w:pPr>
    </w:p>
    <w:p w:rsidR="00F3555E" w:rsidRPr="001E0CBF" w:rsidRDefault="00050D51" w:rsidP="00963927">
      <w:pPr>
        <w:spacing w:before="0" w:after="0" w:line="240" w:lineRule="auto"/>
        <w:rPr>
          <w:sz w:val="20"/>
          <w:szCs w:val="20"/>
        </w:rPr>
      </w:pPr>
      <w:r w:rsidRPr="00050D51">
        <w:rPr>
          <w:noProof/>
          <w:sz w:val="20"/>
          <w:szCs w:val="20"/>
          <w:lang w:val="en-US"/>
        </w:rPr>
        <w:pict>
          <v:shape id="Text Box 1126" o:spid="_x0000_s1200" type="#_x0000_t202" style="position:absolute;left:0;text-align:left;margin-left:0;margin-top:8.25pt;width:423.5pt;height:12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" strokecolor="#7f7f7f">
            <v:textbox>
              <w:txbxContent>
                <w:p w:rsidR="00953708" w:rsidRPr="008F59F7" w:rsidRDefault="00953708" w:rsidP="00A56207">
                  <w:pPr>
                    <w:pStyle w:val="Iconstext"/>
                    <w:rPr>
                      <w:b/>
                      <w:sz w:val="18"/>
                      <w:szCs w:val="18"/>
                    </w:rPr>
                  </w:pPr>
                  <w:proofErr w:type="gramStart"/>
                  <w:r w:rsidRPr="008F59F7">
                    <w:rPr>
                      <w:b/>
                      <w:sz w:val="18"/>
                      <w:szCs w:val="18"/>
                    </w:rPr>
                    <w:t>Figure 3.3.</w:t>
                  </w:r>
                  <w:proofErr w:type="gramEnd"/>
                  <w:r w:rsidRPr="008F59F7">
                    <w:rPr>
                      <w:b/>
                      <w:sz w:val="18"/>
                      <w:szCs w:val="18"/>
                    </w:rPr>
                    <w:t xml:space="preserve"> </w:t>
                  </w:r>
                  <w:r>
                    <w:rPr>
                      <w:b/>
                      <w:sz w:val="18"/>
                      <w:szCs w:val="18"/>
                    </w:rPr>
                    <w:t xml:space="preserve">Edit Terms Tab for </w:t>
                  </w:r>
                  <w:r w:rsidRPr="008F59F7">
                    <w:rPr>
                      <w:b/>
                      <w:sz w:val="18"/>
                      <w:szCs w:val="18"/>
                    </w:rPr>
                    <w:t>GO Slims</w:t>
                  </w:r>
                </w:p>
                <w:p w:rsidR="00953708" w:rsidRPr="008F59F7" w:rsidRDefault="00953708" w:rsidP="00A56207">
                  <w:pPr>
                    <w:spacing w:before="0" w:after="0" w:line="240" w:lineRule="auto"/>
                    <w:rPr>
                      <w:b/>
                      <w:noProof/>
                      <w:sz w:val="18"/>
                      <w:szCs w:val="18"/>
                      <w:lang w:eastAsia="en-GB"/>
                    </w:rPr>
                  </w:pPr>
                  <w:r w:rsidRPr="008F59F7">
                    <w:rPr>
                      <w:b/>
                      <w:noProof/>
                      <w:sz w:val="18"/>
                      <w:szCs w:val="18"/>
                      <w:lang w:eastAsia="en-GB"/>
                    </w:rPr>
                    <w:t xml:space="preserve">[A] </w:t>
                  </w:r>
                  <w:r w:rsidRPr="008F59F7">
                    <w:rPr>
                      <w:noProof/>
                      <w:sz w:val="18"/>
                      <w:szCs w:val="18"/>
                      <w:lang w:eastAsia="en-GB"/>
                    </w:rPr>
                    <w:t>To remove terms from the list, click on the red cross.</w:t>
                  </w:r>
                </w:p>
                <w:p w:rsidR="00953708" w:rsidRPr="008F59F7" w:rsidRDefault="00953708" w:rsidP="00A56207">
                  <w:pPr>
                    <w:spacing w:line="240" w:lineRule="auto"/>
                    <w:rPr>
                      <w:noProof/>
                      <w:sz w:val="18"/>
                      <w:szCs w:val="18"/>
                      <w:lang w:eastAsia="en-GB"/>
                    </w:rPr>
                  </w:pPr>
                  <w:r w:rsidRPr="008F59F7">
                    <w:rPr>
                      <w:b/>
                      <w:noProof/>
                      <w:sz w:val="18"/>
                      <w:szCs w:val="18"/>
                      <w:lang w:eastAsia="en-GB"/>
                    </w:rPr>
                    <w:t xml:space="preserve">[B] </w:t>
                  </w:r>
                  <w:r w:rsidRPr="008F59F7">
                    <w:rPr>
                      <w:noProof/>
                      <w:sz w:val="18"/>
                      <w:szCs w:val="18"/>
                      <w:lang w:eastAsia="en-GB"/>
                    </w:rPr>
                    <w:t>To add terms to the list</w:t>
                  </w:r>
                  <w:r>
                    <w:rPr>
                      <w:noProof/>
                      <w:sz w:val="18"/>
                      <w:szCs w:val="18"/>
                      <w:lang w:eastAsia="en-GB"/>
                    </w:rPr>
                    <w:t>,</w:t>
                  </w:r>
                  <w:r w:rsidRPr="008F59F7">
                    <w:rPr>
                      <w:noProof/>
                      <w:sz w:val="18"/>
                      <w:szCs w:val="18"/>
                      <w:lang w:eastAsia="en-GB"/>
                    </w:rPr>
                    <w:t xml:space="preserve"> first add them to ‘Your terms’ selection, </w:t>
                  </w:r>
                  <w:r>
                    <w:rPr>
                      <w:noProof/>
                      <w:sz w:val="18"/>
                      <w:szCs w:val="18"/>
                      <w:lang w:eastAsia="en-GB"/>
                    </w:rPr>
                    <w:t xml:space="preserve">by clicking on the green plus icon </w:t>
                  </w:r>
                  <w:r w:rsidRPr="008F59F7">
                    <w:rPr>
                      <w:noProof/>
                      <w:sz w:val="18"/>
                      <w:szCs w:val="18"/>
                      <w:lang w:eastAsia="en-GB"/>
                    </w:rPr>
                    <w:t>as described in Note [A] of Fig</w:t>
                  </w:r>
                  <w:r>
                    <w:rPr>
                      <w:noProof/>
                      <w:sz w:val="18"/>
                      <w:szCs w:val="18"/>
                      <w:lang w:eastAsia="en-GB"/>
                    </w:rPr>
                    <w:t>.</w:t>
                  </w:r>
                  <w:r w:rsidRPr="008F59F7">
                    <w:rPr>
                      <w:noProof/>
                      <w:sz w:val="18"/>
                      <w:szCs w:val="18"/>
                      <w:lang w:eastAsia="en-GB"/>
                    </w:rPr>
                    <w:t xml:space="preserve"> 1.2, and then click on the green tick next to the term in the GO Slims and GO Term Comparison page.</w:t>
                  </w:r>
                </w:p>
                <w:p w:rsidR="00953708" w:rsidRPr="008F59F7" w:rsidRDefault="00953708" w:rsidP="00A56207">
                  <w:pPr>
                    <w:spacing w:before="0" w:after="0" w:line="240" w:lineRule="auto"/>
                    <w:rPr>
                      <w:noProof/>
                      <w:sz w:val="18"/>
                      <w:szCs w:val="18"/>
                      <w:lang w:eastAsia="en-GB"/>
                    </w:rPr>
                  </w:pPr>
                  <w:r w:rsidRPr="008F59F7">
                    <w:rPr>
                      <w:b/>
                      <w:noProof/>
                      <w:sz w:val="18"/>
                      <w:szCs w:val="18"/>
                      <w:lang w:eastAsia="en-GB"/>
                    </w:rPr>
                    <w:t xml:space="preserve">[C] </w:t>
                  </w:r>
                  <w:r w:rsidRPr="008F59F7">
                    <w:rPr>
                      <w:noProof/>
                      <w:sz w:val="18"/>
                      <w:szCs w:val="18"/>
                      <w:lang w:eastAsia="en-GB"/>
                    </w:rPr>
                    <w:t>To slim-up annotations to the terms in your list, click on the ‘Find annotation’ tab. This will result in a table of all the annotations in the GOA database slimmed up to the selected terms (Fig. 3.4).</w:t>
                  </w:r>
                </w:p>
                <w:p w:rsidR="00953708" w:rsidRDefault="00953708" w:rsidP="00A56207">
                  <w:pPr>
                    <w:spacing w:before="0" w:after="0" w:line="240" w:lineRule="auto"/>
                    <w:rPr>
                      <w:noProof/>
                      <w:szCs w:val="22"/>
                      <w:lang w:eastAsia="en-GB"/>
                    </w:rPr>
                  </w:pPr>
                </w:p>
                <w:p w:rsidR="00953708" w:rsidRDefault="00953708" w:rsidP="00A56207">
                  <w:pPr>
                    <w:spacing w:line="240" w:lineRule="auto"/>
                    <w:rPr>
                      <w:noProof/>
                      <w:szCs w:val="22"/>
                      <w:lang w:eastAsia="en-GB"/>
                    </w:rPr>
                  </w:pPr>
                </w:p>
                <w:p w:rsidR="00953708" w:rsidRPr="00422954" w:rsidRDefault="00953708" w:rsidP="00A56207">
                  <w:pPr>
                    <w:spacing w:before="0" w:after="0"/>
                    <w:rPr>
                      <w:noProof/>
                      <w:szCs w:val="22"/>
                      <w:lang w:eastAsia="en-GB"/>
                    </w:rPr>
                  </w:pPr>
                </w:p>
              </w:txbxContent>
            </v:textbox>
          </v:shape>
        </w:pict>
      </w:r>
    </w:p>
    <w:p w:rsidR="00963927" w:rsidRPr="001E0CBF" w:rsidRDefault="00963927" w:rsidP="00963927">
      <w:pPr>
        <w:spacing w:before="0" w:after="0" w:line="240" w:lineRule="auto"/>
        <w:rPr>
          <w:sz w:val="20"/>
          <w:szCs w:val="20"/>
        </w:rPr>
      </w:pPr>
    </w:p>
    <w:p w:rsidR="00963927" w:rsidRPr="001E0CBF" w:rsidRDefault="00963927" w:rsidP="00E4288C">
      <w:pPr>
        <w:rPr>
          <w:sz w:val="20"/>
          <w:szCs w:val="20"/>
        </w:rPr>
      </w:pPr>
    </w:p>
    <w:p w:rsidR="00A56207" w:rsidRPr="001E0CBF" w:rsidRDefault="00A56207" w:rsidP="00E4288C">
      <w:pPr>
        <w:rPr>
          <w:sz w:val="20"/>
          <w:szCs w:val="20"/>
        </w:rPr>
      </w:pPr>
    </w:p>
    <w:p w:rsidR="00A56207" w:rsidRPr="001E0CBF" w:rsidRDefault="00A56207" w:rsidP="00E4288C">
      <w:pPr>
        <w:rPr>
          <w:sz w:val="20"/>
          <w:szCs w:val="20"/>
        </w:rPr>
      </w:pPr>
    </w:p>
    <w:p w:rsidR="00A56207" w:rsidRPr="001E0CBF" w:rsidRDefault="00A56207" w:rsidP="00E4288C">
      <w:pPr>
        <w:rPr>
          <w:sz w:val="20"/>
          <w:szCs w:val="20"/>
        </w:rPr>
      </w:pPr>
    </w:p>
    <w:p w:rsidR="00EB2468" w:rsidRPr="001E0CBF" w:rsidRDefault="00EB2468" w:rsidP="00387CD4">
      <w:pPr>
        <w:rPr>
          <w:sz w:val="20"/>
          <w:szCs w:val="20"/>
        </w:rPr>
      </w:pPr>
    </w:p>
    <w:p w:rsidR="00EB2468" w:rsidRPr="001E0CBF" w:rsidRDefault="00EB2468" w:rsidP="00387CD4">
      <w:pPr>
        <w:rPr>
          <w:sz w:val="20"/>
          <w:szCs w:val="20"/>
        </w:rPr>
      </w:pPr>
    </w:p>
    <w:p w:rsidR="00F3555E" w:rsidRPr="001E0CBF" w:rsidRDefault="00050D51" w:rsidP="00387CD4">
      <w:pPr>
        <w:rPr>
          <w:sz w:val="20"/>
          <w:szCs w:val="20"/>
        </w:rPr>
      </w:pPr>
      <w:r w:rsidRPr="00050D51">
        <w:rPr>
          <w:noProof/>
          <w:sz w:val="20"/>
          <w:szCs w:val="20"/>
          <w:lang w:val="en-US"/>
        </w:rPr>
        <w:pict>
          <v:group id="Group 1127" o:spid="_x0000_s1197" style="position:absolute;left:0;text-align:left;margin-left:369.55pt;margin-top:18.95pt;width:14.6pt;height:29.6pt;z-index:251661824" coordorigin="5633,8588" coordsize="292,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">
            <v:shape id="AutoShape 1128" o:spid="_x0000_s1199" type="#_x0000_t32" style="position:absolute;left:5775;top:8873;width:0;height:3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X3iMUAAADbAAAADwAAAGRycy9kb3ducmV2LnhtbESPT2vCQBTE7wW/w/KE3urGlvonukpt&#10;sQpFwejB4yP7TILZtzG7avz2XUHwOMzMb5jxtDGluFDtCssKup0IBHFqdcGZgt12/jYA4TyyxtIy&#10;KbiRg+mk9TLGWNsrb+iS+EwECLsYFeTeV7GULs3JoOvYijh4B1sb9EHWmdQ1XgPclPI9inrSYMFh&#10;IceKvnNKj8nZKDCu/7G2/ve0Xtnlz98t4f12tlDqtd18jUB4avwz/GgvtYLhJ9y/hB8g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fX3iMUAAADbAAAADwAAAAAAAAAA&#10;AAAAAAChAgAAZHJzL2Rvd25yZXYueG1sUEsFBgAAAAAEAAQA+QAAAJMDAAAAAA==&#10;" strokeweight="2pt">
              <v:stroke endarrow="block"/>
            </v:shape>
            <v:shape id="Text Box 1129" o:spid="_x0000_s1198" type="#_x0000_t202" style="position:absolute;left:5633;top:858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1VT6wgAA&#10;AN0AAAAPAAAAZHJzL2Rvd25yZXYueG1sRI/NbsJADITvSH2HlStxgw0gFQgsCFVF4sjv3WRNkjbr&#10;jbJLCG9fH5C42ZrxzOflunOVaqkJpWcDo2ECijjztuTcwPm0HcxAhYhssfJMBp4UYL366C0xtf7B&#10;B2qPMVcSwiFFA0WMdap1yApyGIa+Jhbt5huHUdYm17bBh4S7So+T5Es7LFkaCqzpu6Ds73h3Btr9&#10;z3U3mV0qv6eyc/MNTre/aEz/s9ssQEXq4tv8ut5ZwR+NhV++kRH0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LVVPrCAAAA3QAAAA8AAAAAAAAAAAAAAAAAlwIAAGRycy9kb3du&#10;cmV2LnhtbFBLBQYAAAAABAAEAPUAAACGAwAAAAA=&#10;">
              <v:textbox inset="1.3mm,,1.3mm">
                <w:txbxContent>
                  <w:p w:rsidR="00953708" w:rsidRPr="0025599B" w:rsidRDefault="00953708" w:rsidP="008B46CF">
                    <w:pPr>
                      <w:spacing w:before="0" w:after="0" w:line="240" w:lineRule="auto"/>
                      <w:rPr>
                        <w:b/>
                        <w:szCs w:val="20"/>
                      </w:rPr>
                    </w:pPr>
                    <w:r>
                      <w:rPr>
                        <w:b/>
                        <w:szCs w:val="20"/>
                      </w:rPr>
                      <w:t>B</w:t>
                    </w:r>
                  </w:p>
                </w:txbxContent>
              </v:textbox>
            </v:shape>
          </v:group>
        </w:pict>
      </w:r>
      <w:r w:rsidRPr="00050D51">
        <w:rPr>
          <w:noProof/>
          <w:sz w:val="20"/>
          <w:szCs w:val="20"/>
          <w:lang w:val="en-US"/>
        </w:rPr>
        <w:pict>
          <v:group id="Group 1130" o:spid="_x0000_s1195" style="position:absolute;left:0;text-align:left;margin-left:352.3pt;margin-top:18.95pt;width:14.6pt;height:29.6pt;z-index:251662848" coordorigin="5633,8588" coordsize="292,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">
            <v:shape id="AutoShape 1131" o:spid="_x0000_s1196" type="#_x0000_t32" style="position:absolute;left:5775;top:8873;width:0;height:3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xv/MUAAADbAAAADwAAAGRycy9kb3ducmV2LnhtbESPQWvCQBSE74L/YXlCb7rRQmvTbMRW&#10;2gpiwNhDj4/sMwlm38bsVuO/7xYEj8PMfMMki9404kydqy0rmE4iEMSF1TWXCr73H+M5COeRNTaW&#10;ScGVHCzS4SDBWNsL7+ic+1IECLsYFVTet7GUrqjIoJvYljh4B9sZ9EF2pdQdXgLcNHIWRU/SYM1h&#10;ocKW3isqjvmvUWDc82Nm/ecp29r1anPN+Wf/9qXUw6hfvoLw1Pt7+NZeawUvM/j/En6ATP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xv/MUAAADbAAAADwAAAAAAAAAA&#10;AAAAAAChAgAAZHJzL2Rvd25yZXYueG1sUEsFBgAAAAAEAAQA+QAAAJMDAAAAAA==&#10;" strokeweight="2pt">
              <v:stroke endarrow="block"/>
            </v:shape>
            <v:shape id="Text Box 1132" o:spid="_x0000_s1167" type="#_x0000_t202" style="position:absolute;left:5633;top:8588;width:292;height: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NtiEwgAA&#10;ANsAAAAPAAAAZHJzL2Rvd25yZXYueG1sRI9Ba4NAFITvgf6H5RV6S9ZWSIxxDaFU8Jimzf3FfVFb&#10;9624W7X/vhso5DjMzDdMtp9NJ0YaXGtZwfMqAkFcWd1yreDzo1gmIJxH1thZJgW/5GCfPywyTLWd&#10;+J3Gk69FgLBLUUHjfZ9K6aqGDLqV7YmDd7WDQR/kUEs94BTgppMvUbSWBlsOCw329NpQ9X36MQrG&#10;49uljJNzZ4/UzmZ7wE3xhUo9Pc6HHQhPs7+H/9ulVrCN4fYl/ACZ/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c22ITCAAAA2wAAAA8AAAAAAAAAAAAAAAAAlwIAAGRycy9kb3du&#10;cmV2LnhtbFBLBQYAAAAABAAEAPUAAACGAwAAAAA=&#10;">
              <v:textbox inset="1.3mm,,1.3mm">
                <w:txbxContent>
                  <w:p w:rsidR="00953708" w:rsidRPr="0025599B" w:rsidRDefault="00953708" w:rsidP="008B46CF">
                    <w:pPr>
                      <w:spacing w:before="0" w:after="0" w:line="240" w:lineRule="auto"/>
                      <w:rPr>
                        <w:b/>
                        <w:szCs w:val="20"/>
                      </w:rPr>
                    </w:pPr>
                    <w:r>
                      <w:rPr>
                        <w:b/>
                        <w:szCs w:val="20"/>
                      </w:rPr>
                      <w:t>A</w:t>
                    </w:r>
                  </w:p>
                </w:txbxContent>
              </v:textbox>
            </v:shape>
          </v:group>
        </w:pict>
      </w:r>
      <w:r w:rsidR="00A8125D" w:rsidRPr="001E0CBF">
        <w:rPr>
          <w:noProof/>
          <w:sz w:val="20"/>
          <w:szCs w:val="20"/>
          <w:lang w:eastAsia="en-GB"/>
        </w:rPr>
        <w:drawing>
          <wp:inline distT="0" distB="0" distL="0" distR="0">
            <wp:extent cx="5575300" cy="2895600"/>
            <wp:effectExtent l="0" t="0" r="12700" b="0"/>
            <wp:docPr id="55" name="Picture 55" descr="Q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QG1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75300" cy="2895600"/>
                    </a:xfrm>
                    <a:prstGeom prst="rect">
                      <a:avLst/>
                    </a:prstGeom>
                    <a:noFill/>
                    <a:ln>
                      <a:noFill/>
                    </a:ln>
                  </pic:spPr>
                </pic:pic>
              </a:graphicData>
            </a:graphic>
          </wp:inline>
        </w:drawing>
      </w:r>
      <w:bookmarkStart w:id="49" w:name="_GoBack"/>
      <w:bookmarkEnd w:id="49"/>
    </w:p>
    <w:p w:rsidR="008B46CF" w:rsidRPr="001E0CBF" w:rsidRDefault="00050D51" w:rsidP="00387CD4">
      <w:pPr>
        <w:rPr>
          <w:sz w:val="20"/>
          <w:szCs w:val="20"/>
        </w:rPr>
      </w:pPr>
      <w:r w:rsidRPr="00050D51">
        <w:rPr>
          <w:noProof/>
          <w:sz w:val="20"/>
          <w:szCs w:val="20"/>
          <w:lang w:val="en-US"/>
        </w:rPr>
        <w:pict>
          <v:shape id="Text Box 1134" o:spid="_x0000_s1168" type="#_x0000_t202" style="position:absolute;left:0;text-align:left;margin-left:0;margin-top:4pt;width:423.5pt;height:2in;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" strokecolor="#7f7f7f">
            <v:textbox>
              <w:txbxContent>
                <w:p w:rsidR="00953708" w:rsidRPr="00816CA2" w:rsidRDefault="00953708" w:rsidP="00154F8E">
                  <w:pPr>
                    <w:spacing w:line="240" w:lineRule="auto"/>
                    <w:rPr>
                      <w:b/>
                      <w:sz w:val="18"/>
                      <w:szCs w:val="18"/>
                    </w:rPr>
                  </w:pPr>
                  <w:proofErr w:type="gramStart"/>
                  <w:r w:rsidRPr="00816CA2">
                    <w:rPr>
                      <w:b/>
                      <w:sz w:val="18"/>
                      <w:szCs w:val="18"/>
                    </w:rPr>
                    <w:t>Figure 3.4.</w:t>
                  </w:r>
                  <w:proofErr w:type="gramEnd"/>
                  <w:r w:rsidRPr="00816CA2">
                    <w:rPr>
                      <w:b/>
                      <w:sz w:val="18"/>
                      <w:szCs w:val="18"/>
                    </w:rPr>
                    <w:t xml:space="preserve"> Annotation table containing annotations mapped-up to the terms in the GO slim list.</w:t>
                  </w:r>
                </w:p>
                <w:p w:rsidR="00953708" w:rsidRPr="008F59F7" w:rsidRDefault="00953708" w:rsidP="008B46CF">
                  <w:pPr>
                    <w:spacing w:before="0" w:after="0" w:line="240" w:lineRule="auto"/>
                    <w:rPr>
                      <w:noProof/>
                      <w:sz w:val="18"/>
                      <w:szCs w:val="18"/>
                      <w:lang w:eastAsia="en-GB"/>
                    </w:rPr>
                  </w:pPr>
                  <w:r w:rsidRPr="00816CA2">
                    <w:rPr>
                      <w:b/>
                      <w:noProof/>
                      <w:sz w:val="18"/>
                      <w:szCs w:val="18"/>
                      <w:lang w:eastAsia="en-GB"/>
                    </w:rPr>
                    <w:t xml:space="preserve">[A] </w:t>
                  </w:r>
                  <w:r w:rsidRPr="00816CA2">
                    <w:rPr>
                      <w:noProof/>
                      <w:sz w:val="18"/>
                      <w:szCs w:val="18"/>
                      <w:lang w:eastAsia="en-GB"/>
                    </w:rPr>
                    <w:t>The ‘Filter’ button is highlighted with a red circle indicating a filter has been activated. If you click on the filter button and select the ‘GO Identifier</w:t>
                  </w:r>
                  <w:r>
                    <w:rPr>
                      <w:noProof/>
                      <w:sz w:val="18"/>
                      <w:szCs w:val="18"/>
                      <w:lang w:eastAsia="en-GB"/>
                    </w:rPr>
                    <w:t xml:space="preserve">’ tab, </w:t>
                  </w:r>
                  <w:r w:rsidRPr="00816CA2">
                    <w:rPr>
                      <w:noProof/>
                      <w:sz w:val="18"/>
                      <w:szCs w:val="18"/>
                      <w:lang w:eastAsia="en-GB"/>
                    </w:rPr>
                    <w:t>you will see that the option to ‘Use these terms as a GO slim’ is selected by default.</w:t>
                  </w:r>
                </w:p>
                <w:p w:rsidR="00953708" w:rsidRPr="00816CA2" w:rsidRDefault="00953708" w:rsidP="008B46CF">
                  <w:pPr>
                    <w:spacing w:line="240" w:lineRule="auto"/>
                    <w:rPr>
                      <w:noProof/>
                      <w:sz w:val="18"/>
                      <w:szCs w:val="18"/>
                      <w:lang w:eastAsia="en-GB"/>
                    </w:rPr>
                  </w:pPr>
                  <w:r w:rsidRPr="00816CA2">
                    <w:rPr>
                      <w:b/>
                      <w:noProof/>
                      <w:sz w:val="18"/>
                      <w:szCs w:val="18"/>
                      <w:lang w:eastAsia="en-GB"/>
                    </w:rPr>
                    <w:t xml:space="preserve">[B] </w:t>
                  </w:r>
                  <w:r w:rsidRPr="00816CA2">
                    <w:rPr>
                      <w:noProof/>
                      <w:sz w:val="18"/>
                      <w:szCs w:val="18"/>
                      <w:lang w:eastAsia="en-GB"/>
                    </w:rPr>
                    <w:t xml:space="preserve">The ‘Statistics’ button. This provides statistics on the current annotation set and is updated with each filtering action. Statistics include counts of annotations and proteins for individual GO </w:t>
                  </w:r>
                  <w:r>
                    <w:rPr>
                      <w:noProof/>
                      <w:sz w:val="18"/>
                      <w:szCs w:val="18"/>
                      <w:lang w:eastAsia="en-GB"/>
                    </w:rPr>
                    <w:t xml:space="preserve">IDs, evidence codes, taxon IDs </w:t>
                  </w:r>
                  <w:r w:rsidRPr="00816CA2">
                    <w:rPr>
                      <w:noProof/>
                      <w:sz w:val="18"/>
                      <w:szCs w:val="18"/>
                      <w:lang w:eastAsia="en-GB"/>
                    </w:rPr>
                    <w:t>and sources of annotation, as well as the number of unique protein accessions.</w:t>
                  </w:r>
                </w:p>
                <w:p w:rsidR="00953708" w:rsidRDefault="00953708" w:rsidP="008B46CF">
                  <w:pPr>
                    <w:spacing w:line="240" w:lineRule="auto"/>
                    <w:rPr>
                      <w:noProof/>
                      <w:szCs w:val="22"/>
                      <w:lang w:eastAsia="en-GB"/>
                    </w:rPr>
                  </w:pPr>
                </w:p>
                <w:p w:rsidR="00953708" w:rsidRPr="00422954" w:rsidRDefault="00953708" w:rsidP="008B46CF">
                  <w:pPr>
                    <w:spacing w:before="0" w:after="0"/>
                    <w:rPr>
                      <w:noProof/>
                      <w:szCs w:val="22"/>
                      <w:lang w:eastAsia="en-GB"/>
                    </w:rPr>
                  </w:pPr>
                </w:p>
              </w:txbxContent>
            </v:textbox>
          </v:shape>
        </w:pict>
      </w:r>
    </w:p>
    <w:p w:rsidR="008B46CF" w:rsidRPr="001E0CBF" w:rsidRDefault="008B46CF" w:rsidP="00387CD4">
      <w:pPr>
        <w:rPr>
          <w:sz w:val="20"/>
          <w:szCs w:val="20"/>
        </w:rPr>
      </w:pPr>
    </w:p>
    <w:p w:rsidR="008B46CF" w:rsidRPr="001E0CBF" w:rsidRDefault="008B46CF" w:rsidP="00387CD4">
      <w:pPr>
        <w:rPr>
          <w:sz w:val="20"/>
          <w:szCs w:val="20"/>
        </w:rPr>
      </w:pPr>
    </w:p>
    <w:p w:rsidR="008B46CF" w:rsidRPr="001E0CBF" w:rsidRDefault="008B46CF" w:rsidP="00387CD4">
      <w:pPr>
        <w:rPr>
          <w:sz w:val="20"/>
          <w:szCs w:val="20"/>
        </w:rPr>
      </w:pPr>
    </w:p>
    <w:p w:rsidR="008B46CF" w:rsidRPr="001E0CBF" w:rsidRDefault="008B46CF" w:rsidP="00387CD4">
      <w:pPr>
        <w:rPr>
          <w:sz w:val="20"/>
          <w:szCs w:val="20"/>
        </w:rPr>
      </w:pPr>
    </w:p>
    <w:p w:rsidR="008B46CF" w:rsidRPr="001E0CBF" w:rsidRDefault="008B46CF" w:rsidP="00387CD4">
      <w:pPr>
        <w:rPr>
          <w:sz w:val="20"/>
          <w:szCs w:val="20"/>
        </w:rPr>
      </w:pPr>
    </w:p>
    <w:p w:rsidR="008B46CF" w:rsidRPr="001E0CBF" w:rsidRDefault="008B46CF" w:rsidP="00387CD4">
      <w:pPr>
        <w:rPr>
          <w:sz w:val="20"/>
          <w:szCs w:val="20"/>
        </w:rPr>
      </w:pPr>
    </w:p>
    <w:p w:rsidR="00EB2468" w:rsidRPr="001E0CBF" w:rsidRDefault="00EB2468" w:rsidP="00387CD4">
      <w:pPr>
        <w:rPr>
          <w:sz w:val="20"/>
          <w:szCs w:val="20"/>
        </w:rPr>
      </w:pPr>
    </w:p>
    <w:p w:rsidR="00406F33" w:rsidRDefault="00406F33" w:rsidP="008B46CF">
      <w:pPr>
        <w:spacing w:line="240" w:lineRule="auto"/>
        <w:rPr>
          <w:sz w:val="20"/>
          <w:szCs w:val="20"/>
        </w:rPr>
      </w:pPr>
    </w:p>
    <w:p w:rsidR="00406F33" w:rsidRPr="001E0CBF" w:rsidRDefault="00406F33" w:rsidP="008B46CF">
      <w:pPr>
        <w:spacing w:line="240" w:lineRule="auto"/>
        <w:rPr>
          <w:sz w:val="20"/>
          <w:szCs w:val="20"/>
        </w:rPr>
      </w:pPr>
    </w:p>
    <w:p w:rsidR="00406F33" w:rsidRPr="00406F33" w:rsidRDefault="00406F33" w:rsidP="00406F33">
      <w:pPr>
        <w:rPr>
          <w:sz w:val="20"/>
          <w:szCs w:val="20"/>
        </w:rPr>
      </w:pPr>
    </w:p>
    <w:p w:rsidR="00EB2468" w:rsidRPr="001E0CBF" w:rsidRDefault="00EB2468" w:rsidP="00383AB2">
      <w:pPr>
        <w:spacing w:line="240" w:lineRule="auto"/>
        <w:rPr>
          <w:sz w:val="20"/>
          <w:szCs w:val="20"/>
        </w:rPr>
      </w:pPr>
    </w:p>
    <w:p w:rsidR="007029F4" w:rsidRDefault="00050D51" w:rsidP="00A01C85">
      <w:pPr>
        <w:pStyle w:val="Heading2"/>
        <w:rPr>
          <w:b/>
        </w:rPr>
      </w:pPr>
      <w:r w:rsidRPr="00050D51">
        <w:rPr>
          <w:b/>
          <w:noProof/>
          <w:lang w:val="en-US"/>
        </w:rPr>
        <w:pict>
          <v:rect id="Rectangle 57354" o:spid="_x0000_s1194" style="position:absolute;left:0;text-align:left;margin-left:-21.95pt;margin-top:18pt;width:451pt;height:49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" fillcolor="#c2ecff" stroked="f" strokeweight=".25pt">
            <v:fill opacity="13107f"/>
          </v:rect>
        </w:pict>
      </w:r>
    </w:p>
    <w:p w:rsidR="00A01C85" w:rsidRPr="00AB1AA5" w:rsidRDefault="00AB1AA5" w:rsidP="00A01C85">
      <w:pPr>
        <w:pStyle w:val="Heading2"/>
        <w:rPr>
          <w:b/>
        </w:rPr>
      </w:pPr>
      <w:r>
        <w:rPr>
          <w:b/>
        </w:rPr>
        <w:t>GO</w:t>
      </w:r>
      <w:r w:rsidR="00BF69F0">
        <w:rPr>
          <w:b/>
        </w:rPr>
        <w:t xml:space="preserve"> S</w:t>
      </w:r>
      <w:r>
        <w:rPr>
          <w:b/>
        </w:rPr>
        <w:t>lim Ex</w:t>
      </w:r>
      <w:r w:rsidR="00B35C60" w:rsidRPr="00AB1AA5">
        <w:rPr>
          <w:b/>
        </w:rPr>
        <w:t>erci</w:t>
      </w:r>
      <w:r w:rsidR="0010015E" w:rsidRPr="00AB1AA5">
        <w:rPr>
          <w:b/>
        </w:rPr>
        <w:t>s</w:t>
      </w:r>
      <w:r w:rsidR="00B35C60" w:rsidRPr="00AB1AA5">
        <w:rPr>
          <w:b/>
        </w:rPr>
        <w:t>es</w:t>
      </w:r>
    </w:p>
    <w:p w:rsidR="00383AB2" w:rsidRPr="00AB1AA5" w:rsidRDefault="00383AB2" w:rsidP="00AB1AA5">
      <w:pPr>
        <w:pStyle w:val="Heading3"/>
        <w:ind w:left="2160" w:hanging="2160"/>
        <w:jc w:val="left"/>
        <w:rPr>
          <w:b/>
          <w:sz w:val="28"/>
          <w:szCs w:val="28"/>
        </w:rPr>
      </w:pPr>
      <w:bookmarkStart w:id="50" w:name="_Toc277161585"/>
      <w:r w:rsidRPr="00AB1AA5">
        <w:rPr>
          <w:b/>
          <w:sz w:val="28"/>
          <w:szCs w:val="28"/>
        </w:rPr>
        <w:t xml:space="preserve">Exercise </w:t>
      </w:r>
      <w:r w:rsidR="00B037B3">
        <w:rPr>
          <w:b/>
          <w:sz w:val="28"/>
          <w:szCs w:val="28"/>
        </w:rPr>
        <w:t>6</w:t>
      </w:r>
      <w:r w:rsidR="0010015E" w:rsidRPr="00AB1AA5">
        <w:rPr>
          <w:b/>
          <w:sz w:val="28"/>
          <w:szCs w:val="28"/>
        </w:rPr>
        <w:tab/>
      </w:r>
      <w:r w:rsidRPr="00AB1AA5">
        <w:rPr>
          <w:b/>
          <w:sz w:val="28"/>
          <w:szCs w:val="28"/>
        </w:rPr>
        <w:t xml:space="preserve">Using </w:t>
      </w:r>
      <w:proofErr w:type="spellStart"/>
      <w:r w:rsidRPr="00AB1AA5">
        <w:rPr>
          <w:b/>
          <w:sz w:val="28"/>
          <w:szCs w:val="28"/>
        </w:rPr>
        <w:t>QuickGO</w:t>
      </w:r>
      <w:proofErr w:type="spellEnd"/>
      <w:r w:rsidRPr="00AB1AA5">
        <w:rPr>
          <w:b/>
          <w:sz w:val="28"/>
          <w:szCs w:val="28"/>
        </w:rPr>
        <w:t xml:space="preserve"> to slim-up a</w:t>
      </w:r>
      <w:r w:rsidR="00406F33" w:rsidRPr="00AB1AA5">
        <w:rPr>
          <w:b/>
          <w:sz w:val="28"/>
          <w:szCs w:val="28"/>
        </w:rPr>
        <w:t xml:space="preserve">nnotations to a selected </w:t>
      </w:r>
      <w:r w:rsidR="00AB1AA5">
        <w:rPr>
          <w:b/>
          <w:sz w:val="28"/>
          <w:szCs w:val="28"/>
        </w:rPr>
        <w:t>l</w:t>
      </w:r>
      <w:r w:rsidR="00406F33" w:rsidRPr="00AB1AA5">
        <w:rPr>
          <w:b/>
          <w:sz w:val="28"/>
          <w:szCs w:val="28"/>
        </w:rPr>
        <w:t xml:space="preserve">ist of protein </w:t>
      </w:r>
      <w:r w:rsidRPr="00AB1AA5">
        <w:rPr>
          <w:b/>
          <w:sz w:val="28"/>
          <w:szCs w:val="28"/>
        </w:rPr>
        <w:t>accessions</w:t>
      </w:r>
      <w:bookmarkEnd w:id="50"/>
    </w:p>
    <w:p w:rsidR="00406F33" w:rsidRPr="001E3FC7" w:rsidRDefault="00406F33" w:rsidP="00406F33">
      <w:pPr>
        <w:rPr>
          <w:sz w:val="20"/>
          <w:szCs w:val="20"/>
        </w:rPr>
      </w:pPr>
      <w:r w:rsidRPr="001E3FC7">
        <w:rPr>
          <w:sz w:val="20"/>
          <w:szCs w:val="20"/>
        </w:rPr>
        <w:t>In this exercise, we will see which GO</w:t>
      </w:r>
      <w:r w:rsidR="00C42897" w:rsidRPr="001E3FC7">
        <w:rPr>
          <w:sz w:val="20"/>
          <w:szCs w:val="20"/>
        </w:rPr>
        <w:t xml:space="preserve"> </w:t>
      </w:r>
      <w:r w:rsidRPr="001E3FC7">
        <w:rPr>
          <w:sz w:val="20"/>
          <w:szCs w:val="20"/>
        </w:rPr>
        <w:t xml:space="preserve">slim terms the selected list of </w:t>
      </w:r>
      <w:proofErr w:type="spellStart"/>
      <w:r w:rsidRPr="001E3FC7">
        <w:rPr>
          <w:sz w:val="20"/>
          <w:szCs w:val="20"/>
        </w:rPr>
        <w:t>UniProtKB</w:t>
      </w:r>
      <w:proofErr w:type="spellEnd"/>
      <w:r w:rsidRPr="001E3FC7">
        <w:rPr>
          <w:sz w:val="20"/>
          <w:szCs w:val="20"/>
        </w:rPr>
        <w:t xml:space="preserve"> accessions slim up to.</w:t>
      </w:r>
    </w:p>
    <w:p w:rsidR="001E3FC7" w:rsidRPr="001E3FC7" w:rsidRDefault="001E3FC7" w:rsidP="00406F33">
      <w:pPr>
        <w:rPr>
          <w:sz w:val="20"/>
          <w:szCs w:val="20"/>
        </w:rPr>
      </w:pPr>
      <w:r w:rsidRPr="001E3FC7">
        <w:rPr>
          <w:sz w:val="20"/>
          <w:szCs w:val="20"/>
        </w:rPr>
        <w:t xml:space="preserve">You will use the same list of protein accessions as before. The list can be found at: </w:t>
      </w:r>
      <w:hyperlink r:id="rId41" w:history="1">
        <w:r w:rsidRPr="001E3FC7">
          <w:rPr>
            <w:rStyle w:val="Hyperlink"/>
            <w:rFonts w:ascii="Arial" w:hAnsi="Arial"/>
            <w:szCs w:val="20"/>
          </w:rPr>
          <w:t>ftp://ftp.ebi.ac.uk/pub/contrib/goa/Tutorial_Data/Dec_2010</w:t>
        </w:r>
      </w:hyperlink>
      <w:r w:rsidRPr="001E3FC7">
        <w:rPr>
          <w:color w:val="215868" w:themeColor="accent5" w:themeShade="80"/>
          <w:sz w:val="20"/>
          <w:szCs w:val="20"/>
        </w:rPr>
        <w:t xml:space="preserve"> </w:t>
      </w:r>
      <w:r w:rsidRPr="001E3FC7">
        <w:rPr>
          <w:rStyle w:val="Hyperlink"/>
          <w:rFonts w:ascii="Arial" w:hAnsi="Arial"/>
          <w:color w:val="auto"/>
          <w:szCs w:val="20"/>
          <w:u w:val="none"/>
        </w:rPr>
        <w:t xml:space="preserve">in the file </w:t>
      </w:r>
      <w:r w:rsidRPr="001E3FC7">
        <w:rPr>
          <w:sz w:val="20"/>
          <w:szCs w:val="20"/>
        </w:rPr>
        <w:t>‘quickgo_query.txt’.</w:t>
      </w:r>
    </w:p>
    <w:p w:rsidR="00383AB2" w:rsidRPr="001E0CBF" w:rsidRDefault="00383AB2" w:rsidP="00383AB2">
      <w:pPr>
        <w:numPr>
          <w:ilvl w:val="0"/>
          <w:numId w:val="15"/>
        </w:numPr>
        <w:spacing w:beforeAutospacing="1" w:afterAutospacing="1"/>
        <w:rPr>
          <w:i/>
          <w:sz w:val="20"/>
          <w:szCs w:val="20"/>
        </w:rPr>
      </w:pPr>
      <w:r w:rsidRPr="001E0CBF">
        <w:rPr>
          <w:i/>
          <w:sz w:val="20"/>
          <w:szCs w:val="20"/>
        </w:rPr>
        <w:t xml:space="preserve">Go to the GO slim entry page in </w:t>
      </w:r>
      <w:proofErr w:type="spellStart"/>
      <w:r w:rsidRPr="001E0CBF">
        <w:rPr>
          <w:i/>
          <w:sz w:val="20"/>
          <w:szCs w:val="20"/>
        </w:rPr>
        <w:t>QuickGO</w:t>
      </w:r>
      <w:proofErr w:type="spellEnd"/>
      <w:r w:rsidRPr="001E0CBF">
        <w:rPr>
          <w:i/>
          <w:sz w:val="20"/>
          <w:szCs w:val="20"/>
        </w:rPr>
        <w:t xml:space="preserve"> by clicking on the ‘Investigate GO slims’ link on the front page.</w:t>
      </w:r>
    </w:p>
    <w:p w:rsidR="00383AB2" w:rsidRPr="001E0CBF" w:rsidRDefault="00953708" w:rsidP="00383AB2">
      <w:pPr>
        <w:numPr>
          <w:ilvl w:val="0"/>
          <w:numId w:val="15"/>
        </w:numPr>
        <w:spacing w:beforeAutospacing="1" w:afterAutospacing="1"/>
        <w:rPr>
          <w:i/>
          <w:sz w:val="20"/>
          <w:szCs w:val="20"/>
        </w:rPr>
      </w:pPr>
      <w:r>
        <w:rPr>
          <w:i/>
          <w:sz w:val="20"/>
          <w:szCs w:val="20"/>
        </w:rPr>
        <w:t>Go to the ‘Choose Terms’ tab, and s</w:t>
      </w:r>
      <w:r w:rsidR="00383AB2" w:rsidRPr="001E0CBF">
        <w:rPr>
          <w:i/>
          <w:sz w:val="20"/>
          <w:szCs w:val="20"/>
        </w:rPr>
        <w:t>elect the pre-defined ‘</w:t>
      </w:r>
      <w:proofErr w:type="spellStart"/>
      <w:r w:rsidR="00383AB2" w:rsidRPr="001E0CBF">
        <w:rPr>
          <w:i/>
          <w:sz w:val="20"/>
          <w:szCs w:val="20"/>
        </w:rPr>
        <w:t>goslim_</w:t>
      </w:r>
      <w:r w:rsidR="00C574DE">
        <w:rPr>
          <w:i/>
          <w:sz w:val="20"/>
          <w:szCs w:val="20"/>
        </w:rPr>
        <w:t>generic</w:t>
      </w:r>
      <w:proofErr w:type="spellEnd"/>
      <w:r w:rsidR="00383AB2" w:rsidRPr="001E0CBF">
        <w:rPr>
          <w:i/>
          <w:sz w:val="20"/>
          <w:szCs w:val="20"/>
        </w:rPr>
        <w:t>’ by clicking on the green tick next to its name</w:t>
      </w:r>
      <w:r w:rsidR="00C71359">
        <w:rPr>
          <w:i/>
          <w:sz w:val="20"/>
          <w:szCs w:val="20"/>
        </w:rPr>
        <w:t>.</w:t>
      </w:r>
    </w:p>
    <w:p w:rsidR="003754C8" w:rsidRPr="001E0CBF" w:rsidRDefault="00383AB2" w:rsidP="00383AB2">
      <w:pPr>
        <w:numPr>
          <w:ilvl w:val="0"/>
          <w:numId w:val="15"/>
        </w:numPr>
        <w:spacing w:beforeAutospacing="1" w:afterAutospacing="1"/>
        <w:rPr>
          <w:i/>
          <w:sz w:val="20"/>
          <w:szCs w:val="20"/>
        </w:rPr>
      </w:pPr>
      <w:r w:rsidRPr="001E0CBF">
        <w:rPr>
          <w:i/>
          <w:sz w:val="20"/>
          <w:szCs w:val="20"/>
        </w:rPr>
        <w:t>Click on the ‘Find annotation’ tab and wait for the results to load.</w:t>
      </w:r>
    </w:p>
    <w:p w:rsidR="00383AB2" w:rsidRPr="001E0CBF" w:rsidRDefault="00383AB2" w:rsidP="00383AB2">
      <w:pPr>
        <w:numPr>
          <w:ilvl w:val="0"/>
          <w:numId w:val="15"/>
        </w:numPr>
        <w:spacing w:beforeAutospacing="1" w:afterAutospacing="1"/>
        <w:rPr>
          <w:i/>
          <w:sz w:val="20"/>
          <w:szCs w:val="20"/>
        </w:rPr>
      </w:pPr>
      <w:r w:rsidRPr="001E0CBF">
        <w:rPr>
          <w:i/>
          <w:sz w:val="20"/>
          <w:szCs w:val="20"/>
        </w:rPr>
        <w:t xml:space="preserve">The resulting table contains all the annotations in the GOA database slimmed-up to the </w:t>
      </w:r>
      <w:r w:rsidR="00C574DE">
        <w:rPr>
          <w:i/>
          <w:sz w:val="20"/>
          <w:szCs w:val="20"/>
        </w:rPr>
        <w:t>105</w:t>
      </w:r>
      <w:r w:rsidRPr="001E0CBF">
        <w:rPr>
          <w:i/>
          <w:sz w:val="20"/>
          <w:szCs w:val="20"/>
        </w:rPr>
        <w:t xml:space="preserve"> terms in the GO slim. Go to the ‘Filter’ box in the Annotation Toolbar and ensure the ‘ID’ tab is selected. Paste the </w:t>
      </w:r>
      <w:r w:rsidR="001E3FC7">
        <w:rPr>
          <w:i/>
          <w:sz w:val="20"/>
          <w:szCs w:val="20"/>
        </w:rPr>
        <w:t xml:space="preserve">list from the </w:t>
      </w:r>
      <w:r w:rsidRPr="001E0CBF">
        <w:rPr>
          <w:i/>
          <w:sz w:val="20"/>
          <w:szCs w:val="20"/>
        </w:rPr>
        <w:t xml:space="preserve">‘quickgo_query.txt’ </w:t>
      </w:r>
      <w:r w:rsidR="001E3FC7">
        <w:rPr>
          <w:i/>
          <w:sz w:val="20"/>
          <w:szCs w:val="20"/>
        </w:rPr>
        <w:t>file</w:t>
      </w:r>
      <w:r w:rsidRPr="001E0CBF">
        <w:rPr>
          <w:sz w:val="20"/>
          <w:szCs w:val="20"/>
        </w:rPr>
        <w:t xml:space="preserve"> </w:t>
      </w:r>
      <w:r w:rsidRPr="001E0CBF">
        <w:rPr>
          <w:i/>
          <w:sz w:val="20"/>
          <w:szCs w:val="20"/>
        </w:rPr>
        <w:t xml:space="preserve">into the text box </w:t>
      </w:r>
      <w:r w:rsidR="00C71359">
        <w:rPr>
          <w:i/>
          <w:sz w:val="20"/>
          <w:szCs w:val="20"/>
        </w:rPr>
        <w:t xml:space="preserve">in the ID tab, </w:t>
      </w:r>
      <w:proofErr w:type="gramStart"/>
      <w:r w:rsidR="00C71359">
        <w:rPr>
          <w:i/>
          <w:sz w:val="20"/>
          <w:szCs w:val="20"/>
        </w:rPr>
        <w:t>then</w:t>
      </w:r>
      <w:proofErr w:type="gramEnd"/>
      <w:r w:rsidRPr="001E0CBF">
        <w:rPr>
          <w:i/>
          <w:sz w:val="20"/>
          <w:szCs w:val="20"/>
        </w:rPr>
        <w:t xml:space="preserve"> click on ‘Refresh’ to view the results</w:t>
      </w:r>
      <w:r w:rsidR="001E3FC7">
        <w:rPr>
          <w:i/>
          <w:sz w:val="20"/>
          <w:szCs w:val="20"/>
        </w:rPr>
        <w:t>.</w:t>
      </w:r>
    </w:p>
    <w:p w:rsidR="008B46CF" w:rsidRPr="001E0CBF" w:rsidRDefault="003754C8" w:rsidP="00387CD4">
      <w:pPr>
        <w:numPr>
          <w:ilvl w:val="0"/>
          <w:numId w:val="15"/>
        </w:numPr>
        <w:spacing w:beforeAutospacing="1" w:afterAutospacing="1"/>
        <w:rPr>
          <w:i/>
          <w:sz w:val="20"/>
          <w:szCs w:val="20"/>
        </w:rPr>
      </w:pPr>
      <w:r w:rsidRPr="001E0CBF">
        <w:rPr>
          <w:i/>
          <w:sz w:val="20"/>
          <w:szCs w:val="20"/>
        </w:rPr>
        <w:t xml:space="preserve">The table now shows the annotations to the list of proteins slimmed-up to the </w:t>
      </w:r>
      <w:r w:rsidR="00C574DE">
        <w:rPr>
          <w:i/>
          <w:sz w:val="20"/>
          <w:szCs w:val="20"/>
        </w:rPr>
        <w:t>105</w:t>
      </w:r>
      <w:r w:rsidRPr="001E0CBF">
        <w:rPr>
          <w:i/>
          <w:sz w:val="20"/>
          <w:szCs w:val="20"/>
        </w:rPr>
        <w:t xml:space="preserve"> slim terms.</w:t>
      </w:r>
      <w:r w:rsidR="00E61E00" w:rsidRPr="001E0CBF">
        <w:rPr>
          <w:i/>
          <w:sz w:val="20"/>
          <w:szCs w:val="20"/>
        </w:rPr>
        <w:t xml:space="preserve"> Use the statistics calculated for this set to answer the following questions.</w:t>
      </w:r>
    </w:p>
    <w:p w:rsidR="00E61E00" w:rsidRPr="001E0CBF" w:rsidRDefault="00A8125D" w:rsidP="00E61E00">
      <w:pPr>
        <w:pStyle w:val="Iconstext"/>
        <w:rPr>
          <w:sz w:val="20"/>
          <w:szCs w:val="20"/>
        </w:rPr>
      </w:pPr>
      <w:r w:rsidRPr="001E0CBF">
        <w:rPr>
          <w:noProof/>
          <w:sz w:val="20"/>
          <w:szCs w:val="20"/>
          <w:lang w:eastAsia="en-GB"/>
        </w:rPr>
        <w:drawing>
          <wp:inline distT="0" distB="0" distL="0" distR="0">
            <wp:extent cx="241300" cy="241300"/>
            <wp:effectExtent l="0" t="0" r="12700" b="12700"/>
            <wp:docPr id="59" name="Picture 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E61E00" w:rsidRPr="001E0CBF">
        <w:rPr>
          <w:sz w:val="20"/>
          <w:szCs w:val="20"/>
        </w:rPr>
        <w:t xml:space="preserve"> </w:t>
      </w:r>
    </w:p>
    <w:p w:rsidR="008B46CF" w:rsidRPr="001E0CBF" w:rsidRDefault="00E61E00" w:rsidP="005758E0">
      <w:pPr>
        <w:spacing w:before="120" w:after="120" w:line="240" w:lineRule="auto"/>
        <w:rPr>
          <w:sz w:val="20"/>
          <w:szCs w:val="20"/>
        </w:rPr>
      </w:pPr>
      <w:r w:rsidRPr="001E0CBF">
        <w:rPr>
          <w:b/>
          <w:sz w:val="20"/>
          <w:szCs w:val="20"/>
        </w:rPr>
        <w:t>Question 1:</w:t>
      </w:r>
      <w:r w:rsidRPr="001E0CBF">
        <w:rPr>
          <w:sz w:val="20"/>
          <w:szCs w:val="20"/>
        </w:rPr>
        <w:t xml:space="preserve"> </w:t>
      </w:r>
      <w:r w:rsidR="005758E0" w:rsidRPr="001E0CBF">
        <w:rPr>
          <w:sz w:val="20"/>
          <w:szCs w:val="20"/>
        </w:rPr>
        <w:t>What are</w:t>
      </w:r>
      <w:r w:rsidRPr="001E0CBF">
        <w:rPr>
          <w:sz w:val="20"/>
          <w:szCs w:val="20"/>
        </w:rPr>
        <w:t xml:space="preserve"> the GO term</w:t>
      </w:r>
      <w:r w:rsidR="005758E0" w:rsidRPr="001E0CBF">
        <w:rPr>
          <w:sz w:val="20"/>
          <w:szCs w:val="20"/>
        </w:rPr>
        <w:t>s</w:t>
      </w:r>
      <w:r w:rsidRPr="001E0CBF">
        <w:rPr>
          <w:sz w:val="20"/>
          <w:szCs w:val="20"/>
        </w:rPr>
        <w:t xml:space="preserve"> </w:t>
      </w:r>
      <w:r w:rsidR="005B763A" w:rsidRPr="001E0CBF">
        <w:rPr>
          <w:sz w:val="20"/>
          <w:szCs w:val="20"/>
        </w:rPr>
        <w:t>associated with the most proteins</w:t>
      </w:r>
      <w:r w:rsidRPr="001E0CBF">
        <w:rPr>
          <w:sz w:val="20"/>
          <w:szCs w:val="20"/>
        </w:rPr>
        <w:t xml:space="preserve"> in this set?</w:t>
      </w:r>
    </w:p>
    <w:p w:rsidR="00E61E00" w:rsidRPr="001E0CBF" w:rsidRDefault="00E61E00" w:rsidP="005758E0">
      <w:pPr>
        <w:spacing w:before="120" w:after="120" w:line="240" w:lineRule="auto"/>
        <w:rPr>
          <w:sz w:val="20"/>
          <w:szCs w:val="20"/>
        </w:rPr>
      </w:pPr>
      <w:r w:rsidRPr="001E0CBF">
        <w:rPr>
          <w:b/>
          <w:sz w:val="20"/>
          <w:szCs w:val="20"/>
        </w:rPr>
        <w:t>Question 2:</w:t>
      </w:r>
      <w:r w:rsidRPr="001E0CBF">
        <w:rPr>
          <w:sz w:val="20"/>
          <w:szCs w:val="20"/>
        </w:rPr>
        <w:t xml:space="preserve"> Which evidence codes are the majority of annotations in this set made with?</w:t>
      </w:r>
    </w:p>
    <w:p w:rsidR="008B46CF" w:rsidRPr="001E0CBF" w:rsidRDefault="00E61E00" w:rsidP="00B82FE8">
      <w:pPr>
        <w:spacing w:before="120" w:after="120" w:line="240" w:lineRule="auto"/>
        <w:rPr>
          <w:sz w:val="20"/>
          <w:szCs w:val="20"/>
        </w:rPr>
      </w:pPr>
      <w:r w:rsidRPr="001E0CBF">
        <w:rPr>
          <w:b/>
          <w:sz w:val="20"/>
          <w:szCs w:val="20"/>
        </w:rPr>
        <w:t xml:space="preserve">Question 3: </w:t>
      </w:r>
      <w:r w:rsidRPr="001E0CBF">
        <w:rPr>
          <w:sz w:val="20"/>
          <w:szCs w:val="20"/>
        </w:rPr>
        <w:t>Which annotation groups have made the majority of annotations in this set?</w:t>
      </w:r>
    </w:p>
    <w:p w:rsidR="009F172C" w:rsidRPr="001E0CBF" w:rsidRDefault="009F172C" w:rsidP="00B82FE8">
      <w:pPr>
        <w:spacing w:before="120" w:after="120" w:line="240" w:lineRule="auto"/>
        <w:rPr>
          <w:sz w:val="20"/>
          <w:szCs w:val="20"/>
        </w:rPr>
      </w:pPr>
    </w:p>
    <w:p w:rsidR="009F172C" w:rsidRPr="001E0CBF" w:rsidRDefault="009F172C" w:rsidP="00B82FE8">
      <w:pPr>
        <w:spacing w:before="120" w:after="120" w:line="240" w:lineRule="auto"/>
        <w:rPr>
          <w:sz w:val="20"/>
          <w:szCs w:val="20"/>
        </w:rPr>
      </w:pPr>
    </w:p>
    <w:p w:rsidR="009F172C" w:rsidRPr="001E0CBF" w:rsidRDefault="009F172C" w:rsidP="00B82FE8">
      <w:pPr>
        <w:spacing w:before="120" w:after="120" w:line="240" w:lineRule="auto"/>
        <w:rPr>
          <w:sz w:val="20"/>
          <w:szCs w:val="20"/>
        </w:rPr>
      </w:pPr>
    </w:p>
    <w:p w:rsidR="009F172C" w:rsidRPr="001E0CBF" w:rsidRDefault="009F172C" w:rsidP="00B82FE8">
      <w:pPr>
        <w:spacing w:before="120" w:after="120" w:line="240" w:lineRule="auto"/>
        <w:rPr>
          <w:sz w:val="20"/>
          <w:szCs w:val="20"/>
        </w:rPr>
      </w:pPr>
    </w:p>
    <w:p w:rsidR="009F172C" w:rsidRPr="001E0CBF" w:rsidRDefault="009F172C" w:rsidP="00B82FE8">
      <w:pPr>
        <w:spacing w:before="120" w:after="120" w:line="240" w:lineRule="auto"/>
        <w:rPr>
          <w:sz w:val="20"/>
          <w:szCs w:val="20"/>
        </w:rPr>
      </w:pPr>
    </w:p>
    <w:p w:rsidR="009F172C" w:rsidRPr="001E0CBF" w:rsidRDefault="009F172C" w:rsidP="00B82FE8">
      <w:pPr>
        <w:spacing w:before="120" w:after="120" w:line="240" w:lineRule="auto"/>
        <w:rPr>
          <w:sz w:val="20"/>
          <w:szCs w:val="20"/>
        </w:rPr>
      </w:pPr>
    </w:p>
    <w:p w:rsidR="009F172C" w:rsidRPr="001E0CBF" w:rsidRDefault="009F172C" w:rsidP="00B82FE8">
      <w:pPr>
        <w:spacing w:before="120" w:after="120" w:line="240" w:lineRule="auto"/>
        <w:rPr>
          <w:sz w:val="20"/>
          <w:szCs w:val="20"/>
        </w:rPr>
      </w:pPr>
    </w:p>
    <w:p w:rsidR="00B35C60" w:rsidRDefault="00B35C60" w:rsidP="00B82FE8">
      <w:pPr>
        <w:spacing w:before="120" w:after="120" w:line="240" w:lineRule="auto"/>
        <w:rPr>
          <w:sz w:val="20"/>
          <w:szCs w:val="20"/>
        </w:rPr>
      </w:pPr>
    </w:p>
    <w:p w:rsidR="00B35C60" w:rsidRDefault="00B35C60" w:rsidP="00B82FE8">
      <w:pPr>
        <w:spacing w:before="120" w:after="120" w:line="240" w:lineRule="auto"/>
        <w:rPr>
          <w:sz w:val="20"/>
          <w:szCs w:val="20"/>
        </w:rPr>
      </w:pPr>
    </w:p>
    <w:p w:rsidR="00B35C60" w:rsidRDefault="00B35C60" w:rsidP="00B82FE8">
      <w:pPr>
        <w:spacing w:before="120" w:after="120" w:line="240" w:lineRule="auto"/>
        <w:rPr>
          <w:sz w:val="20"/>
          <w:szCs w:val="20"/>
        </w:rPr>
      </w:pPr>
    </w:p>
    <w:p w:rsidR="00B35C60" w:rsidRDefault="00B35C60" w:rsidP="00B82FE8">
      <w:pPr>
        <w:spacing w:before="120" w:after="120" w:line="240" w:lineRule="auto"/>
        <w:rPr>
          <w:sz w:val="20"/>
          <w:szCs w:val="20"/>
        </w:rPr>
      </w:pPr>
    </w:p>
    <w:p w:rsidR="003D43B3" w:rsidRPr="00AB1AA5" w:rsidRDefault="00AB1AA5" w:rsidP="004A075D">
      <w:pPr>
        <w:pStyle w:val="Heading1"/>
        <w:ind w:left="720" w:hanging="720"/>
        <w:jc w:val="left"/>
        <w:rPr>
          <w:sz w:val="28"/>
          <w:szCs w:val="28"/>
        </w:rPr>
      </w:pPr>
      <w:bookmarkStart w:id="51" w:name="_Toc277161593"/>
      <w:bookmarkStart w:id="52" w:name="_Toc277161946"/>
      <w:bookmarkStart w:id="53" w:name="_Toc274325557"/>
      <w:bookmarkStart w:id="54" w:name="_Toc264971689"/>
      <w:bookmarkStart w:id="55" w:name="_Toc264971765"/>
      <w:bookmarkStart w:id="56" w:name="_Toc264972267"/>
      <w:bookmarkStart w:id="57" w:name="_Toc264976821"/>
      <w:bookmarkStart w:id="58" w:name="_Toc264977021"/>
      <w:bookmarkStart w:id="59" w:name="_Toc264977241"/>
      <w:bookmarkStart w:id="60" w:name="_Toc265073695"/>
      <w:r w:rsidRPr="00AB1AA5">
        <w:rPr>
          <w:sz w:val="28"/>
          <w:szCs w:val="28"/>
        </w:rPr>
        <w:t>4</w:t>
      </w:r>
      <w:r w:rsidRPr="00AB1AA5">
        <w:rPr>
          <w:sz w:val="28"/>
          <w:szCs w:val="28"/>
        </w:rPr>
        <w:tab/>
      </w:r>
      <w:r w:rsidR="003D43B3" w:rsidRPr="00AB1AA5">
        <w:rPr>
          <w:sz w:val="28"/>
          <w:szCs w:val="28"/>
        </w:rPr>
        <w:t>Using GO annotation data to link biological knowledge to a set of proteins</w:t>
      </w:r>
      <w:bookmarkEnd w:id="51"/>
      <w:bookmarkEnd w:id="52"/>
      <w:r w:rsidR="009F172C" w:rsidRPr="00AB1AA5">
        <w:rPr>
          <w:sz w:val="28"/>
          <w:szCs w:val="28"/>
        </w:rPr>
        <w:t xml:space="preserve"> (GO enrichment analysis)</w:t>
      </w:r>
    </w:p>
    <w:p w:rsidR="00230C79" w:rsidRPr="001E0CBF" w:rsidRDefault="00230C79" w:rsidP="00230C79">
      <w:pPr>
        <w:rPr>
          <w:sz w:val="20"/>
          <w:szCs w:val="20"/>
        </w:rPr>
      </w:pPr>
      <w:r w:rsidRPr="001E0CBF">
        <w:rPr>
          <w:sz w:val="20"/>
          <w:szCs w:val="20"/>
        </w:rPr>
        <w:t>You will learn:</w:t>
      </w:r>
    </w:p>
    <w:p w:rsidR="00230C79" w:rsidRPr="001E0CBF" w:rsidRDefault="00230C79" w:rsidP="00230C79">
      <w:pPr>
        <w:pStyle w:val="Bullet"/>
        <w:rPr>
          <w:sz w:val="20"/>
          <w:szCs w:val="20"/>
        </w:rPr>
      </w:pPr>
      <w:r w:rsidRPr="001E0CBF">
        <w:rPr>
          <w:sz w:val="20"/>
          <w:szCs w:val="20"/>
        </w:rPr>
        <w:t>What to consider when choosing a suitable GO analysis tool</w:t>
      </w:r>
    </w:p>
    <w:p w:rsidR="00230C79" w:rsidRPr="001E0CBF" w:rsidRDefault="00230C79" w:rsidP="00230C79">
      <w:pPr>
        <w:pStyle w:val="Bullet"/>
        <w:rPr>
          <w:sz w:val="20"/>
          <w:szCs w:val="20"/>
        </w:rPr>
      </w:pPr>
      <w:r w:rsidRPr="001E0CBF">
        <w:rPr>
          <w:sz w:val="20"/>
          <w:szCs w:val="20"/>
        </w:rPr>
        <w:t>Basic GO term enrichment analysis using g:Profiler</w:t>
      </w:r>
    </w:p>
    <w:p w:rsidR="00C33978" w:rsidRDefault="003D43B3" w:rsidP="00222E04">
      <w:pPr>
        <w:rPr>
          <w:color w:val="000000"/>
          <w:sz w:val="20"/>
          <w:szCs w:val="20"/>
          <w:lang/>
        </w:rPr>
      </w:pPr>
      <w:r w:rsidRPr="001E0CBF">
        <w:rPr>
          <w:color w:val="000000"/>
          <w:sz w:val="20"/>
          <w:szCs w:val="20"/>
        </w:rPr>
        <w:t>T</w:t>
      </w:r>
      <w:r w:rsidRPr="001E0CBF">
        <w:rPr>
          <w:color w:val="000000"/>
          <w:sz w:val="20"/>
          <w:szCs w:val="20"/>
          <w:lang/>
        </w:rPr>
        <w:t xml:space="preserve">he use of high-throughput technologies, such as gene expression and systems </w:t>
      </w:r>
      <w:r w:rsidR="00230C79" w:rsidRPr="001E0CBF">
        <w:rPr>
          <w:color w:val="000000"/>
          <w:sz w:val="20"/>
          <w:szCs w:val="20"/>
          <w:lang/>
        </w:rPr>
        <w:t>biology as investigative tools is</w:t>
      </w:r>
      <w:r w:rsidRPr="001E0CBF">
        <w:rPr>
          <w:color w:val="000000"/>
          <w:sz w:val="20"/>
          <w:szCs w:val="20"/>
          <w:lang/>
        </w:rPr>
        <w:t xml:space="preserve"> gaining momentum, and many users of GO are interested in evaluating a list of genes to test for the statistically significant over- or under-representation of particular pathways and functions. Such enrichment analysis often relies on the availability of gene function, process and </w:t>
      </w:r>
      <w:proofErr w:type="spellStart"/>
      <w:r w:rsidRPr="001E0CBF">
        <w:rPr>
          <w:color w:val="000000"/>
          <w:sz w:val="20"/>
          <w:szCs w:val="20"/>
          <w:lang/>
        </w:rPr>
        <w:t>subcellular</w:t>
      </w:r>
      <w:proofErr w:type="spellEnd"/>
      <w:r w:rsidRPr="001E0CBF">
        <w:rPr>
          <w:color w:val="000000"/>
          <w:sz w:val="20"/>
          <w:szCs w:val="20"/>
          <w:lang/>
        </w:rPr>
        <w:t xml:space="preserve"> location annotations produced b</w:t>
      </w:r>
      <w:r w:rsidR="00222E04" w:rsidRPr="001E0CBF">
        <w:rPr>
          <w:color w:val="000000"/>
          <w:sz w:val="20"/>
          <w:szCs w:val="20"/>
          <w:lang/>
        </w:rPr>
        <w:t xml:space="preserve">y the Gene Ontology Consortium. </w:t>
      </w:r>
    </w:p>
    <w:p w:rsidR="003D43B3" w:rsidRPr="001E0CBF" w:rsidRDefault="00222E04" w:rsidP="00222E04">
      <w:pPr>
        <w:rPr>
          <w:color w:val="000000"/>
          <w:sz w:val="20"/>
          <w:szCs w:val="20"/>
          <w:lang/>
        </w:rPr>
      </w:pPr>
      <w:r w:rsidRPr="001E0CBF">
        <w:rPr>
          <w:color w:val="000000"/>
          <w:sz w:val="20"/>
          <w:szCs w:val="20"/>
          <w:lang/>
        </w:rPr>
        <w:t>S</w:t>
      </w:r>
      <w:r w:rsidR="003D43B3" w:rsidRPr="001E0CBF">
        <w:rPr>
          <w:color w:val="000000"/>
          <w:sz w:val="20"/>
          <w:szCs w:val="20"/>
          <w:lang/>
        </w:rPr>
        <w:t xml:space="preserve">ee example case study: </w:t>
      </w:r>
      <w:hyperlink r:id="rId42" w:history="1">
        <w:r w:rsidRPr="001E0CBF">
          <w:rPr>
            <w:rStyle w:val="Hyperlink"/>
            <w:rFonts w:ascii="Arial" w:hAnsi="Arial"/>
            <w:szCs w:val="20"/>
            <w:lang/>
          </w:rPr>
          <w:t>http://www.geneontology.org/GO.immunology.casestudy.shtml</w:t>
        </w:r>
      </w:hyperlink>
      <w:r w:rsidRPr="001E0CBF">
        <w:rPr>
          <w:color w:val="000000"/>
          <w:sz w:val="20"/>
          <w:szCs w:val="20"/>
          <w:lang/>
        </w:rPr>
        <w:t xml:space="preserve"> </w:t>
      </w:r>
    </w:p>
    <w:p w:rsidR="003D43B3" w:rsidRPr="001E0CBF" w:rsidRDefault="003D43B3" w:rsidP="003D43B3">
      <w:pPr>
        <w:rPr>
          <w:sz w:val="20"/>
          <w:szCs w:val="20"/>
        </w:rPr>
      </w:pPr>
      <w:r w:rsidRPr="001E0CBF">
        <w:rPr>
          <w:sz w:val="20"/>
          <w:szCs w:val="20"/>
        </w:rPr>
        <w:t>Groups of sequences may show a correlation between their expression profiles and the GO category they are annotated to for several reasons. They may represent close family members with similar functions, genes in the same pathway or genes in alternative pathways that perform the same type of biological function.</w:t>
      </w:r>
    </w:p>
    <w:p w:rsidR="003D43B3" w:rsidRPr="001E0CBF" w:rsidRDefault="003D43B3" w:rsidP="003D43B3">
      <w:pPr>
        <w:rPr>
          <w:sz w:val="20"/>
          <w:szCs w:val="20"/>
        </w:rPr>
      </w:pPr>
      <w:r w:rsidRPr="001E0CBF">
        <w:rPr>
          <w:sz w:val="20"/>
          <w:szCs w:val="20"/>
        </w:rPr>
        <w:t xml:space="preserve">A wide range of tools are available to analyse lists of sequence identifiers. The majority of GO tools have been developed by third parties. </w:t>
      </w:r>
    </w:p>
    <w:p w:rsidR="003D43B3" w:rsidRPr="001E0CBF" w:rsidRDefault="003D43B3" w:rsidP="003D43B3">
      <w:pPr>
        <w:rPr>
          <w:sz w:val="20"/>
          <w:szCs w:val="20"/>
        </w:rPr>
      </w:pPr>
      <w:r w:rsidRPr="001E0CBF">
        <w:rPr>
          <w:sz w:val="20"/>
          <w:szCs w:val="20"/>
        </w:rPr>
        <w:t>A good GO tool should, at the very least:</w:t>
      </w:r>
    </w:p>
    <w:p w:rsidR="00506DDE" w:rsidRPr="001E0CBF" w:rsidRDefault="00506DDE" w:rsidP="00506DDE">
      <w:pPr>
        <w:numPr>
          <w:ilvl w:val="0"/>
          <w:numId w:val="17"/>
        </w:numPr>
        <w:spacing w:before="100" w:beforeAutospacing="1" w:after="100" w:afterAutospacing="1" w:line="240" w:lineRule="auto"/>
        <w:jc w:val="left"/>
        <w:rPr>
          <w:sz w:val="20"/>
          <w:szCs w:val="20"/>
        </w:rPr>
      </w:pPr>
      <w:r w:rsidRPr="001E0CBF">
        <w:rPr>
          <w:sz w:val="20"/>
          <w:szCs w:val="20"/>
        </w:rPr>
        <w:t xml:space="preserve">Be actively maintained/developed </w:t>
      </w:r>
    </w:p>
    <w:p w:rsidR="00506DDE" w:rsidRPr="001E0CBF" w:rsidRDefault="00506DDE" w:rsidP="00506DDE">
      <w:pPr>
        <w:numPr>
          <w:ilvl w:val="0"/>
          <w:numId w:val="17"/>
        </w:numPr>
        <w:spacing w:before="100" w:beforeAutospacing="1" w:after="100" w:afterAutospacing="1" w:line="240" w:lineRule="auto"/>
        <w:jc w:val="left"/>
        <w:rPr>
          <w:sz w:val="20"/>
          <w:szCs w:val="20"/>
        </w:rPr>
      </w:pPr>
      <w:r w:rsidRPr="001E0CBF">
        <w:rPr>
          <w:sz w:val="20"/>
          <w:szCs w:val="20"/>
        </w:rPr>
        <w:t>Provide reproducible results</w:t>
      </w:r>
    </w:p>
    <w:p w:rsidR="00506DDE" w:rsidRPr="001E0CBF" w:rsidRDefault="00506DDE" w:rsidP="00506DDE">
      <w:pPr>
        <w:numPr>
          <w:ilvl w:val="0"/>
          <w:numId w:val="17"/>
        </w:numPr>
        <w:spacing w:before="100" w:beforeAutospacing="1" w:after="100" w:afterAutospacing="1" w:line="240" w:lineRule="auto"/>
        <w:jc w:val="left"/>
        <w:rPr>
          <w:sz w:val="20"/>
          <w:szCs w:val="20"/>
        </w:rPr>
      </w:pPr>
      <w:r w:rsidRPr="001E0CBF">
        <w:rPr>
          <w:sz w:val="20"/>
          <w:szCs w:val="20"/>
        </w:rPr>
        <w:t xml:space="preserve">Take into account the GO Directed Acyclic Graph (DAG) </w:t>
      </w:r>
    </w:p>
    <w:p w:rsidR="00506DDE" w:rsidRPr="001E0CBF" w:rsidRDefault="00506DDE" w:rsidP="00506DDE">
      <w:pPr>
        <w:numPr>
          <w:ilvl w:val="0"/>
          <w:numId w:val="17"/>
        </w:numPr>
        <w:spacing w:before="100" w:beforeAutospacing="1" w:after="100" w:afterAutospacing="1" w:line="240" w:lineRule="auto"/>
        <w:jc w:val="left"/>
        <w:rPr>
          <w:sz w:val="20"/>
          <w:szCs w:val="20"/>
        </w:rPr>
      </w:pPr>
      <w:r w:rsidRPr="001E0CBF">
        <w:rPr>
          <w:sz w:val="20"/>
          <w:szCs w:val="20"/>
        </w:rPr>
        <w:t xml:space="preserve">Consider evidence codes </w:t>
      </w:r>
    </w:p>
    <w:p w:rsidR="00506DDE" w:rsidRPr="001E0CBF" w:rsidRDefault="00506DDE" w:rsidP="00506DDE">
      <w:pPr>
        <w:numPr>
          <w:ilvl w:val="0"/>
          <w:numId w:val="17"/>
        </w:numPr>
        <w:spacing w:before="100" w:beforeAutospacing="1" w:after="100" w:afterAutospacing="1" w:line="240" w:lineRule="auto"/>
        <w:jc w:val="left"/>
        <w:rPr>
          <w:sz w:val="20"/>
          <w:szCs w:val="20"/>
        </w:rPr>
      </w:pPr>
      <w:r w:rsidRPr="001E0CBF">
        <w:rPr>
          <w:sz w:val="20"/>
          <w:szCs w:val="20"/>
        </w:rPr>
        <w:t xml:space="preserve">Consider the importance of the ‘NOT’ qualifier in GO annotations </w:t>
      </w:r>
    </w:p>
    <w:p w:rsidR="00506DDE" w:rsidRPr="001E0CBF" w:rsidRDefault="00506DDE" w:rsidP="00506DDE">
      <w:pPr>
        <w:numPr>
          <w:ilvl w:val="0"/>
          <w:numId w:val="17"/>
        </w:numPr>
        <w:spacing w:before="100" w:beforeAutospacing="1" w:after="100" w:afterAutospacing="1" w:line="240" w:lineRule="auto"/>
        <w:jc w:val="left"/>
        <w:rPr>
          <w:sz w:val="20"/>
          <w:szCs w:val="20"/>
        </w:rPr>
      </w:pPr>
      <w:r w:rsidRPr="001E0CBF">
        <w:rPr>
          <w:sz w:val="20"/>
          <w:szCs w:val="20"/>
        </w:rPr>
        <w:t>Provide details on the version of the GO used (and carry out frequent data updates).</w:t>
      </w:r>
    </w:p>
    <w:p w:rsidR="00506DDE" w:rsidRPr="001E0CBF" w:rsidRDefault="00506DDE" w:rsidP="00506DDE">
      <w:pPr>
        <w:numPr>
          <w:ilvl w:val="0"/>
          <w:numId w:val="17"/>
        </w:numPr>
        <w:spacing w:before="100" w:beforeAutospacing="1" w:after="100" w:afterAutospacing="1" w:line="240" w:lineRule="auto"/>
        <w:jc w:val="left"/>
        <w:rPr>
          <w:sz w:val="20"/>
          <w:szCs w:val="20"/>
        </w:rPr>
      </w:pPr>
      <w:r w:rsidRPr="001E0CBF">
        <w:rPr>
          <w:sz w:val="20"/>
          <w:szCs w:val="20"/>
        </w:rPr>
        <w:t>Provide details on the source of the GO annotation set used (and carry out frequent data updates).</w:t>
      </w:r>
    </w:p>
    <w:p w:rsidR="00506DDE" w:rsidRPr="001E0CBF" w:rsidRDefault="00506DDE" w:rsidP="00506DDE">
      <w:pPr>
        <w:numPr>
          <w:ilvl w:val="0"/>
          <w:numId w:val="17"/>
        </w:numPr>
        <w:spacing w:before="100" w:beforeAutospacing="1" w:after="100" w:afterAutospacing="1" w:line="240" w:lineRule="auto"/>
        <w:jc w:val="left"/>
        <w:rPr>
          <w:sz w:val="20"/>
          <w:szCs w:val="20"/>
        </w:rPr>
      </w:pPr>
      <w:r w:rsidRPr="001E0CBF">
        <w:rPr>
          <w:sz w:val="20"/>
          <w:szCs w:val="20"/>
        </w:rPr>
        <w:t xml:space="preserve">Provide good documentation </w:t>
      </w:r>
    </w:p>
    <w:p w:rsidR="00715660" w:rsidRDefault="00506DDE" w:rsidP="00506DDE">
      <w:pPr>
        <w:rPr>
          <w:sz w:val="20"/>
          <w:szCs w:val="20"/>
        </w:rPr>
      </w:pPr>
      <w:r w:rsidRPr="001E0CBF">
        <w:rPr>
          <w:sz w:val="20"/>
          <w:szCs w:val="20"/>
        </w:rPr>
        <w:t xml:space="preserve">The GO Consortium tools page </w:t>
      </w:r>
      <w:r w:rsidR="00222E04" w:rsidRPr="001E0CBF">
        <w:rPr>
          <w:sz w:val="20"/>
          <w:szCs w:val="20"/>
        </w:rPr>
        <w:t>(</w:t>
      </w:r>
      <w:hyperlink r:id="rId43" w:tgtFrame="_blank" w:history="1">
        <w:r w:rsidR="00222E04" w:rsidRPr="001E0CBF">
          <w:rPr>
            <w:rStyle w:val="Hyperlink"/>
            <w:rFonts w:ascii="Arial" w:hAnsi="Arial"/>
            <w:szCs w:val="20"/>
          </w:rPr>
          <w:t>http://www.geneontology.org/GO.tools.html</w:t>
        </w:r>
      </w:hyperlink>
      <w:r w:rsidR="00222E04" w:rsidRPr="001E0CBF">
        <w:rPr>
          <w:sz w:val="20"/>
          <w:szCs w:val="20"/>
        </w:rPr>
        <w:t>)</w:t>
      </w:r>
      <w:r w:rsidRPr="001E0CBF">
        <w:rPr>
          <w:sz w:val="20"/>
          <w:szCs w:val="20"/>
        </w:rPr>
        <w:t xml:space="preserve"> lists a number of tools that satisfy most of these requirements and a recent review of tools is also available to help users [</w:t>
      </w:r>
      <w:r w:rsidR="00230C79" w:rsidRPr="001E0CBF">
        <w:rPr>
          <w:sz w:val="20"/>
          <w:szCs w:val="20"/>
        </w:rPr>
        <w:t>4</w:t>
      </w:r>
      <w:r w:rsidRPr="001E0CBF">
        <w:rPr>
          <w:sz w:val="20"/>
          <w:szCs w:val="20"/>
        </w:rPr>
        <w:t>].</w:t>
      </w:r>
    </w:p>
    <w:p w:rsidR="0026540C" w:rsidRDefault="0026540C" w:rsidP="00506DDE">
      <w:pPr>
        <w:rPr>
          <w:sz w:val="20"/>
          <w:szCs w:val="20"/>
        </w:rPr>
      </w:pPr>
    </w:p>
    <w:p w:rsidR="0026540C" w:rsidRDefault="0026540C" w:rsidP="00506DDE">
      <w:pPr>
        <w:rPr>
          <w:sz w:val="20"/>
          <w:szCs w:val="20"/>
        </w:rPr>
      </w:pPr>
    </w:p>
    <w:p w:rsidR="004A075D" w:rsidRDefault="004A075D" w:rsidP="00506DDE">
      <w:pPr>
        <w:rPr>
          <w:sz w:val="20"/>
          <w:szCs w:val="20"/>
        </w:rPr>
      </w:pPr>
    </w:p>
    <w:p w:rsidR="00384590" w:rsidRPr="00AB1AA5" w:rsidRDefault="00BF69F0" w:rsidP="00384590">
      <w:pPr>
        <w:pStyle w:val="Heading2"/>
        <w:spacing w:before="0" w:after="0" w:line="240" w:lineRule="auto"/>
        <w:rPr>
          <w:b/>
        </w:rPr>
      </w:pPr>
      <w:bookmarkStart w:id="61" w:name="_Toc277161595"/>
      <w:bookmarkStart w:id="62" w:name="_Toc277161948"/>
      <w:r>
        <w:rPr>
          <w:b/>
        </w:rPr>
        <w:t>4.1</w:t>
      </w:r>
      <w:r>
        <w:rPr>
          <w:b/>
        </w:rPr>
        <w:tab/>
      </w:r>
      <w:r w:rsidR="00AB1AA5" w:rsidRPr="00AB1AA5">
        <w:rPr>
          <w:b/>
        </w:rPr>
        <w:tab/>
      </w:r>
      <w:r w:rsidR="00384590" w:rsidRPr="00AB1AA5">
        <w:rPr>
          <w:b/>
        </w:rPr>
        <w:t>Analysis with g</w:t>
      </w:r>
      <w:proofErr w:type="gramStart"/>
      <w:r w:rsidR="00384590" w:rsidRPr="00AB1AA5">
        <w:rPr>
          <w:b/>
        </w:rPr>
        <w:t>:Profiler</w:t>
      </w:r>
      <w:bookmarkEnd w:id="61"/>
      <w:bookmarkEnd w:id="62"/>
      <w:proofErr w:type="gramEnd"/>
    </w:p>
    <w:p w:rsidR="00384590" w:rsidRPr="001E0CBF" w:rsidRDefault="00050D51" w:rsidP="00384590">
      <w:pPr>
        <w:rPr>
          <w:color w:val="076768"/>
          <w:sz w:val="20"/>
          <w:szCs w:val="20"/>
          <w:u w:val="single"/>
        </w:rPr>
      </w:pPr>
      <w:hyperlink r:id="rId44" w:history="1">
        <w:r w:rsidR="00715660" w:rsidRPr="001E0CBF">
          <w:rPr>
            <w:rStyle w:val="Hyperlink"/>
            <w:rFonts w:ascii="Arial" w:hAnsi="Arial"/>
            <w:szCs w:val="20"/>
          </w:rPr>
          <w:t>http://biit.cs.ut.ee/gprofiler/</w:t>
        </w:r>
      </w:hyperlink>
    </w:p>
    <w:p w:rsidR="00715660" w:rsidRPr="001E0CBF" w:rsidRDefault="00715660" w:rsidP="00715660">
      <w:pPr>
        <w:rPr>
          <w:sz w:val="20"/>
          <w:szCs w:val="20"/>
        </w:rPr>
      </w:pPr>
      <w:proofErr w:type="gramStart"/>
      <w:r w:rsidRPr="001E0CBF">
        <w:rPr>
          <w:sz w:val="20"/>
          <w:szCs w:val="20"/>
        </w:rPr>
        <w:t>g:</w:t>
      </w:r>
      <w:proofErr w:type="gramEnd"/>
      <w:r w:rsidRPr="001E0CBF">
        <w:rPr>
          <w:sz w:val="20"/>
          <w:szCs w:val="20"/>
        </w:rPr>
        <w:t>Profiler [</w:t>
      </w:r>
      <w:r w:rsidR="00230C79" w:rsidRPr="001E0CBF">
        <w:rPr>
          <w:sz w:val="20"/>
          <w:szCs w:val="20"/>
        </w:rPr>
        <w:t>5</w:t>
      </w:r>
      <w:r w:rsidRPr="001E0CBF">
        <w:rPr>
          <w:sz w:val="20"/>
          <w:szCs w:val="20"/>
        </w:rPr>
        <w:t>] is a public web server for characterising and manipulating lists of sequence identifiers. The tool is developed and maintained by researchers at the Institute of Computer Science, University of Tartu, Estonia.</w:t>
      </w:r>
    </w:p>
    <w:p w:rsidR="00715660" w:rsidRPr="001E0CBF" w:rsidRDefault="00230C79" w:rsidP="00715660">
      <w:pPr>
        <w:rPr>
          <w:sz w:val="20"/>
          <w:szCs w:val="20"/>
          <w:u w:val="single"/>
        </w:rPr>
      </w:pPr>
      <w:r w:rsidRPr="001E0CBF">
        <w:rPr>
          <w:sz w:val="20"/>
          <w:szCs w:val="20"/>
        </w:rPr>
        <w:t xml:space="preserve">If you have any </w:t>
      </w:r>
      <w:r w:rsidR="00715660" w:rsidRPr="001E0CBF">
        <w:rPr>
          <w:sz w:val="20"/>
          <w:szCs w:val="20"/>
        </w:rPr>
        <w:t xml:space="preserve">questions about the tool, please contact the developers through their website: </w:t>
      </w:r>
      <w:r w:rsidR="00715660" w:rsidRPr="001E0CBF">
        <w:rPr>
          <w:sz w:val="20"/>
          <w:szCs w:val="20"/>
          <w:u w:val="single"/>
        </w:rPr>
        <w:t>http://biit.cs.ut.ee/gprofiler/welcome.cgi?t=contact</w:t>
      </w:r>
    </w:p>
    <w:p w:rsidR="00715660" w:rsidRPr="001E0CBF" w:rsidRDefault="00715660" w:rsidP="00715660">
      <w:pPr>
        <w:rPr>
          <w:sz w:val="20"/>
          <w:szCs w:val="20"/>
        </w:rPr>
      </w:pPr>
      <w:proofErr w:type="gramStart"/>
      <w:r w:rsidRPr="001E0CBF">
        <w:rPr>
          <w:sz w:val="20"/>
          <w:szCs w:val="20"/>
        </w:rPr>
        <w:t>g:</w:t>
      </w:r>
      <w:proofErr w:type="gramEnd"/>
      <w:r w:rsidRPr="001E0CBF">
        <w:rPr>
          <w:sz w:val="20"/>
          <w:szCs w:val="20"/>
        </w:rPr>
        <w:t xml:space="preserve">Profiler consists of four interactive modules, however this tutorial will only use the g:GOSt module for functional profiling of a list of </w:t>
      </w:r>
      <w:proofErr w:type="spellStart"/>
      <w:r w:rsidRPr="001E0CBF">
        <w:rPr>
          <w:sz w:val="20"/>
          <w:szCs w:val="20"/>
        </w:rPr>
        <w:t>UniProtKB</w:t>
      </w:r>
      <w:proofErr w:type="spellEnd"/>
      <w:r w:rsidRPr="001E0CBF">
        <w:rPr>
          <w:sz w:val="20"/>
          <w:szCs w:val="20"/>
        </w:rPr>
        <w:t xml:space="preserve"> accessions with terms from the GO Molecular Function, Biological Process and Cellular Component ontologies, KEGG and </w:t>
      </w:r>
      <w:proofErr w:type="spellStart"/>
      <w:r w:rsidRPr="001E0CBF">
        <w:rPr>
          <w:sz w:val="20"/>
          <w:szCs w:val="20"/>
        </w:rPr>
        <w:t>Reactome</w:t>
      </w:r>
      <w:proofErr w:type="spellEnd"/>
      <w:r w:rsidRPr="001E0CBF">
        <w:rPr>
          <w:sz w:val="20"/>
          <w:szCs w:val="20"/>
        </w:rPr>
        <w:t xml:space="preserve"> pathways.  The g</w:t>
      </w:r>
      <w:proofErr w:type="gramStart"/>
      <w:r w:rsidRPr="001E0CBF">
        <w:rPr>
          <w:sz w:val="20"/>
          <w:szCs w:val="20"/>
        </w:rPr>
        <w:t>:GOSt</w:t>
      </w:r>
      <w:proofErr w:type="gramEnd"/>
      <w:r w:rsidRPr="001E0CBF">
        <w:rPr>
          <w:sz w:val="20"/>
          <w:szCs w:val="20"/>
        </w:rPr>
        <w:t xml:space="preserve"> tool was chosen for this tutorial as it fulfils the GO tool requirements listed above, and can very quickly provide a highly informative visual presentation of the profiling results.  Numerous GO tools exist which are freely available that provide users with different analyses, input and output options (see</w:t>
      </w:r>
      <w:r w:rsidR="00230C79" w:rsidRPr="001E0CBF">
        <w:rPr>
          <w:sz w:val="20"/>
          <w:szCs w:val="20"/>
        </w:rPr>
        <w:t xml:space="preserve"> the GO Consortium tools page </w:t>
      </w:r>
      <w:hyperlink r:id="rId45" w:tgtFrame="_blank" w:history="1">
        <w:r w:rsidR="00230C79" w:rsidRPr="001E0CBF">
          <w:rPr>
            <w:rStyle w:val="Hyperlink"/>
            <w:rFonts w:ascii="Arial" w:hAnsi="Arial"/>
            <w:szCs w:val="20"/>
          </w:rPr>
          <w:t>http://www.geneontology.org/GO.tools.html</w:t>
        </w:r>
      </w:hyperlink>
      <w:r w:rsidR="00230C79" w:rsidRPr="001E0CBF">
        <w:rPr>
          <w:sz w:val="20"/>
          <w:szCs w:val="20"/>
        </w:rPr>
        <w:t xml:space="preserve"> and</w:t>
      </w:r>
      <w:r w:rsidRPr="001E0CBF">
        <w:rPr>
          <w:sz w:val="20"/>
          <w:szCs w:val="20"/>
        </w:rPr>
        <w:t xml:space="preserve"> </w:t>
      </w:r>
      <w:r w:rsidR="00230C79" w:rsidRPr="001E0CBF">
        <w:rPr>
          <w:sz w:val="20"/>
          <w:szCs w:val="20"/>
        </w:rPr>
        <w:t>4</w:t>
      </w:r>
      <w:r w:rsidRPr="001E0CBF">
        <w:rPr>
          <w:sz w:val="20"/>
          <w:szCs w:val="20"/>
        </w:rPr>
        <w:t xml:space="preserve"> in the ‘Further Reading’ section).</w:t>
      </w:r>
    </w:p>
    <w:p w:rsidR="00CF62C3" w:rsidRPr="001E0CBF" w:rsidRDefault="00050D51" w:rsidP="002C3793">
      <w:pPr>
        <w:rPr>
          <w:sz w:val="20"/>
          <w:szCs w:val="20"/>
        </w:rPr>
      </w:pPr>
      <w:r w:rsidRPr="00050D51">
        <w:rPr>
          <w:noProof/>
          <w:sz w:val="20"/>
          <w:szCs w:val="20"/>
          <w:lang w:val="en-US"/>
        </w:rPr>
        <w:pict>
          <v:shape id="_x0000_s1169" type="#_x0000_t202" style="position:absolute;left:0;text-align:left;margin-left:5.5pt;margin-top:375.4pt;width:423.5pt;height:27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" strokecolor="#7f7f7f">
            <v:textbox>
              <w:txbxContent>
                <w:p w:rsidR="00953708" w:rsidRPr="00816CA2" w:rsidRDefault="00953708" w:rsidP="00BF69F0">
                  <w:pPr>
                    <w:pStyle w:val="Iconstext"/>
                    <w:rPr>
                      <w:noProof/>
                      <w:sz w:val="18"/>
                      <w:szCs w:val="18"/>
                      <w:lang w:eastAsia="en-GB"/>
                    </w:rPr>
                  </w:pPr>
                  <w:r w:rsidRPr="00816CA2">
                    <w:rPr>
                      <w:b/>
                      <w:sz w:val="18"/>
                      <w:szCs w:val="18"/>
                    </w:rPr>
                    <w:t>Figure 4.1</w:t>
                  </w:r>
                  <w:r w:rsidRPr="00816CA2">
                    <w:rPr>
                      <w:sz w:val="18"/>
                      <w:szCs w:val="18"/>
                    </w:rPr>
                    <w:t xml:space="preserve"> The g</w:t>
                  </w:r>
                  <w:proofErr w:type="gramStart"/>
                  <w:r w:rsidRPr="00816CA2">
                    <w:rPr>
                      <w:sz w:val="18"/>
                      <w:szCs w:val="18"/>
                    </w:rPr>
                    <w:t>:GOSt</w:t>
                  </w:r>
                  <w:proofErr w:type="gramEnd"/>
                  <w:r w:rsidRPr="00816CA2">
                    <w:rPr>
                      <w:sz w:val="18"/>
                      <w:szCs w:val="18"/>
                    </w:rPr>
                    <w:t xml:space="preserve"> query interface from g:Profiler.</w:t>
                  </w:r>
                </w:p>
              </w:txbxContent>
            </v:textbox>
          </v:shape>
        </w:pict>
      </w:r>
      <w:r w:rsidR="002C3793" w:rsidRPr="001E0CBF">
        <w:rPr>
          <w:noProof/>
          <w:sz w:val="20"/>
          <w:szCs w:val="20"/>
          <w:lang w:eastAsia="en-GB"/>
        </w:rPr>
        <w:drawing>
          <wp:anchor distT="0" distB="0" distL="114300" distR="114300" simplePos="0" relativeHeight="251664896" behindDoc="0" locked="0" layoutInCell="1" allowOverlap="1">
            <wp:simplePos x="0" y="0"/>
            <wp:positionH relativeFrom="column">
              <wp:posOffset>139700</wp:posOffset>
            </wp:positionH>
            <wp:positionV relativeFrom="paragraph">
              <wp:posOffset>624205</wp:posOffset>
            </wp:positionV>
            <wp:extent cx="5448300" cy="4034155"/>
            <wp:effectExtent l="0" t="0" r="12700" b="4445"/>
            <wp:wrapSquare wrapText="bothSides"/>
            <wp:docPr id="1140" name="Picture 1140" descr="gprof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gprof_home"/>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48300" cy="4034155"/>
                    </a:xfrm>
                    <a:prstGeom prst="rect">
                      <a:avLst/>
                    </a:prstGeom>
                    <a:noFill/>
                    <a:ln>
                      <a:noFill/>
                    </a:ln>
                  </pic:spPr>
                </pic:pic>
              </a:graphicData>
            </a:graphic>
          </wp:anchor>
        </w:drawing>
      </w:r>
      <w:r w:rsidR="00715660" w:rsidRPr="001E0CBF">
        <w:rPr>
          <w:sz w:val="20"/>
          <w:szCs w:val="20"/>
        </w:rPr>
        <w:t>Lists of gene, protein or probe identifiers can be entered into the</w:t>
      </w:r>
      <w:r w:rsidR="002C3793">
        <w:rPr>
          <w:sz w:val="20"/>
          <w:szCs w:val="20"/>
        </w:rPr>
        <w:t xml:space="preserve"> Query box on the front page of g</w:t>
      </w:r>
      <w:proofErr w:type="gramStart"/>
      <w:r w:rsidR="002C3793">
        <w:rPr>
          <w:sz w:val="20"/>
          <w:szCs w:val="20"/>
        </w:rPr>
        <w:t>:Profiler</w:t>
      </w:r>
      <w:proofErr w:type="gramEnd"/>
      <w:r w:rsidR="002C3793">
        <w:rPr>
          <w:sz w:val="20"/>
          <w:szCs w:val="20"/>
        </w:rPr>
        <w:t xml:space="preserve"> (Fig. 4.1).</w:t>
      </w:r>
    </w:p>
    <w:p w:rsidR="002C3793" w:rsidRDefault="002C3793" w:rsidP="00BF69F0">
      <w:pPr>
        <w:pStyle w:val="Heading3"/>
        <w:ind w:left="2160" w:hanging="2160"/>
        <w:jc w:val="left"/>
        <w:rPr>
          <w:b/>
          <w:sz w:val="28"/>
          <w:szCs w:val="28"/>
        </w:rPr>
      </w:pPr>
      <w:bookmarkStart w:id="63" w:name="_Toc277161596"/>
    </w:p>
    <w:p w:rsidR="00513220" w:rsidRDefault="00050D51" w:rsidP="00BF69F0">
      <w:pPr>
        <w:pStyle w:val="Heading3"/>
        <w:ind w:left="2160" w:hanging="2160"/>
        <w:jc w:val="left"/>
        <w:rPr>
          <w:b/>
          <w:sz w:val="28"/>
          <w:szCs w:val="28"/>
        </w:rPr>
      </w:pPr>
      <w:r w:rsidRPr="00050D51">
        <w:rPr>
          <w:b/>
          <w:noProof/>
          <w:lang w:val="en-US"/>
        </w:rPr>
        <w:pict>
          <v:rect id="Rectangle 57374" o:spid="_x0000_s1193" style="position:absolute;left:0;text-align:left;margin-left:-10.95pt;margin-top:5.85pt;width:451pt;height:423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" fillcolor="#c2ecff" stroked="f" strokeweight=".25pt">
            <v:fill opacity="13107f"/>
          </v:rect>
        </w:pict>
      </w:r>
      <w:r w:rsidR="00513220" w:rsidRPr="00AB1AA5">
        <w:rPr>
          <w:b/>
          <w:sz w:val="28"/>
          <w:szCs w:val="28"/>
        </w:rPr>
        <w:t xml:space="preserve">Exercise </w:t>
      </w:r>
      <w:r w:rsidR="00B037B3">
        <w:rPr>
          <w:b/>
          <w:sz w:val="28"/>
          <w:szCs w:val="28"/>
        </w:rPr>
        <w:t>7</w:t>
      </w:r>
      <w:r w:rsidR="00513220" w:rsidRPr="00AB1AA5">
        <w:rPr>
          <w:b/>
          <w:sz w:val="28"/>
          <w:szCs w:val="28"/>
        </w:rPr>
        <w:t xml:space="preserve"> </w:t>
      </w:r>
      <w:r w:rsidR="00BF69F0">
        <w:rPr>
          <w:b/>
          <w:sz w:val="28"/>
          <w:szCs w:val="28"/>
        </w:rPr>
        <w:tab/>
      </w:r>
      <w:r w:rsidR="00513220" w:rsidRPr="00AB1AA5">
        <w:rPr>
          <w:b/>
          <w:sz w:val="28"/>
          <w:szCs w:val="28"/>
        </w:rPr>
        <w:t>Using g</w:t>
      </w:r>
      <w:proofErr w:type="gramStart"/>
      <w:r w:rsidR="00513220" w:rsidRPr="00AB1AA5">
        <w:rPr>
          <w:b/>
          <w:sz w:val="28"/>
          <w:szCs w:val="28"/>
        </w:rPr>
        <w:t>:Profiler</w:t>
      </w:r>
      <w:proofErr w:type="gramEnd"/>
      <w:r w:rsidR="00513220" w:rsidRPr="00AB1AA5">
        <w:rPr>
          <w:b/>
          <w:sz w:val="28"/>
          <w:szCs w:val="28"/>
        </w:rPr>
        <w:t xml:space="preserve"> to perform GO term enrichment analysis on a list of protein accessions</w:t>
      </w:r>
      <w:bookmarkEnd w:id="63"/>
    </w:p>
    <w:p w:rsidR="001E3FC7" w:rsidRPr="001E3FC7" w:rsidRDefault="001E3FC7" w:rsidP="001E3FC7">
      <w:pPr>
        <w:rPr>
          <w:sz w:val="20"/>
          <w:szCs w:val="20"/>
        </w:rPr>
      </w:pPr>
      <w:r w:rsidRPr="001E3FC7">
        <w:rPr>
          <w:sz w:val="20"/>
          <w:szCs w:val="20"/>
        </w:rPr>
        <w:t xml:space="preserve">The list of protein accessions you will use in this exercise can be found </w:t>
      </w:r>
      <w:r w:rsidRPr="001E3FC7">
        <w:rPr>
          <w:rStyle w:val="Hyperlink"/>
          <w:rFonts w:ascii="Arial" w:hAnsi="Arial"/>
          <w:color w:val="auto"/>
          <w:szCs w:val="20"/>
          <w:u w:val="none"/>
        </w:rPr>
        <w:t xml:space="preserve">in the file </w:t>
      </w:r>
      <w:r w:rsidRPr="001E3FC7">
        <w:rPr>
          <w:sz w:val="20"/>
          <w:szCs w:val="20"/>
        </w:rPr>
        <w:t>‘gprofiler_query.txt’</w:t>
      </w:r>
      <w:r>
        <w:rPr>
          <w:sz w:val="20"/>
          <w:szCs w:val="20"/>
        </w:rPr>
        <w:t xml:space="preserve"> </w:t>
      </w:r>
      <w:r w:rsidRPr="001E3FC7">
        <w:rPr>
          <w:sz w:val="20"/>
          <w:szCs w:val="20"/>
        </w:rPr>
        <w:t xml:space="preserve">at: </w:t>
      </w:r>
      <w:hyperlink r:id="rId47" w:history="1">
        <w:r w:rsidRPr="001E3FC7">
          <w:rPr>
            <w:rStyle w:val="Hyperlink"/>
            <w:rFonts w:ascii="Arial" w:hAnsi="Arial"/>
            <w:szCs w:val="20"/>
          </w:rPr>
          <w:t>ftp://ftp.ebi.ac.uk/pub/contrib/goa/Tutorial_Data/Dec_2010</w:t>
        </w:r>
      </w:hyperlink>
    </w:p>
    <w:p w:rsidR="001E3FC7" w:rsidRPr="001E3FC7" w:rsidRDefault="001E3FC7" w:rsidP="001E3FC7"/>
    <w:p w:rsidR="0026540C" w:rsidRPr="0026540C" w:rsidRDefault="0026540C" w:rsidP="0026540C">
      <w:pPr>
        <w:numPr>
          <w:ilvl w:val="0"/>
          <w:numId w:val="27"/>
        </w:numPr>
        <w:spacing w:before="100" w:beforeAutospacing="1" w:after="0"/>
        <w:ind w:left="714" w:hanging="357"/>
        <w:rPr>
          <w:i/>
          <w:sz w:val="20"/>
          <w:szCs w:val="20"/>
        </w:rPr>
      </w:pPr>
      <w:r>
        <w:rPr>
          <w:i/>
          <w:sz w:val="20"/>
          <w:szCs w:val="20"/>
        </w:rPr>
        <w:t xml:space="preserve">Go to the </w:t>
      </w:r>
      <w:proofErr w:type="spellStart"/>
      <w:r>
        <w:rPr>
          <w:i/>
          <w:sz w:val="20"/>
          <w:szCs w:val="20"/>
        </w:rPr>
        <w:t>gprofiler</w:t>
      </w:r>
      <w:proofErr w:type="spellEnd"/>
      <w:r>
        <w:rPr>
          <w:i/>
          <w:sz w:val="20"/>
          <w:szCs w:val="20"/>
        </w:rPr>
        <w:t xml:space="preserve"> website:</w:t>
      </w:r>
      <w:r w:rsidR="004B3F31" w:rsidRPr="001E0CBF">
        <w:rPr>
          <w:i/>
          <w:color w:val="FF0000"/>
          <w:sz w:val="20"/>
          <w:szCs w:val="20"/>
        </w:rPr>
        <w:t xml:space="preserve"> </w:t>
      </w:r>
      <w:r w:rsidR="007634C4" w:rsidRPr="00AB1AA5">
        <w:rPr>
          <w:sz w:val="20"/>
          <w:szCs w:val="20"/>
        </w:rPr>
        <w:t>(</w:t>
      </w:r>
      <w:hyperlink r:id="rId48" w:history="1">
        <w:r w:rsidRPr="00AB1AA5">
          <w:rPr>
            <w:rStyle w:val="Hyperlink"/>
            <w:rFonts w:ascii="Arial" w:hAnsi="Arial"/>
            <w:color w:val="auto"/>
            <w:szCs w:val="20"/>
            <w:u w:val="none"/>
          </w:rPr>
          <w:t>http://biit.cs.ut.ee/gprofiler/</w:t>
        </w:r>
      </w:hyperlink>
      <w:r w:rsidRPr="00AB1AA5">
        <w:rPr>
          <w:rStyle w:val="Hyperlink"/>
          <w:rFonts w:ascii="Arial" w:hAnsi="Arial"/>
          <w:color w:val="auto"/>
          <w:szCs w:val="20"/>
          <w:u w:val="none"/>
        </w:rPr>
        <w:t>)</w:t>
      </w:r>
    </w:p>
    <w:p w:rsidR="0026540C" w:rsidRPr="001E3FC7" w:rsidRDefault="0026540C" w:rsidP="001E3FC7">
      <w:pPr>
        <w:numPr>
          <w:ilvl w:val="0"/>
          <w:numId w:val="27"/>
        </w:numPr>
        <w:spacing w:before="100" w:beforeAutospacing="1" w:after="0"/>
        <w:ind w:left="714" w:hanging="357"/>
        <w:rPr>
          <w:i/>
          <w:sz w:val="20"/>
          <w:szCs w:val="20"/>
        </w:rPr>
      </w:pPr>
      <w:r w:rsidRPr="001E0CBF">
        <w:rPr>
          <w:i/>
          <w:sz w:val="20"/>
          <w:szCs w:val="20"/>
        </w:rPr>
        <w:t>Copy and paste the list of human protein accessions in ‘gprofiler_query.txt’ file provided into the Query box.</w:t>
      </w:r>
      <w:r w:rsidRPr="001E0CBF">
        <w:rPr>
          <w:i/>
          <w:color w:val="FF0000"/>
          <w:sz w:val="20"/>
          <w:szCs w:val="20"/>
        </w:rPr>
        <w:t xml:space="preserve"> </w:t>
      </w:r>
    </w:p>
    <w:p w:rsidR="003370BE" w:rsidRPr="001E0CBF" w:rsidRDefault="003370BE" w:rsidP="003370BE">
      <w:pPr>
        <w:numPr>
          <w:ilvl w:val="0"/>
          <w:numId w:val="27"/>
        </w:numPr>
        <w:spacing w:beforeAutospacing="1" w:afterAutospacing="1"/>
        <w:rPr>
          <w:i/>
          <w:sz w:val="20"/>
          <w:szCs w:val="20"/>
        </w:rPr>
      </w:pPr>
      <w:r w:rsidRPr="001E0CBF">
        <w:rPr>
          <w:i/>
          <w:sz w:val="20"/>
          <w:szCs w:val="20"/>
        </w:rPr>
        <w:t>As all of the accessions provided are human select ‘Homo sapiens’ in the organism box.</w:t>
      </w:r>
    </w:p>
    <w:p w:rsidR="003370BE" w:rsidRPr="001E0CBF" w:rsidRDefault="003370BE" w:rsidP="003370BE">
      <w:pPr>
        <w:numPr>
          <w:ilvl w:val="0"/>
          <w:numId w:val="27"/>
        </w:numPr>
        <w:spacing w:beforeAutospacing="1" w:afterAutospacing="1"/>
        <w:rPr>
          <w:i/>
          <w:sz w:val="20"/>
          <w:szCs w:val="20"/>
        </w:rPr>
      </w:pPr>
      <w:r w:rsidRPr="001E0CBF">
        <w:rPr>
          <w:i/>
          <w:sz w:val="20"/>
          <w:szCs w:val="20"/>
        </w:rPr>
        <w:t>To see the most significant terms in order of P-value, de-select the ‘Hierarchical sorting’ button, if this button is selected the results will be shown sorted by GO domain.</w:t>
      </w:r>
    </w:p>
    <w:p w:rsidR="003370BE" w:rsidRPr="001E0CBF" w:rsidRDefault="003370BE" w:rsidP="003370BE">
      <w:pPr>
        <w:numPr>
          <w:ilvl w:val="0"/>
          <w:numId w:val="27"/>
        </w:numPr>
        <w:spacing w:beforeAutospacing="1" w:afterAutospacing="1"/>
        <w:rPr>
          <w:i/>
          <w:sz w:val="20"/>
          <w:szCs w:val="20"/>
        </w:rPr>
      </w:pPr>
      <w:r w:rsidRPr="001E0CBF">
        <w:rPr>
          <w:i/>
          <w:sz w:val="20"/>
          <w:szCs w:val="20"/>
        </w:rPr>
        <w:t>Leave all other options as the provided default.</w:t>
      </w:r>
    </w:p>
    <w:p w:rsidR="003370BE" w:rsidRPr="001E0CBF" w:rsidRDefault="003370BE" w:rsidP="003370BE">
      <w:pPr>
        <w:numPr>
          <w:ilvl w:val="0"/>
          <w:numId w:val="27"/>
        </w:numPr>
        <w:spacing w:beforeAutospacing="1" w:afterAutospacing="1"/>
        <w:rPr>
          <w:i/>
          <w:sz w:val="20"/>
          <w:szCs w:val="20"/>
        </w:rPr>
      </w:pPr>
      <w:r w:rsidRPr="001E0CBF">
        <w:rPr>
          <w:i/>
          <w:sz w:val="20"/>
          <w:szCs w:val="20"/>
        </w:rPr>
        <w:t>Click ‘g</w:t>
      </w:r>
      <w:proofErr w:type="gramStart"/>
      <w:r w:rsidRPr="001E0CBF">
        <w:rPr>
          <w:i/>
          <w:sz w:val="20"/>
          <w:szCs w:val="20"/>
        </w:rPr>
        <w:t>:Profile</w:t>
      </w:r>
      <w:proofErr w:type="gramEnd"/>
      <w:r w:rsidRPr="001E0CBF">
        <w:rPr>
          <w:i/>
          <w:sz w:val="20"/>
          <w:szCs w:val="20"/>
        </w:rPr>
        <w:t>!’</w:t>
      </w:r>
      <w:r w:rsidR="00BF69F0" w:rsidRPr="00BF69F0">
        <w:rPr>
          <w:b/>
          <w:noProof/>
          <w:lang w:val="en-US"/>
        </w:rPr>
        <w:t xml:space="preserve"> </w:t>
      </w:r>
    </w:p>
    <w:p w:rsidR="004B2D4B" w:rsidRPr="001E0CBF" w:rsidRDefault="00050D51" w:rsidP="003D43B3">
      <w:pPr>
        <w:rPr>
          <w:sz w:val="20"/>
          <w:szCs w:val="20"/>
        </w:rPr>
      </w:pPr>
      <w:r w:rsidRPr="00050D51">
        <w:rPr>
          <w:noProof/>
          <w:sz w:val="20"/>
          <w:szCs w:val="20"/>
          <w:lang w:val="en-US"/>
        </w:rPr>
        <w:pict>
          <v:rect id="Rectangle 7" o:spid="_x0000_s1170" style="position:absolute;left:0;text-align:left;margin-left:557.4pt;margin-top:223.9pt;width:149.6pt;height:23pt;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" filled="f" stroked="f">
            <v:textbox style="mso-fit-shape-to-text:t">
              <w:txbxContent>
                <w:p w:rsidR="00953708" w:rsidRDefault="00953708" w:rsidP="004B2D4B">
                  <w:pPr>
                    <w:pStyle w:val="NormalWeb"/>
                    <w:kinsoku w:val="0"/>
                    <w:overflowPunct w:val="0"/>
                    <w:spacing w:before="0" w:beforeAutospacing="0" w:after="0" w:afterAutospacing="0" w:line="206" w:lineRule="auto"/>
                    <w:textAlignment w:val="baseline"/>
                  </w:pPr>
                  <w:proofErr w:type="spellStart"/>
                  <w:proofErr w:type="gramStart"/>
                  <w:r w:rsidRPr="004B2D4B">
                    <w:rPr>
                      <w:rFonts w:cs="Lucida Sans Unicode"/>
                      <w:color w:val="D80E04"/>
                      <w:kern w:val="24"/>
                      <w:sz w:val="32"/>
                      <w:szCs w:val="32"/>
                    </w:rPr>
                    <w:t>enriched</w:t>
                  </w:r>
                  <w:proofErr w:type="spellEnd"/>
                  <w:proofErr w:type="gramEnd"/>
                  <w:r w:rsidRPr="004B2D4B">
                    <w:rPr>
                      <w:rFonts w:cs="Lucida Sans Unicode"/>
                      <w:color w:val="D80E04"/>
                      <w:kern w:val="24"/>
                      <w:sz w:val="32"/>
                      <w:szCs w:val="32"/>
                    </w:rPr>
                    <w:t xml:space="preserve"> GO </w:t>
                  </w:r>
                  <w:proofErr w:type="spellStart"/>
                  <w:r w:rsidRPr="004B2D4B">
                    <w:rPr>
                      <w:rFonts w:cs="Lucida Sans Unicode"/>
                      <w:color w:val="D80E04"/>
                      <w:kern w:val="24"/>
                      <w:sz w:val="32"/>
                      <w:szCs w:val="32"/>
                    </w:rPr>
                    <w:t>terms</w:t>
                  </w:r>
                  <w:proofErr w:type="spellEnd"/>
                </w:p>
              </w:txbxContent>
            </v:textbox>
          </v:rect>
        </w:pict>
      </w:r>
      <w:r w:rsidRPr="00050D51">
        <w:rPr>
          <w:noProof/>
          <w:sz w:val="20"/>
          <w:szCs w:val="20"/>
          <w:lang w:val="en-US"/>
        </w:rPr>
        <w:pict>
          <v:line id="Line 12" o:spid="_x0000_s1192"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3.9pt,247.65pt" to="632.25pt,2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" strokecolor="#d80e04">
            <v:stroke endarrow="block"/>
            <o:lock v:ext="edit" shapetype="f"/>
          </v:line>
        </w:pict>
      </w:r>
    </w:p>
    <w:p w:rsidR="00AD6D05" w:rsidRPr="001E0CBF" w:rsidRDefault="00A8125D" w:rsidP="00AD6D05">
      <w:pPr>
        <w:rPr>
          <w:sz w:val="20"/>
          <w:szCs w:val="20"/>
        </w:rPr>
      </w:pPr>
      <w:r w:rsidRPr="001E0CBF">
        <w:rPr>
          <w:noProof/>
          <w:sz w:val="20"/>
          <w:szCs w:val="20"/>
          <w:lang w:eastAsia="en-GB"/>
        </w:rPr>
        <w:drawing>
          <wp:inline distT="0" distB="0" distL="0" distR="0">
            <wp:extent cx="241300" cy="241300"/>
            <wp:effectExtent l="0" t="0" r="12700" b="12700"/>
            <wp:docPr id="62" name="Picture 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p w:rsidR="001D4113" w:rsidRPr="001E0CBF" w:rsidRDefault="00AD6D05" w:rsidP="004B3F31">
      <w:pPr>
        <w:spacing w:before="0" w:after="100"/>
        <w:rPr>
          <w:i/>
          <w:sz w:val="20"/>
          <w:szCs w:val="20"/>
        </w:rPr>
      </w:pPr>
      <w:r w:rsidRPr="001E0CBF">
        <w:rPr>
          <w:b/>
          <w:sz w:val="20"/>
          <w:szCs w:val="20"/>
        </w:rPr>
        <w:t>Question 1:</w:t>
      </w:r>
      <w:r w:rsidRPr="001E0CBF">
        <w:rPr>
          <w:sz w:val="20"/>
          <w:szCs w:val="20"/>
        </w:rPr>
        <w:t xml:space="preserve"> What term(s) appear to be over-represented within the queried protein set? </w:t>
      </w:r>
      <w:r w:rsidRPr="001E0CBF">
        <w:rPr>
          <w:i/>
          <w:sz w:val="20"/>
          <w:szCs w:val="20"/>
        </w:rPr>
        <w:t xml:space="preserve">Clue: See Fig. </w:t>
      </w:r>
      <w:r w:rsidR="00BF69F0">
        <w:rPr>
          <w:i/>
          <w:sz w:val="20"/>
          <w:szCs w:val="20"/>
        </w:rPr>
        <w:t>4</w:t>
      </w:r>
      <w:r w:rsidRPr="001E0CBF">
        <w:rPr>
          <w:i/>
          <w:sz w:val="20"/>
          <w:szCs w:val="20"/>
        </w:rPr>
        <w:t>.2 for the output from this query.</w:t>
      </w:r>
    </w:p>
    <w:p w:rsidR="00156F55" w:rsidRPr="001E0CBF" w:rsidRDefault="00156F55"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6858A5" w:rsidRDefault="006858A5"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490959" w:rsidP="00156F55">
      <w:pPr>
        <w:spacing w:before="0" w:after="0" w:line="240" w:lineRule="auto"/>
        <w:rPr>
          <w:noProof/>
          <w:sz w:val="20"/>
          <w:szCs w:val="20"/>
          <w:lang w:eastAsia="en-GB"/>
        </w:rPr>
      </w:pPr>
    </w:p>
    <w:p w:rsidR="00490959" w:rsidRDefault="009A7CD5" w:rsidP="00156F55">
      <w:pPr>
        <w:spacing w:before="0" w:after="0" w:line="240" w:lineRule="auto"/>
        <w:rPr>
          <w:noProof/>
          <w:sz w:val="20"/>
          <w:szCs w:val="20"/>
          <w:lang w:eastAsia="en-GB"/>
        </w:rPr>
      </w:pPr>
      <w:r w:rsidRPr="001E0CBF">
        <w:rPr>
          <w:noProof/>
          <w:sz w:val="20"/>
          <w:szCs w:val="20"/>
          <w:lang w:eastAsia="en-GB"/>
        </w:rPr>
        <w:drawing>
          <wp:anchor distT="0" distB="0" distL="114300" distR="114300" simplePos="0" relativeHeight="251667968" behindDoc="0" locked="0" layoutInCell="1" allowOverlap="1">
            <wp:simplePos x="0" y="0"/>
            <wp:positionH relativeFrom="column">
              <wp:posOffset>504825</wp:posOffset>
            </wp:positionH>
            <wp:positionV relativeFrom="paragraph">
              <wp:posOffset>133350</wp:posOffset>
            </wp:positionV>
            <wp:extent cx="5153025" cy="7790180"/>
            <wp:effectExtent l="0" t="0" r="3175" b="7620"/>
            <wp:wrapNone/>
            <wp:docPr id="1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3025" cy="7790180"/>
                    </a:xfrm>
                    <a:prstGeom prst="rect">
                      <a:avLst/>
                    </a:prstGeom>
                    <a:noFill/>
                    <a:ln>
                      <a:noFill/>
                    </a:ln>
                  </pic:spPr>
                </pic:pic>
              </a:graphicData>
            </a:graphic>
          </wp:anchor>
        </w:drawing>
      </w:r>
    </w:p>
    <w:p w:rsidR="00490959" w:rsidRDefault="00050D51" w:rsidP="00156F55">
      <w:pPr>
        <w:spacing w:before="0" w:after="0" w:line="240" w:lineRule="auto"/>
        <w:rPr>
          <w:noProof/>
          <w:sz w:val="20"/>
          <w:szCs w:val="20"/>
          <w:lang w:eastAsia="en-GB"/>
        </w:rPr>
      </w:pPr>
      <w:r w:rsidRPr="00050D51">
        <w:rPr>
          <w:noProof/>
          <w:sz w:val="20"/>
          <w:szCs w:val="20"/>
          <w:lang w:val="en-US"/>
        </w:rPr>
        <w:pict>
          <v:line id="Straight Connector 3" o:spid="_x0000_s1191"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8.45pt" to="30.9pt,2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" strokecolor="red" strokeweight="1.5pt"/>
        </w:pict>
      </w:r>
    </w:p>
    <w:p w:rsidR="00156F55" w:rsidRPr="001E0CBF" w:rsidRDefault="00156F55" w:rsidP="00156F55">
      <w:pPr>
        <w:spacing w:before="0" w:after="0" w:line="240" w:lineRule="auto"/>
        <w:rPr>
          <w:noProof/>
          <w:sz w:val="20"/>
          <w:szCs w:val="20"/>
          <w:lang w:eastAsia="en-GB"/>
        </w:rPr>
      </w:pPr>
    </w:p>
    <w:p w:rsidR="00156F55" w:rsidRPr="001E0CBF" w:rsidRDefault="00156F55" w:rsidP="00156F55">
      <w:pPr>
        <w:spacing w:before="0" w:after="0" w:line="240" w:lineRule="auto"/>
        <w:rPr>
          <w:noProof/>
          <w:sz w:val="20"/>
          <w:szCs w:val="20"/>
          <w:lang w:eastAsia="en-GB"/>
        </w:rPr>
      </w:pPr>
    </w:p>
    <w:p w:rsidR="00156F55" w:rsidRPr="001E0CBF" w:rsidRDefault="00156F55" w:rsidP="00156F55">
      <w:pPr>
        <w:spacing w:before="0" w:after="0" w:line="240" w:lineRule="auto"/>
        <w:rPr>
          <w:noProof/>
          <w:sz w:val="20"/>
          <w:szCs w:val="20"/>
          <w:lang w:eastAsia="en-GB"/>
        </w:rPr>
      </w:pPr>
    </w:p>
    <w:p w:rsidR="00156F55" w:rsidRPr="001E0CBF" w:rsidRDefault="00156F55" w:rsidP="00156F55">
      <w:pPr>
        <w:spacing w:before="0" w:after="0" w:line="240" w:lineRule="auto"/>
        <w:rPr>
          <w:noProof/>
          <w:sz w:val="20"/>
          <w:szCs w:val="20"/>
          <w:lang w:eastAsia="en-GB"/>
        </w:rPr>
      </w:pPr>
    </w:p>
    <w:p w:rsidR="00156F55" w:rsidRPr="001E0CBF" w:rsidRDefault="00156F55" w:rsidP="00156F55">
      <w:pPr>
        <w:spacing w:before="0" w:after="0" w:line="240" w:lineRule="auto"/>
        <w:rPr>
          <w:noProof/>
          <w:sz w:val="20"/>
          <w:szCs w:val="20"/>
          <w:lang w:eastAsia="en-GB"/>
        </w:rPr>
      </w:pPr>
    </w:p>
    <w:p w:rsidR="00156F55" w:rsidRPr="001E0CBF" w:rsidRDefault="00156F55" w:rsidP="00156F55">
      <w:pPr>
        <w:spacing w:before="0" w:after="0" w:line="240" w:lineRule="auto"/>
        <w:rPr>
          <w:noProof/>
          <w:sz w:val="20"/>
          <w:szCs w:val="20"/>
          <w:lang w:eastAsia="en-GB"/>
        </w:rPr>
      </w:pPr>
    </w:p>
    <w:p w:rsidR="00156F55" w:rsidRPr="001E0CBF" w:rsidRDefault="00156F55" w:rsidP="00156F55">
      <w:pPr>
        <w:spacing w:before="0" w:after="0" w:line="240" w:lineRule="auto"/>
        <w:rPr>
          <w:noProof/>
          <w:sz w:val="20"/>
          <w:szCs w:val="20"/>
          <w:lang w:eastAsia="en-GB"/>
        </w:rPr>
      </w:pPr>
    </w:p>
    <w:p w:rsidR="00156F55" w:rsidRPr="001E0CBF" w:rsidRDefault="00156F55" w:rsidP="00156F55">
      <w:pPr>
        <w:spacing w:before="0" w:after="0" w:line="240" w:lineRule="auto"/>
        <w:rPr>
          <w:noProof/>
          <w:sz w:val="20"/>
          <w:szCs w:val="20"/>
          <w:lang w:eastAsia="en-GB"/>
        </w:rPr>
      </w:pPr>
    </w:p>
    <w:p w:rsidR="00156F55" w:rsidRPr="001E0CBF" w:rsidRDefault="00156F55" w:rsidP="00156F55">
      <w:pPr>
        <w:spacing w:before="0" w:after="0" w:line="240" w:lineRule="auto"/>
        <w:rPr>
          <w:noProof/>
          <w:sz w:val="20"/>
          <w:szCs w:val="20"/>
          <w:lang w:eastAsia="en-GB"/>
        </w:rPr>
      </w:pPr>
    </w:p>
    <w:p w:rsidR="00156F55" w:rsidRPr="001E0CBF" w:rsidRDefault="00156F55" w:rsidP="00156F55">
      <w:pPr>
        <w:spacing w:before="0" w:after="0" w:line="240" w:lineRule="auto"/>
        <w:rPr>
          <w:noProof/>
          <w:sz w:val="20"/>
          <w:szCs w:val="20"/>
          <w:lang w:eastAsia="en-GB"/>
        </w:rPr>
      </w:pPr>
    </w:p>
    <w:p w:rsidR="00156F55" w:rsidRPr="001E0CBF" w:rsidRDefault="00050D51" w:rsidP="00156F55">
      <w:pPr>
        <w:spacing w:before="0" w:after="0" w:line="240" w:lineRule="auto"/>
        <w:rPr>
          <w:noProof/>
          <w:sz w:val="20"/>
          <w:szCs w:val="20"/>
          <w:lang w:eastAsia="en-GB"/>
        </w:rPr>
      </w:pPr>
      <w:r w:rsidRPr="00050D51">
        <w:rPr>
          <w:noProof/>
          <w:sz w:val="20"/>
          <w:szCs w:val="20"/>
          <w:lang w:val="en-US"/>
        </w:rPr>
        <w:pict>
          <v:shape id="TextBox 29" o:spid="_x0000_s1171" type="#_x0000_t202" style="position:absolute;left:0;text-align:left;margin-left:0;margin-top:.9pt;width:33.35pt;height:13.35pt;z-index:251680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1</w:t>
                  </w:r>
                </w:p>
              </w:txbxContent>
            </v:textbox>
          </v:shape>
        </w:pict>
      </w: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050D51" w:rsidP="00156F55">
      <w:pPr>
        <w:spacing w:before="0" w:after="0" w:line="240" w:lineRule="auto"/>
        <w:rPr>
          <w:b/>
          <w:sz w:val="20"/>
          <w:szCs w:val="20"/>
        </w:rPr>
      </w:pPr>
      <w:r w:rsidRPr="00050D51">
        <w:rPr>
          <w:b/>
          <w:noProof/>
          <w:sz w:val="20"/>
          <w:szCs w:val="20"/>
          <w:lang w:val="en-US"/>
        </w:rPr>
        <w:pict>
          <v:line id="Straight Connector 4" o:spid="_x0000_s1190"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6.2pt" to="30.9pt,2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" strokecolor="red" strokeweight="1.5pt"/>
        </w:pict>
      </w:r>
    </w:p>
    <w:p w:rsidR="00156F55" w:rsidRPr="001E0CBF" w:rsidRDefault="00050D51" w:rsidP="00156F55">
      <w:pPr>
        <w:spacing w:before="0" w:after="0" w:line="240" w:lineRule="auto"/>
        <w:rPr>
          <w:b/>
          <w:sz w:val="20"/>
          <w:szCs w:val="20"/>
        </w:rPr>
      </w:pPr>
      <w:r w:rsidRPr="00050D51">
        <w:rPr>
          <w:b/>
          <w:noProof/>
          <w:sz w:val="20"/>
          <w:szCs w:val="20"/>
          <w:lang w:val="en-US"/>
        </w:rPr>
        <w:pict>
          <v:shape id="TextBox 26" o:spid="_x0000_s1172" type="#_x0000_t202" style="position:absolute;left:0;text-align:left;margin-left:0;margin-top:-.1pt;width:33.35pt;height:13.35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2</w:t>
                  </w:r>
                </w:p>
              </w:txbxContent>
            </v:textbox>
          </v:shape>
        </w:pict>
      </w:r>
    </w:p>
    <w:p w:rsidR="00156F55" w:rsidRPr="001E0CBF" w:rsidRDefault="00156F55" w:rsidP="00156F55">
      <w:pPr>
        <w:spacing w:before="0" w:after="0" w:line="240" w:lineRule="auto"/>
        <w:rPr>
          <w:b/>
          <w:sz w:val="20"/>
          <w:szCs w:val="20"/>
        </w:rPr>
      </w:pPr>
    </w:p>
    <w:p w:rsidR="00156F55" w:rsidRPr="001E0CBF" w:rsidRDefault="00050D51" w:rsidP="00156F55">
      <w:pPr>
        <w:spacing w:before="0" w:after="0" w:line="240" w:lineRule="auto"/>
        <w:rPr>
          <w:b/>
          <w:sz w:val="20"/>
          <w:szCs w:val="20"/>
        </w:rPr>
      </w:pPr>
      <w:r w:rsidRPr="00050D51">
        <w:rPr>
          <w:b/>
          <w:noProof/>
          <w:sz w:val="20"/>
          <w:szCs w:val="20"/>
          <w:lang w:val="en-US"/>
        </w:rPr>
        <w:pict>
          <v:shape id="TextBox 28" o:spid="_x0000_s1173" type="#_x0000_t202" style="position:absolute;left:0;text-align:left;margin-left:0;margin-top:4.5pt;width:33.35pt;height:13.35pt;z-index:251679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3</w:t>
                  </w:r>
                </w:p>
              </w:txbxContent>
            </v:textbox>
          </v:shape>
        </w:pict>
      </w:r>
      <w:r w:rsidRPr="00050D51">
        <w:rPr>
          <w:b/>
          <w:noProof/>
          <w:sz w:val="20"/>
          <w:szCs w:val="20"/>
          <w:lang w:val="en-US"/>
        </w:rPr>
        <w:pict>
          <v:line id="Straight Connector 5" o:spid="_x0000_s1189" style="position:absolute;left:0;text-align:lef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4.5pt" to="30.9pt,1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" strokecolor="red" strokeweight="1.5pt"/>
        </w:pict>
      </w:r>
    </w:p>
    <w:p w:rsidR="00156F55" w:rsidRPr="001E0CBF" w:rsidRDefault="00156F55" w:rsidP="00156F55">
      <w:pPr>
        <w:spacing w:before="0" w:after="0" w:line="240" w:lineRule="auto"/>
        <w:rPr>
          <w:b/>
          <w:sz w:val="20"/>
          <w:szCs w:val="20"/>
        </w:rPr>
      </w:pPr>
    </w:p>
    <w:p w:rsidR="00156F55" w:rsidRPr="001E0CBF" w:rsidRDefault="00050D51" w:rsidP="00156F55">
      <w:pPr>
        <w:spacing w:before="0" w:after="0" w:line="240" w:lineRule="auto"/>
        <w:rPr>
          <w:b/>
          <w:sz w:val="20"/>
          <w:szCs w:val="20"/>
        </w:rPr>
      </w:pPr>
      <w:r w:rsidRPr="00050D51">
        <w:rPr>
          <w:b/>
          <w:noProof/>
          <w:sz w:val="20"/>
          <w:szCs w:val="20"/>
          <w:lang w:val="en-US"/>
        </w:rPr>
        <w:pict>
          <v:shape id="TextBox 37" o:spid="_x0000_s1174" type="#_x0000_t202" style="position:absolute;left:0;text-align:left;margin-left:0;margin-top:2.5pt;width:33.35pt;height:13.35pt;z-index:251688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4</w:t>
                  </w:r>
                </w:p>
              </w:txbxContent>
            </v:textbox>
          </v:shape>
        </w:pict>
      </w:r>
      <w:r w:rsidRPr="00050D51">
        <w:rPr>
          <w:b/>
          <w:noProof/>
          <w:sz w:val="20"/>
          <w:szCs w:val="20"/>
          <w:lang w:val="en-US"/>
        </w:rPr>
        <w:pict>
          <v:line id="Straight Connector 10" o:spid="_x0000_s1188" style="position:absolute;left:0;text-align:lef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5pt" to="30.9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" strokecolor="red" strokeweight="1.5pt"/>
        </w:pict>
      </w:r>
    </w:p>
    <w:p w:rsidR="00156F55" w:rsidRPr="001E0CBF" w:rsidRDefault="00050D51" w:rsidP="00156F55">
      <w:pPr>
        <w:spacing w:before="0" w:after="0" w:line="240" w:lineRule="auto"/>
        <w:rPr>
          <w:b/>
          <w:sz w:val="20"/>
          <w:szCs w:val="20"/>
        </w:rPr>
      </w:pPr>
      <w:r w:rsidRPr="00050D51">
        <w:rPr>
          <w:b/>
          <w:noProof/>
          <w:sz w:val="20"/>
          <w:szCs w:val="20"/>
          <w:lang w:val="en-US"/>
        </w:rPr>
        <w:pict>
          <v:shape id="TextBox 36" o:spid="_x0000_s1175" type="#_x0000_t202" style="position:absolute;left:0;text-align:left;margin-left:0;margin-top:6.65pt;width:33.35pt;height:13.35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5</w:t>
                  </w:r>
                </w:p>
              </w:txbxContent>
            </v:textbox>
          </v:shape>
        </w:pict>
      </w:r>
      <w:r w:rsidRPr="00050D51">
        <w:rPr>
          <w:b/>
          <w:noProof/>
          <w:sz w:val="20"/>
          <w:szCs w:val="20"/>
          <w:lang w:val="en-US"/>
        </w:rPr>
        <w:pict>
          <v:line id="Straight Connector 9" o:spid="_x0000_s1187" style="position:absolute;left:0;text-align:lef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6.65pt" to="30.9pt,1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" strokecolor="red" strokeweight="1.5pt"/>
        </w:pict>
      </w:r>
    </w:p>
    <w:p w:rsidR="00156F55" w:rsidRPr="001E0CBF" w:rsidRDefault="00050D51" w:rsidP="00156F55">
      <w:pPr>
        <w:spacing w:before="0" w:after="0" w:line="240" w:lineRule="auto"/>
        <w:rPr>
          <w:b/>
          <w:sz w:val="20"/>
          <w:szCs w:val="20"/>
        </w:rPr>
      </w:pPr>
      <w:r w:rsidRPr="00050D51">
        <w:rPr>
          <w:b/>
          <w:noProof/>
          <w:sz w:val="20"/>
          <w:szCs w:val="20"/>
          <w:lang w:val="en-US"/>
        </w:rPr>
        <w:pict>
          <v:line id="Straight Connector 8" o:spid="_x0000_s1186" style="position:absolute;left:0;text-align:lef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0.95pt" to="30.9pt,2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" strokecolor="red" strokeweight="1.5pt"/>
        </w:pict>
      </w:r>
    </w:p>
    <w:p w:rsidR="00156F55" w:rsidRPr="001E0CBF" w:rsidRDefault="00050D51" w:rsidP="00156F55">
      <w:pPr>
        <w:spacing w:before="0" w:after="0" w:line="240" w:lineRule="auto"/>
        <w:rPr>
          <w:b/>
          <w:sz w:val="20"/>
          <w:szCs w:val="20"/>
        </w:rPr>
      </w:pPr>
      <w:r w:rsidRPr="00050D51">
        <w:rPr>
          <w:b/>
          <w:noProof/>
          <w:sz w:val="20"/>
          <w:szCs w:val="20"/>
          <w:lang w:val="en-US"/>
        </w:rPr>
        <w:pict>
          <v:shape id="TextBox 34" o:spid="_x0000_s1176" type="#_x0000_t202" style="position:absolute;left:0;text-align:left;margin-left:0;margin-top:.75pt;width:33.35pt;height:13.35pt;z-index:251685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6</w:t>
                  </w:r>
                </w:p>
              </w:txbxContent>
            </v:textbox>
          </v:shape>
        </w:pict>
      </w:r>
    </w:p>
    <w:p w:rsidR="00156F55" w:rsidRPr="001E0CBF" w:rsidRDefault="00050D51" w:rsidP="00156F55">
      <w:pPr>
        <w:spacing w:before="0" w:after="0" w:line="240" w:lineRule="auto"/>
        <w:rPr>
          <w:b/>
          <w:sz w:val="20"/>
          <w:szCs w:val="20"/>
        </w:rPr>
      </w:pPr>
      <w:r w:rsidRPr="00050D51">
        <w:rPr>
          <w:b/>
          <w:noProof/>
          <w:sz w:val="20"/>
          <w:szCs w:val="20"/>
          <w:lang w:val="en-US"/>
        </w:rPr>
        <w:pict>
          <v:shape id="TextBox 35" o:spid="_x0000_s1177" type="#_x0000_t202" style="position:absolute;left:0;text-align:left;margin-left:0;margin-top:11pt;width:33.35pt;height:13.35pt;z-index:251686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7</w:t>
                  </w:r>
                </w:p>
              </w:txbxContent>
            </v:textbox>
          </v:shape>
        </w:pict>
      </w:r>
      <w:r w:rsidRPr="00050D51">
        <w:rPr>
          <w:b/>
          <w:noProof/>
          <w:sz w:val="20"/>
          <w:szCs w:val="20"/>
          <w:lang w:val="en-US"/>
        </w:rPr>
        <w:pict>
          <v:line id="Straight Connector 11" o:spid="_x0000_s1185" style="position:absolute;left:0;text-align:lef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1pt" to="30.9pt,2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" strokecolor="red" strokeweight="1.5pt"/>
        </w:pict>
      </w: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050D51" w:rsidP="00156F55">
      <w:pPr>
        <w:spacing w:before="0" w:after="0" w:line="240" w:lineRule="auto"/>
        <w:rPr>
          <w:b/>
          <w:sz w:val="20"/>
          <w:szCs w:val="20"/>
        </w:rPr>
      </w:pPr>
      <w:r w:rsidRPr="00050D51">
        <w:rPr>
          <w:b/>
          <w:noProof/>
          <w:sz w:val="20"/>
          <w:szCs w:val="20"/>
          <w:lang w:val="en-US"/>
        </w:rPr>
        <w:pict>
          <v:line id="Straight Connector 6" o:spid="_x0000_s1184" style="position:absolute;left:0;text-align:lef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5.6pt" to="30.9pt,3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" strokecolor="red" strokeweight="1.5pt"/>
        </w:pict>
      </w:r>
    </w:p>
    <w:p w:rsidR="00156F55" w:rsidRPr="001E0CBF" w:rsidRDefault="00050D51" w:rsidP="00156F55">
      <w:pPr>
        <w:spacing w:before="0" w:after="0" w:line="240" w:lineRule="auto"/>
        <w:rPr>
          <w:b/>
          <w:sz w:val="20"/>
          <w:szCs w:val="20"/>
        </w:rPr>
      </w:pPr>
      <w:r w:rsidRPr="00050D51">
        <w:rPr>
          <w:b/>
          <w:noProof/>
          <w:sz w:val="20"/>
          <w:szCs w:val="20"/>
          <w:lang w:val="en-US"/>
        </w:rPr>
        <w:pict>
          <v:shape id="TextBox 32" o:spid="_x0000_s1178" type="#_x0000_t202" style="position:absolute;left:0;text-align:left;margin-left:0;margin-top:.55pt;width:33.35pt;height:13.35pt;z-index:251683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8</w:t>
                  </w:r>
                </w:p>
              </w:txbxContent>
            </v:textbox>
          </v:shape>
        </w:pict>
      </w: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050D51" w:rsidP="00156F55">
      <w:pPr>
        <w:spacing w:before="0" w:after="0" w:line="240" w:lineRule="auto"/>
        <w:rPr>
          <w:b/>
          <w:sz w:val="20"/>
          <w:szCs w:val="20"/>
        </w:rPr>
      </w:pPr>
      <w:r w:rsidRPr="00050D51">
        <w:rPr>
          <w:b/>
          <w:noProof/>
          <w:sz w:val="20"/>
          <w:szCs w:val="20"/>
          <w:lang w:val="en-US"/>
        </w:rPr>
        <w:pict>
          <v:shape id="TextBox 33" o:spid="_x0000_s1179" type="#_x0000_t202" style="position:absolute;left:0;text-align:left;margin-left:0;margin-top:2.2pt;width:33.35pt;height:13.35pt;z-index:251684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9</w:t>
                  </w:r>
                </w:p>
              </w:txbxContent>
            </v:textbox>
          </v:shape>
        </w:pict>
      </w:r>
      <w:r w:rsidRPr="00050D51">
        <w:rPr>
          <w:b/>
          <w:noProof/>
          <w:sz w:val="20"/>
          <w:szCs w:val="20"/>
          <w:lang w:val="en-US"/>
        </w:rPr>
        <w:pict>
          <v:line id="Straight Connector 16" o:spid="_x0000_s1183" style="position:absolute;left:0;text-align:lef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9pt" to="30.9pt,1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" strokecolor="red" strokeweight="1.5pt"/>
        </w:pict>
      </w:r>
    </w:p>
    <w:p w:rsidR="00156F55" w:rsidRPr="001E0CBF" w:rsidRDefault="00050D51" w:rsidP="00156F55">
      <w:pPr>
        <w:spacing w:before="0" w:after="0" w:line="240" w:lineRule="auto"/>
        <w:rPr>
          <w:b/>
          <w:sz w:val="20"/>
          <w:szCs w:val="20"/>
        </w:rPr>
      </w:pPr>
      <w:r w:rsidRPr="00050D51">
        <w:rPr>
          <w:b/>
          <w:noProof/>
          <w:sz w:val="20"/>
          <w:szCs w:val="20"/>
          <w:lang w:val="en-US"/>
        </w:rPr>
        <w:pict>
          <v:line id="Straight Connector 7" o:spid="_x0000_s1182" style="position:absolute;left:0;text-align:lef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3pt" to="30.9pt,10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" strokecolor="red" strokeweight="1.5pt"/>
        </w:pict>
      </w: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050D51" w:rsidP="00156F55">
      <w:pPr>
        <w:spacing w:before="0" w:after="0" w:line="240" w:lineRule="auto"/>
        <w:rPr>
          <w:b/>
          <w:sz w:val="20"/>
          <w:szCs w:val="20"/>
        </w:rPr>
      </w:pPr>
      <w:r w:rsidRPr="00050D51">
        <w:rPr>
          <w:b/>
          <w:noProof/>
          <w:sz w:val="20"/>
          <w:szCs w:val="20"/>
          <w:lang w:val="en-US"/>
        </w:rPr>
        <w:pict>
          <v:shape id="TextBox 30" o:spid="_x0000_s1180" type="#_x0000_t202" style="position:absolute;left:0;text-align:left;margin-left:0;margin-top:7.75pt;width:33.35pt;height:19.45pt;z-index:251681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" filled="f" stroked="f">
            <v:textbox style="layout-flow:vertical;mso-fit-shape-to-text:t">
              <w:txbxContent>
                <w:p w:rsidR="00953708" w:rsidRDefault="00953708" w:rsidP="00B63CEF">
                  <w:pPr>
                    <w:pStyle w:val="NormalWeb"/>
                    <w:spacing w:before="0" w:beforeAutospacing="0" w:after="0" w:afterAutospacing="0"/>
                  </w:pPr>
                  <w:r w:rsidRPr="00B63CEF">
                    <w:rPr>
                      <w:color w:val="000000"/>
                      <w:kern w:val="24"/>
                      <w:szCs w:val="22"/>
                    </w:rPr>
                    <w:t>10</w:t>
                  </w:r>
                </w:p>
              </w:txbxContent>
            </v:textbox>
          </v:shape>
        </w:pict>
      </w: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156F55" w:rsidRPr="001E0CBF" w:rsidRDefault="00050D51" w:rsidP="00156F55">
      <w:pPr>
        <w:spacing w:before="0" w:after="0" w:line="240" w:lineRule="auto"/>
        <w:rPr>
          <w:b/>
          <w:sz w:val="20"/>
          <w:szCs w:val="20"/>
        </w:rPr>
      </w:pPr>
      <w:r w:rsidRPr="00050D51">
        <w:rPr>
          <w:noProof/>
          <w:sz w:val="20"/>
          <w:szCs w:val="20"/>
          <w:lang w:val="en-US"/>
        </w:rPr>
        <w:pict>
          <v:shape id="_x0000_s1181" type="#_x0000_t202" style="position:absolute;left:0;text-align:left;margin-left:0;margin-top:10.55pt;width:423.5pt;height:62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" strokecolor="#7f7f7f">
            <v:textbox>
              <w:txbxContent>
                <w:p w:rsidR="00953708" w:rsidRPr="00816CA2" w:rsidRDefault="00953708" w:rsidP="00BF69F0">
                  <w:pPr>
                    <w:spacing w:before="0" w:after="0" w:line="240" w:lineRule="auto"/>
                    <w:rPr>
                      <w:sz w:val="18"/>
                      <w:szCs w:val="18"/>
                    </w:rPr>
                  </w:pPr>
                  <w:r w:rsidRPr="00816CA2">
                    <w:rPr>
                      <w:b/>
                      <w:sz w:val="18"/>
                      <w:szCs w:val="18"/>
                    </w:rPr>
                    <w:t>Fig. 4.2</w:t>
                  </w:r>
                  <w:r w:rsidRPr="00816CA2">
                    <w:rPr>
                      <w:sz w:val="18"/>
                      <w:szCs w:val="18"/>
                    </w:rPr>
                    <w:t xml:space="preserve"> Output of the g</w:t>
                  </w:r>
                  <w:proofErr w:type="gramStart"/>
                  <w:r w:rsidRPr="00816CA2">
                    <w:rPr>
                      <w:sz w:val="18"/>
                      <w:szCs w:val="18"/>
                    </w:rPr>
                    <w:t>:GOSt</w:t>
                  </w:r>
                  <w:proofErr w:type="gramEnd"/>
                  <w:r w:rsidRPr="00816CA2">
                    <w:rPr>
                      <w:sz w:val="18"/>
                      <w:szCs w:val="18"/>
                    </w:rPr>
                    <w:t xml:space="preserve"> analysis, showing enriched functional terms from GO and other relevant biological databases for the queried proteins. GO terms are shown in a tree-like top-down group order, grouped either by domain or ranked by statistical significance.  Each term is accompanied by the size of the query and term gene lists, their overlap and the statistical significance (p-value) of such enrichment. The column numbers are explained in the section entitled ‘g</w:t>
                  </w:r>
                  <w:proofErr w:type="gramStart"/>
                  <w:r w:rsidRPr="00816CA2">
                    <w:rPr>
                      <w:sz w:val="18"/>
                      <w:szCs w:val="18"/>
                    </w:rPr>
                    <w:t>:GOSt</w:t>
                  </w:r>
                  <w:proofErr w:type="gramEnd"/>
                  <w:r w:rsidRPr="00816CA2">
                    <w:rPr>
                      <w:sz w:val="18"/>
                      <w:szCs w:val="18"/>
                    </w:rPr>
                    <w:t xml:space="preserve"> output explained’.</w:t>
                  </w:r>
                </w:p>
                <w:p w:rsidR="00953708" w:rsidRDefault="00953708" w:rsidP="00BF69F0">
                  <w:pPr>
                    <w:spacing w:before="0" w:after="0" w:line="240" w:lineRule="auto"/>
                    <w:rPr>
                      <w:noProof/>
                      <w:szCs w:val="22"/>
                      <w:lang w:eastAsia="en-GB"/>
                    </w:rPr>
                  </w:pPr>
                </w:p>
                <w:p w:rsidR="00953708" w:rsidRDefault="00953708" w:rsidP="00BF69F0">
                  <w:pPr>
                    <w:spacing w:line="240" w:lineRule="auto"/>
                    <w:rPr>
                      <w:noProof/>
                      <w:szCs w:val="22"/>
                      <w:lang w:eastAsia="en-GB"/>
                    </w:rPr>
                  </w:pPr>
                </w:p>
                <w:p w:rsidR="00953708" w:rsidRPr="00422954" w:rsidRDefault="00953708" w:rsidP="00BF69F0">
                  <w:pPr>
                    <w:spacing w:before="0" w:after="0"/>
                    <w:rPr>
                      <w:noProof/>
                      <w:szCs w:val="22"/>
                      <w:lang w:eastAsia="en-GB"/>
                    </w:rPr>
                  </w:pPr>
                </w:p>
              </w:txbxContent>
            </v:textbox>
          </v:shape>
        </w:pict>
      </w:r>
    </w:p>
    <w:p w:rsidR="00156F55" w:rsidRPr="001E0CBF" w:rsidRDefault="00156F55" w:rsidP="00156F55">
      <w:pPr>
        <w:spacing w:before="0" w:after="0" w:line="240" w:lineRule="auto"/>
        <w:rPr>
          <w:b/>
          <w:sz w:val="20"/>
          <w:szCs w:val="20"/>
        </w:rPr>
      </w:pPr>
    </w:p>
    <w:p w:rsidR="00156F55" w:rsidRPr="001E0CBF" w:rsidRDefault="00156F55" w:rsidP="00156F55">
      <w:pPr>
        <w:spacing w:before="0" w:after="0" w:line="240" w:lineRule="auto"/>
        <w:rPr>
          <w:b/>
          <w:sz w:val="20"/>
          <w:szCs w:val="20"/>
        </w:rPr>
      </w:pPr>
    </w:p>
    <w:p w:rsidR="0058713C" w:rsidRDefault="00156F55" w:rsidP="00741DC8">
      <w:pPr>
        <w:pStyle w:val="Heading2"/>
        <w:spacing w:before="0" w:after="240" w:line="240" w:lineRule="auto"/>
        <w:rPr>
          <w:sz w:val="20"/>
          <w:szCs w:val="20"/>
        </w:rPr>
      </w:pPr>
      <w:r w:rsidRPr="001E0CBF">
        <w:rPr>
          <w:noProof/>
          <w:sz w:val="20"/>
          <w:szCs w:val="20"/>
          <w:lang w:eastAsia="en-GB"/>
        </w:rPr>
        <w:br w:type="page"/>
      </w:r>
      <w:bookmarkStart w:id="64" w:name="_Toc277161597"/>
      <w:bookmarkStart w:id="65" w:name="_Toc277161949"/>
      <w:proofErr w:type="gramStart"/>
      <w:r w:rsidR="00AD6D05" w:rsidRPr="001E0CBF">
        <w:rPr>
          <w:sz w:val="20"/>
          <w:szCs w:val="20"/>
        </w:rPr>
        <w:t>g:</w:t>
      </w:r>
      <w:proofErr w:type="gramEnd"/>
      <w:r w:rsidR="00AD6D05" w:rsidRPr="001E0CBF">
        <w:rPr>
          <w:sz w:val="20"/>
          <w:szCs w:val="20"/>
        </w:rPr>
        <w:t>GOS</w:t>
      </w:r>
      <w:r w:rsidR="00230C79" w:rsidRPr="001E0CBF">
        <w:rPr>
          <w:sz w:val="20"/>
          <w:szCs w:val="20"/>
        </w:rPr>
        <w:t>t</w:t>
      </w:r>
      <w:r w:rsidR="00AD6D05" w:rsidRPr="001E0CBF">
        <w:rPr>
          <w:sz w:val="20"/>
          <w:szCs w:val="20"/>
        </w:rPr>
        <w:t xml:space="preserve"> output explained</w:t>
      </w:r>
      <w:bookmarkEnd w:id="64"/>
      <w:bookmarkEnd w:id="65"/>
    </w:p>
    <w:p w:rsidR="00C42897" w:rsidRPr="00C42897" w:rsidRDefault="00C42897" w:rsidP="00C42897"/>
    <w:p w:rsidR="00AD6D05" w:rsidRPr="001E0CBF" w:rsidRDefault="00AD6D05" w:rsidP="0058713C">
      <w:pPr>
        <w:numPr>
          <w:ilvl w:val="0"/>
          <w:numId w:val="28"/>
        </w:numPr>
        <w:spacing w:before="0" w:after="120"/>
        <w:ind w:left="714" w:hanging="357"/>
        <w:rPr>
          <w:sz w:val="20"/>
          <w:szCs w:val="20"/>
          <w:lang w:eastAsia="en-GB"/>
        </w:rPr>
      </w:pPr>
      <w:r w:rsidRPr="001E0CBF">
        <w:rPr>
          <w:sz w:val="20"/>
          <w:szCs w:val="20"/>
        </w:rPr>
        <w:t>The rows of boxes indicate what annotation data is available for each queried protein. If a box is coloured, this indicates that annotation(s) have been found to link the protein and the GO term in the corresponding row. Boxes are coloured differently depending on the evidence category that the supplied annotation was found to have. Where multiple annotations were found to support the association between GO term and protein</w:t>
      </w:r>
      <w:proofErr w:type="gramStart"/>
      <w:r w:rsidRPr="001E0CBF">
        <w:rPr>
          <w:sz w:val="20"/>
          <w:szCs w:val="20"/>
        </w:rPr>
        <w:t xml:space="preserve">, </w:t>
      </w:r>
      <w:r w:rsidRPr="001E0CBF">
        <w:rPr>
          <w:sz w:val="20"/>
          <w:szCs w:val="20"/>
          <w:lang w:eastAsia="en-GB"/>
        </w:rPr>
        <w:t xml:space="preserve"> 3</w:t>
      </w:r>
      <w:proofErr w:type="gramEnd"/>
      <w:r w:rsidRPr="001E0CBF">
        <w:rPr>
          <w:sz w:val="20"/>
          <w:szCs w:val="20"/>
          <w:lang w:eastAsia="en-GB"/>
        </w:rPr>
        <w:t xml:space="preserve">/4 of the square is filled with the colour representing the highest quality evidence code, and 1/4 with second-best evidence code ‘colour’. </w:t>
      </w:r>
    </w:p>
    <w:p w:rsidR="00AD6D05" w:rsidRPr="001E0CBF" w:rsidRDefault="00AD6D05" w:rsidP="0058713C">
      <w:pPr>
        <w:numPr>
          <w:ilvl w:val="0"/>
          <w:numId w:val="28"/>
        </w:numPr>
        <w:spacing w:before="120" w:after="120"/>
        <w:rPr>
          <w:sz w:val="20"/>
          <w:szCs w:val="20"/>
          <w:lang w:eastAsia="en-GB"/>
        </w:rPr>
      </w:pPr>
      <w:r w:rsidRPr="001E0CBF">
        <w:rPr>
          <w:sz w:val="20"/>
          <w:szCs w:val="20"/>
        </w:rPr>
        <w:t>P-value</w:t>
      </w:r>
      <w:r w:rsidRPr="001E0CBF">
        <w:rPr>
          <w:b/>
          <w:sz w:val="20"/>
          <w:szCs w:val="20"/>
        </w:rPr>
        <w:t xml:space="preserve">. </w:t>
      </w:r>
      <w:r w:rsidRPr="001E0CBF">
        <w:rPr>
          <w:sz w:val="20"/>
          <w:szCs w:val="20"/>
        </w:rPr>
        <w:t xml:space="preserve">The statistical significance of a GO term being associated with the set of identifiers queried. The accompanying red horizontal bars represent the p-value strength. The darker red the lines, the stronger the p-value evidence. </w:t>
      </w:r>
    </w:p>
    <w:p w:rsidR="00AD6D05" w:rsidRPr="001E0CBF" w:rsidRDefault="00AD6D05" w:rsidP="0058713C">
      <w:pPr>
        <w:numPr>
          <w:ilvl w:val="0"/>
          <w:numId w:val="28"/>
        </w:numPr>
        <w:spacing w:before="120" w:after="120"/>
        <w:rPr>
          <w:i/>
          <w:sz w:val="20"/>
          <w:szCs w:val="20"/>
        </w:rPr>
      </w:pPr>
      <w:r w:rsidRPr="001E0CBF">
        <w:rPr>
          <w:sz w:val="20"/>
          <w:szCs w:val="20"/>
        </w:rPr>
        <w:t xml:space="preserve">Term size: the </w:t>
      </w:r>
      <w:r w:rsidRPr="001E0CBF">
        <w:rPr>
          <w:sz w:val="20"/>
          <w:szCs w:val="20"/>
          <w:u w:val="single"/>
        </w:rPr>
        <w:t>total</w:t>
      </w:r>
      <w:r w:rsidRPr="001E0CBF">
        <w:rPr>
          <w:sz w:val="20"/>
          <w:szCs w:val="20"/>
        </w:rPr>
        <w:t xml:space="preserve"> number of sequences that have been annotated to the corresponding GO term displayed to the right of the screen. This number is used as the background count for p-value calculation. </w:t>
      </w:r>
      <w:r w:rsidRPr="001E0CBF">
        <w:rPr>
          <w:i/>
          <w:sz w:val="20"/>
          <w:szCs w:val="20"/>
        </w:rPr>
        <w:t xml:space="preserve">In this worked example, these values will be the total number of </w:t>
      </w:r>
      <w:r w:rsidR="00B72A32" w:rsidRPr="001E0CBF">
        <w:rPr>
          <w:i/>
          <w:sz w:val="20"/>
          <w:szCs w:val="20"/>
        </w:rPr>
        <w:t>human</w:t>
      </w:r>
      <w:r w:rsidRPr="001E0CBF">
        <w:rPr>
          <w:i/>
          <w:sz w:val="20"/>
          <w:szCs w:val="20"/>
        </w:rPr>
        <w:t xml:space="preserve"> sequences annotated to the represented GO terms, as obtained by the tool’s analysis of the </w:t>
      </w:r>
      <w:r w:rsidR="00B72A32" w:rsidRPr="001E0CBF">
        <w:rPr>
          <w:i/>
          <w:sz w:val="20"/>
          <w:szCs w:val="20"/>
        </w:rPr>
        <w:t xml:space="preserve">human </w:t>
      </w:r>
      <w:r w:rsidRPr="001E0CBF">
        <w:rPr>
          <w:i/>
          <w:sz w:val="20"/>
          <w:szCs w:val="20"/>
        </w:rPr>
        <w:t>gene association file.</w:t>
      </w:r>
    </w:p>
    <w:p w:rsidR="00AD6D05" w:rsidRPr="001E0CBF" w:rsidRDefault="00AD6D05" w:rsidP="0058713C">
      <w:pPr>
        <w:numPr>
          <w:ilvl w:val="0"/>
          <w:numId w:val="28"/>
        </w:numPr>
        <w:spacing w:before="120" w:after="120"/>
        <w:rPr>
          <w:sz w:val="20"/>
          <w:szCs w:val="20"/>
        </w:rPr>
      </w:pPr>
      <w:r w:rsidRPr="001E0CBF">
        <w:rPr>
          <w:sz w:val="20"/>
          <w:szCs w:val="20"/>
        </w:rPr>
        <w:t>Query size: the number of sequence identifiers being analysed by the user (with an ordered query, these Q values represent the number of queried proteins in a group which provide the best p-value).</w:t>
      </w:r>
    </w:p>
    <w:p w:rsidR="00AD6D05" w:rsidRPr="001E0CBF" w:rsidRDefault="00AD6D05" w:rsidP="0058713C">
      <w:pPr>
        <w:numPr>
          <w:ilvl w:val="0"/>
          <w:numId w:val="28"/>
        </w:numPr>
        <w:spacing w:before="120" w:after="120"/>
        <w:rPr>
          <w:sz w:val="20"/>
          <w:szCs w:val="20"/>
        </w:rPr>
      </w:pPr>
      <w:r w:rsidRPr="001E0CBF">
        <w:rPr>
          <w:sz w:val="20"/>
          <w:szCs w:val="20"/>
        </w:rPr>
        <w:t xml:space="preserve">The number of genes from the query that have been annotated to the corresponding term. </w:t>
      </w:r>
    </w:p>
    <w:p w:rsidR="00AD6D05" w:rsidRPr="001E0CBF" w:rsidRDefault="00AD6D05" w:rsidP="0058713C">
      <w:pPr>
        <w:numPr>
          <w:ilvl w:val="0"/>
          <w:numId w:val="28"/>
        </w:numPr>
        <w:spacing w:before="120" w:after="120"/>
        <w:rPr>
          <w:sz w:val="20"/>
          <w:szCs w:val="20"/>
        </w:rPr>
      </w:pPr>
      <w:r w:rsidRPr="001E0CBF">
        <w:rPr>
          <w:sz w:val="20"/>
          <w:szCs w:val="20"/>
        </w:rPr>
        <w:t>The proportion of the query annotated with a given term. This corresponds to the value in column 5 divided by column 4. This value is called the precision, or positive prediction value.</w:t>
      </w:r>
    </w:p>
    <w:p w:rsidR="00AD6D05" w:rsidRPr="001E0CBF" w:rsidRDefault="00AD6D05" w:rsidP="0058713C">
      <w:pPr>
        <w:numPr>
          <w:ilvl w:val="0"/>
          <w:numId w:val="28"/>
        </w:numPr>
        <w:spacing w:before="120" w:after="120"/>
        <w:rPr>
          <w:sz w:val="20"/>
          <w:szCs w:val="20"/>
        </w:rPr>
      </w:pPr>
      <w:r w:rsidRPr="001E0CBF">
        <w:rPr>
          <w:sz w:val="20"/>
          <w:szCs w:val="20"/>
        </w:rPr>
        <w:t>Proportion of all genes annotated to a given term (sensitivity).</w:t>
      </w:r>
    </w:p>
    <w:p w:rsidR="00AD6D05" w:rsidRPr="001E0CBF" w:rsidRDefault="004B3F31" w:rsidP="0058713C">
      <w:pPr>
        <w:numPr>
          <w:ilvl w:val="0"/>
          <w:numId w:val="28"/>
        </w:numPr>
        <w:spacing w:before="120" w:after="120"/>
        <w:rPr>
          <w:sz w:val="20"/>
          <w:szCs w:val="20"/>
        </w:rPr>
      </w:pPr>
      <w:r w:rsidRPr="001E0CBF">
        <w:rPr>
          <w:sz w:val="20"/>
          <w:szCs w:val="20"/>
        </w:rPr>
        <w:t>GO</w:t>
      </w:r>
      <w:r w:rsidR="00AD6D05" w:rsidRPr="001E0CBF">
        <w:rPr>
          <w:sz w:val="20"/>
          <w:szCs w:val="20"/>
        </w:rPr>
        <w:t xml:space="preserve"> stable term identifiers.</w:t>
      </w:r>
    </w:p>
    <w:p w:rsidR="00AD6D05" w:rsidRPr="001E0CBF" w:rsidRDefault="00AD6D05" w:rsidP="0058713C">
      <w:pPr>
        <w:numPr>
          <w:ilvl w:val="0"/>
          <w:numId w:val="28"/>
        </w:numPr>
        <w:spacing w:before="120" w:after="120"/>
        <w:ind w:left="714" w:hanging="357"/>
        <w:rPr>
          <w:sz w:val="20"/>
          <w:szCs w:val="20"/>
          <w:lang w:eastAsia="en-GB"/>
        </w:rPr>
      </w:pPr>
      <w:r w:rsidRPr="001E0CBF">
        <w:rPr>
          <w:sz w:val="20"/>
          <w:szCs w:val="20"/>
          <w:lang w:eastAsia="en-GB"/>
        </w:rPr>
        <w:t>Domain of a term group, either MF (molecular function</w:t>
      </w:r>
      <w:proofErr w:type="gramStart"/>
      <w:r w:rsidRPr="001E0CBF">
        <w:rPr>
          <w:sz w:val="20"/>
          <w:szCs w:val="20"/>
          <w:lang w:eastAsia="en-GB"/>
        </w:rPr>
        <w:t>) ,</w:t>
      </w:r>
      <w:proofErr w:type="gramEnd"/>
      <w:r w:rsidRPr="001E0CBF">
        <w:rPr>
          <w:sz w:val="20"/>
          <w:szCs w:val="20"/>
          <w:lang w:eastAsia="en-GB"/>
        </w:rPr>
        <w:t xml:space="preserve"> BP (biological process), CC (cellular component) for GO. </w:t>
      </w:r>
    </w:p>
    <w:p w:rsidR="00E75CDA" w:rsidRPr="001E0CBF" w:rsidRDefault="00AD6D05" w:rsidP="0058713C">
      <w:pPr>
        <w:numPr>
          <w:ilvl w:val="0"/>
          <w:numId w:val="28"/>
        </w:numPr>
        <w:spacing w:before="120" w:after="120"/>
        <w:rPr>
          <w:sz w:val="20"/>
          <w:szCs w:val="20"/>
          <w:lang w:eastAsia="en-GB"/>
        </w:rPr>
      </w:pPr>
      <w:r w:rsidRPr="001E0CBF">
        <w:rPr>
          <w:sz w:val="20"/>
          <w:szCs w:val="20"/>
          <w:lang w:eastAsia="en-GB"/>
        </w:rPr>
        <w:t xml:space="preserve">Name of term and a number displaying the term’s depth in local hierarchy. In case of hierarchical sorting, terms are preceded with spaces according to their relative depth in the hierarchy. The displayed section of the GO hierarchy is always relative to p-value threshold, and terms with p-values above the threshold are not shown. </w:t>
      </w:r>
    </w:p>
    <w:p w:rsidR="00BF69F0" w:rsidRDefault="00BF69F0" w:rsidP="009A0732">
      <w:pPr>
        <w:pStyle w:val="Heading1"/>
        <w:rPr>
          <w:sz w:val="20"/>
          <w:szCs w:val="20"/>
        </w:rPr>
      </w:pPr>
      <w:bookmarkStart w:id="66" w:name="_Toc263241021"/>
      <w:bookmarkStart w:id="67" w:name="_Toc265073697"/>
      <w:bookmarkStart w:id="68" w:name="_Toc277161600"/>
      <w:bookmarkStart w:id="69" w:name="_Toc277161952"/>
      <w:bookmarkEnd w:id="53"/>
      <w:bookmarkEnd w:id="54"/>
      <w:bookmarkEnd w:id="55"/>
      <w:bookmarkEnd w:id="56"/>
      <w:bookmarkEnd w:id="57"/>
      <w:bookmarkEnd w:id="58"/>
      <w:bookmarkEnd w:id="59"/>
      <w:bookmarkEnd w:id="60"/>
    </w:p>
    <w:p w:rsidR="00BF69F0" w:rsidRDefault="00BF69F0" w:rsidP="00BF69F0"/>
    <w:p w:rsidR="00B43825" w:rsidRPr="00BF69F0" w:rsidRDefault="00045088" w:rsidP="009A0732">
      <w:pPr>
        <w:pStyle w:val="Heading1"/>
        <w:rPr>
          <w:sz w:val="28"/>
          <w:szCs w:val="28"/>
        </w:rPr>
      </w:pPr>
      <w:r w:rsidRPr="00BF69F0">
        <w:rPr>
          <w:sz w:val="28"/>
          <w:szCs w:val="28"/>
        </w:rPr>
        <w:t>Whole course s</w:t>
      </w:r>
      <w:r w:rsidR="00F8265A" w:rsidRPr="00BF69F0">
        <w:rPr>
          <w:sz w:val="28"/>
          <w:szCs w:val="28"/>
        </w:rPr>
        <w:t>ummary</w:t>
      </w:r>
      <w:bookmarkEnd w:id="66"/>
      <w:bookmarkEnd w:id="67"/>
      <w:bookmarkEnd w:id="68"/>
      <w:bookmarkEnd w:id="69"/>
    </w:p>
    <w:p w:rsidR="00AC1EC2" w:rsidRPr="001E0CBF" w:rsidRDefault="001C112D" w:rsidP="001C112D">
      <w:pPr>
        <w:pStyle w:val="Bullet"/>
        <w:numPr>
          <w:ilvl w:val="0"/>
          <w:numId w:val="0"/>
        </w:numPr>
        <w:rPr>
          <w:sz w:val="20"/>
          <w:szCs w:val="20"/>
        </w:rPr>
      </w:pPr>
      <w:r w:rsidRPr="001E0CBF">
        <w:rPr>
          <w:sz w:val="20"/>
          <w:szCs w:val="20"/>
        </w:rPr>
        <w:t xml:space="preserve">After completing this course you should be familiar with the content and structure of the Gene Ontology and how </w:t>
      </w:r>
      <w:r w:rsidRPr="001E0CBF">
        <w:rPr>
          <w:b/>
          <w:sz w:val="20"/>
          <w:szCs w:val="20"/>
        </w:rPr>
        <w:t>GO terms</w:t>
      </w:r>
      <w:r w:rsidRPr="001E0CBF">
        <w:rPr>
          <w:sz w:val="20"/>
          <w:szCs w:val="20"/>
        </w:rPr>
        <w:t xml:space="preserve"> are associated with gene products. You should understand the composition of a </w:t>
      </w:r>
      <w:r w:rsidRPr="001E0CBF">
        <w:rPr>
          <w:b/>
          <w:sz w:val="20"/>
          <w:szCs w:val="20"/>
        </w:rPr>
        <w:t>GO annotation</w:t>
      </w:r>
      <w:r w:rsidRPr="001E0CBF">
        <w:rPr>
          <w:sz w:val="20"/>
          <w:szCs w:val="20"/>
        </w:rPr>
        <w:t xml:space="preserve"> and the different methods by which they are created. You should be able to retrieve </w:t>
      </w:r>
      <w:r w:rsidRPr="001E0CBF">
        <w:rPr>
          <w:b/>
          <w:sz w:val="20"/>
          <w:szCs w:val="20"/>
        </w:rPr>
        <w:t>GO annotations</w:t>
      </w:r>
      <w:r w:rsidRPr="001E0CBF">
        <w:rPr>
          <w:sz w:val="20"/>
          <w:szCs w:val="20"/>
        </w:rPr>
        <w:t xml:space="preserve"> from several sources and have a basic understanding of the use of GO in a biological context.</w:t>
      </w:r>
    </w:p>
    <w:p w:rsidR="001C112D" w:rsidRPr="001E0CBF" w:rsidRDefault="001C112D" w:rsidP="001C112D">
      <w:pPr>
        <w:pStyle w:val="Bullet"/>
        <w:numPr>
          <w:ilvl w:val="0"/>
          <w:numId w:val="0"/>
        </w:numPr>
        <w:rPr>
          <w:sz w:val="20"/>
          <w:szCs w:val="20"/>
        </w:rPr>
      </w:pPr>
      <w:r w:rsidRPr="001E0CBF">
        <w:rPr>
          <w:sz w:val="20"/>
          <w:szCs w:val="20"/>
        </w:rPr>
        <w:t xml:space="preserve">We have shown how to search for both </w:t>
      </w:r>
      <w:r w:rsidRPr="001E0CBF">
        <w:rPr>
          <w:b/>
          <w:sz w:val="20"/>
          <w:szCs w:val="20"/>
        </w:rPr>
        <w:t>GO terms</w:t>
      </w:r>
      <w:r w:rsidRPr="001E0CBF">
        <w:rPr>
          <w:sz w:val="20"/>
          <w:szCs w:val="20"/>
        </w:rPr>
        <w:t xml:space="preserve"> and </w:t>
      </w:r>
      <w:r w:rsidRPr="001E0CBF">
        <w:rPr>
          <w:b/>
          <w:sz w:val="20"/>
          <w:szCs w:val="20"/>
        </w:rPr>
        <w:t>GO annotations</w:t>
      </w:r>
      <w:r w:rsidRPr="001E0CBF">
        <w:rPr>
          <w:sz w:val="20"/>
          <w:szCs w:val="20"/>
        </w:rPr>
        <w:t xml:space="preserve"> using the EBI’s GO tool </w:t>
      </w:r>
      <w:proofErr w:type="spellStart"/>
      <w:r w:rsidRPr="001E0CBF">
        <w:rPr>
          <w:b/>
          <w:sz w:val="20"/>
          <w:szCs w:val="20"/>
        </w:rPr>
        <w:t>QuickGO</w:t>
      </w:r>
      <w:proofErr w:type="spellEnd"/>
      <w:r w:rsidRPr="001E0CBF">
        <w:rPr>
          <w:sz w:val="20"/>
          <w:szCs w:val="20"/>
        </w:rPr>
        <w:t xml:space="preserve">. In addition, you should be able to use </w:t>
      </w:r>
      <w:proofErr w:type="spellStart"/>
      <w:r w:rsidRPr="001E0CBF">
        <w:rPr>
          <w:b/>
          <w:sz w:val="20"/>
          <w:szCs w:val="20"/>
        </w:rPr>
        <w:t>QuickGO</w:t>
      </w:r>
      <w:proofErr w:type="spellEnd"/>
      <w:r w:rsidRPr="001E0CBF">
        <w:rPr>
          <w:sz w:val="20"/>
          <w:szCs w:val="20"/>
        </w:rPr>
        <w:t xml:space="preserve"> both to make a custom set of annotations using the extensive filtering options built into </w:t>
      </w:r>
      <w:proofErr w:type="spellStart"/>
      <w:r w:rsidRPr="001E0CBF">
        <w:rPr>
          <w:b/>
          <w:sz w:val="20"/>
          <w:szCs w:val="20"/>
        </w:rPr>
        <w:t>QuickGO</w:t>
      </w:r>
      <w:proofErr w:type="spellEnd"/>
      <w:r w:rsidRPr="001E0CBF">
        <w:rPr>
          <w:sz w:val="20"/>
          <w:szCs w:val="20"/>
        </w:rPr>
        <w:t xml:space="preserve">, and to slim-up a set of </w:t>
      </w:r>
      <w:r w:rsidRPr="001E0CBF">
        <w:rPr>
          <w:b/>
          <w:sz w:val="20"/>
          <w:szCs w:val="20"/>
        </w:rPr>
        <w:t>GO annotations</w:t>
      </w:r>
      <w:r w:rsidRPr="001E0CBF">
        <w:rPr>
          <w:sz w:val="20"/>
          <w:szCs w:val="20"/>
        </w:rPr>
        <w:t xml:space="preserve"> for a particular set of protein identifiers.</w:t>
      </w:r>
    </w:p>
    <w:p w:rsidR="001C112D" w:rsidRPr="001E0CBF" w:rsidRDefault="001C112D" w:rsidP="001C112D">
      <w:pPr>
        <w:pStyle w:val="Bullet"/>
        <w:numPr>
          <w:ilvl w:val="0"/>
          <w:numId w:val="0"/>
        </w:numPr>
        <w:rPr>
          <w:sz w:val="20"/>
          <w:szCs w:val="20"/>
        </w:rPr>
      </w:pPr>
      <w:r w:rsidRPr="001E0CBF">
        <w:rPr>
          <w:sz w:val="20"/>
          <w:szCs w:val="20"/>
        </w:rPr>
        <w:t xml:space="preserve">We have hopefully shown that </w:t>
      </w:r>
      <w:proofErr w:type="spellStart"/>
      <w:r w:rsidRPr="001E0CBF">
        <w:rPr>
          <w:b/>
          <w:sz w:val="20"/>
          <w:szCs w:val="20"/>
        </w:rPr>
        <w:t>QuickGO</w:t>
      </w:r>
      <w:proofErr w:type="spellEnd"/>
      <w:r w:rsidRPr="001E0CBF">
        <w:rPr>
          <w:b/>
          <w:sz w:val="20"/>
          <w:szCs w:val="20"/>
        </w:rPr>
        <w:t xml:space="preserve"> </w:t>
      </w:r>
      <w:r w:rsidRPr="001E0CBF">
        <w:rPr>
          <w:sz w:val="20"/>
          <w:szCs w:val="20"/>
        </w:rPr>
        <w:t xml:space="preserve">is a simple, yet powerful tool for </w:t>
      </w:r>
      <w:r w:rsidR="00D52A85" w:rsidRPr="001E0CBF">
        <w:rPr>
          <w:sz w:val="20"/>
          <w:szCs w:val="20"/>
        </w:rPr>
        <w:t xml:space="preserve">viewing and querying </w:t>
      </w:r>
      <w:r w:rsidR="00D52A85" w:rsidRPr="001E0CBF">
        <w:rPr>
          <w:b/>
          <w:sz w:val="20"/>
          <w:szCs w:val="20"/>
        </w:rPr>
        <w:t>GO annotations</w:t>
      </w:r>
      <w:r w:rsidR="00D52A85" w:rsidRPr="001E0CBF">
        <w:rPr>
          <w:sz w:val="20"/>
          <w:szCs w:val="20"/>
        </w:rPr>
        <w:t xml:space="preserve"> associated with the hundreds of thousands of species in the </w:t>
      </w:r>
      <w:proofErr w:type="spellStart"/>
      <w:r w:rsidR="00D52A85" w:rsidRPr="001E0CBF">
        <w:rPr>
          <w:sz w:val="20"/>
          <w:szCs w:val="20"/>
        </w:rPr>
        <w:t>UniProt</w:t>
      </w:r>
      <w:proofErr w:type="spellEnd"/>
      <w:r w:rsidR="00D52A85" w:rsidRPr="001E0CBF">
        <w:rPr>
          <w:sz w:val="20"/>
          <w:szCs w:val="20"/>
        </w:rPr>
        <w:t xml:space="preserve"> Knowledgebase.</w:t>
      </w:r>
    </w:p>
    <w:p w:rsidR="00C22A2F" w:rsidRPr="001E0CBF" w:rsidRDefault="00C22A2F" w:rsidP="009A0732">
      <w:pPr>
        <w:pStyle w:val="Heading1"/>
        <w:spacing w:before="0" w:after="0" w:line="240" w:lineRule="auto"/>
        <w:rPr>
          <w:b w:val="0"/>
          <w:color w:val="auto"/>
          <w:spacing w:val="0"/>
          <w:kern w:val="0"/>
          <w:sz w:val="20"/>
          <w:szCs w:val="20"/>
        </w:rPr>
      </w:pPr>
      <w:bookmarkStart w:id="70" w:name="_Toc263241029"/>
      <w:bookmarkStart w:id="71" w:name="_Toc265073700"/>
    </w:p>
    <w:p w:rsidR="00490959" w:rsidRDefault="00490959" w:rsidP="009A0732">
      <w:pPr>
        <w:pStyle w:val="Heading1"/>
        <w:spacing w:before="0" w:after="0" w:line="240" w:lineRule="auto"/>
        <w:rPr>
          <w:sz w:val="24"/>
          <w:szCs w:val="24"/>
        </w:rPr>
      </w:pPr>
      <w:bookmarkStart w:id="72" w:name="_Toc277161601"/>
      <w:bookmarkStart w:id="73" w:name="_Toc277161953"/>
    </w:p>
    <w:p w:rsidR="008B5830" w:rsidRPr="00BF69F0" w:rsidRDefault="00F8265A" w:rsidP="009A0732">
      <w:pPr>
        <w:pStyle w:val="Heading1"/>
        <w:spacing w:before="0" w:after="0" w:line="240" w:lineRule="auto"/>
        <w:rPr>
          <w:sz w:val="28"/>
          <w:szCs w:val="28"/>
        </w:rPr>
      </w:pPr>
      <w:r w:rsidRPr="00BF69F0">
        <w:rPr>
          <w:sz w:val="28"/>
          <w:szCs w:val="28"/>
        </w:rPr>
        <w:t>Glossary</w:t>
      </w:r>
      <w:bookmarkEnd w:id="70"/>
      <w:bookmarkEnd w:id="71"/>
      <w:bookmarkEnd w:id="72"/>
      <w:bookmarkEnd w:id="73"/>
      <w:r w:rsidRPr="00BF69F0">
        <w:rPr>
          <w:sz w:val="28"/>
          <w:szCs w:val="28"/>
        </w:rPr>
        <w:t xml:space="preserve"> </w:t>
      </w:r>
    </w:p>
    <w:p w:rsidR="004A075D" w:rsidRDefault="00834111" w:rsidP="004A075D">
      <w:pPr>
        <w:pStyle w:val="Heading3"/>
        <w:spacing w:line="240" w:lineRule="auto"/>
        <w:rPr>
          <w:b/>
          <w:color w:val="auto"/>
          <w:sz w:val="20"/>
          <w:szCs w:val="20"/>
        </w:rPr>
      </w:pPr>
      <w:bookmarkStart w:id="74" w:name="_Toc277161602"/>
      <w:r w:rsidRPr="001E0CBF">
        <w:rPr>
          <w:b/>
          <w:color w:val="auto"/>
          <w:sz w:val="20"/>
          <w:szCs w:val="20"/>
        </w:rPr>
        <w:t>GO annotation</w:t>
      </w:r>
      <w:bookmarkEnd w:id="74"/>
    </w:p>
    <w:p w:rsidR="00834111" w:rsidRPr="00490959" w:rsidRDefault="00834111" w:rsidP="004A075D">
      <w:pPr>
        <w:pStyle w:val="Heading3"/>
        <w:spacing w:line="240" w:lineRule="auto"/>
        <w:rPr>
          <w:b/>
          <w:color w:val="auto"/>
          <w:sz w:val="20"/>
          <w:szCs w:val="20"/>
        </w:rPr>
      </w:pPr>
      <w:r w:rsidRPr="00490959">
        <w:rPr>
          <w:color w:val="auto"/>
          <w:sz w:val="20"/>
          <w:szCs w:val="20"/>
        </w:rPr>
        <w:t>A GO annotation is the assignment of a GO identifier with a particular sequence (either a gene or protein database identifier). Manual annotations are created by a curator having directly looked for functional information (either within published literature or by examining the sequence directly), whereas electronic annotations are produced by a number of different types of automated methods that produce high-quality, conservative predictions of GO assignments.</w:t>
      </w:r>
    </w:p>
    <w:p w:rsidR="00834111" w:rsidRPr="001E0CBF" w:rsidRDefault="00834111" w:rsidP="004A075D">
      <w:pPr>
        <w:spacing w:line="240" w:lineRule="auto"/>
        <w:rPr>
          <w:sz w:val="20"/>
          <w:szCs w:val="20"/>
        </w:rPr>
      </w:pPr>
      <w:r w:rsidRPr="001E0CBF">
        <w:rPr>
          <w:sz w:val="20"/>
          <w:szCs w:val="20"/>
        </w:rPr>
        <w:t xml:space="preserve">All annotations must provide both a reference to a source that provides information either directly for the GO term-gene product assignment or the method used to create the assignment, and also an evidence code (see below).  </w:t>
      </w:r>
    </w:p>
    <w:p w:rsidR="004A075D" w:rsidRDefault="00A04C4D" w:rsidP="004A075D">
      <w:pPr>
        <w:spacing w:line="240" w:lineRule="auto"/>
        <w:rPr>
          <w:b/>
          <w:sz w:val="20"/>
          <w:szCs w:val="20"/>
        </w:rPr>
      </w:pPr>
      <w:r w:rsidRPr="001E0CBF">
        <w:rPr>
          <w:b/>
          <w:sz w:val="20"/>
          <w:szCs w:val="20"/>
        </w:rPr>
        <w:t>GO term</w:t>
      </w:r>
    </w:p>
    <w:p w:rsidR="008F7A99" w:rsidRPr="004A075D" w:rsidRDefault="008F7A99" w:rsidP="004A075D">
      <w:pPr>
        <w:spacing w:line="240" w:lineRule="auto"/>
        <w:rPr>
          <w:b/>
          <w:sz w:val="20"/>
          <w:szCs w:val="20"/>
        </w:rPr>
      </w:pPr>
      <w:r w:rsidRPr="001E0CBF">
        <w:rPr>
          <w:sz w:val="20"/>
          <w:szCs w:val="20"/>
        </w:rPr>
        <w:t>The Gene Ontology is a controlled vocabulary of GO terms which describe a particular attribute of a gene product within three categories; Molecular Function, Biological Process and Cellular Component (</w:t>
      </w:r>
      <w:proofErr w:type="spellStart"/>
      <w:r w:rsidRPr="001E0CBF">
        <w:rPr>
          <w:sz w:val="20"/>
          <w:szCs w:val="20"/>
        </w:rPr>
        <w:t>Subcellular</w:t>
      </w:r>
      <w:proofErr w:type="spellEnd"/>
      <w:r w:rsidRPr="001E0CBF">
        <w:rPr>
          <w:sz w:val="20"/>
          <w:szCs w:val="20"/>
        </w:rPr>
        <w:t xml:space="preserve"> Location). Each GO term has a unique, computer-readable ID and has a definition. GO terms may also have cross-references to </w:t>
      </w:r>
      <w:r w:rsidR="0098504D" w:rsidRPr="001E0CBF">
        <w:rPr>
          <w:sz w:val="20"/>
          <w:szCs w:val="20"/>
        </w:rPr>
        <w:t xml:space="preserve">external </w:t>
      </w:r>
      <w:r w:rsidRPr="001E0CBF">
        <w:rPr>
          <w:sz w:val="20"/>
          <w:szCs w:val="20"/>
        </w:rPr>
        <w:t>databases</w:t>
      </w:r>
      <w:r w:rsidR="0098504D" w:rsidRPr="001E0CBF">
        <w:rPr>
          <w:sz w:val="20"/>
          <w:szCs w:val="20"/>
        </w:rPr>
        <w:t xml:space="preserve"> that describe an identical or similar concept, e.g. the Enzyme Commission</w:t>
      </w:r>
      <w:r w:rsidR="00CE2B29" w:rsidRPr="001E0CBF">
        <w:rPr>
          <w:sz w:val="20"/>
          <w:szCs w:val="20"/>
        </w:rPr>
        <w:t>.</w:t>
      </w:r>
    </w:p>
    <w:p w:rsidR="00A04C4D" w:rsidRPr="001E0CBF" w:rsidRDefault="00A04C4D" w:rsidP="004A075D">
      <w:pPr>
        <w:spacing w:line="240" w:lineRule="auto"/>
        <w:rPr>
          <w:sz w:val="20"/>
          <w:szCs w:val="20"/>
        </w:rPr>
      </w:pPr>
      <w:proofErr w:type="spellStart"/>
      <w:r w:rsidRPr="001E0CBF">
        <w:rPr>
          <w:b/>
          <w:sz w:val="20"/>
          <w:szCs w:val="20"/>
        </w:rPr>
        <w:t>QuickGO</w:t>
      </w:r>
      <w:proofErr w:type="spellEnd"/>
    </w:p>
    <w:p w:rsidR="00F47FA4" w:rsidRPr="001E0CBF" w:rsidRDefault="00F47FA4" w:rsidP="004A075D">
      <w:pPr>
        <w:spacing w:line="240" w:lineRule="auto"/>
        <w:rPr>
          <w:sz w:val="20"/>
          <w:szCs w:val="20"/>
        </w:rPr>
      </w:pPr>
      <w:r w:rsidRPr="001E0CBF">
        <w:rPr>
          <w:sz w:val="20"/>
          <w:szCs w:val="20"/>
        </w:rPr>
        <w:t xml:space="preserve">The Gene Ontology browser developed by the </w:t>
      </w:r>
      <w:proofErr w:type="spellStart"/>
      <w:r w:rsidRPr="001E0CBF">
        <w:rPr>
          <w:sz w:val="20"/>
          <w:szCs w:val="20"/>
        </w:rPr>
        <w:t>UniProtKB</w:t>
      </w:r>
      <w:proofErr w:type="spellEnd"/>
      <w:r w:rsidRPr="001E0CBF">
        <w:rPr>
          <w:sz w:val="20"/>
          <w:szCs w:val="20"/>
        </w:rPr>
        <w:t xml:space="preserve">-GOA group at the EBI. Within </w:t>
      </w:r>
      <w:proofErr w:type="spellStart"/>
      <w:r w:rsidRPr="001E0CBF">
        <w:rPr>
          <w:sz w:val="20"/>
          <w:szCs w:val="20"/>
        </w:rPr>
        <w:t>QuickGO</w:t>
      </w:r>
      <w:proofErr w:type="spellEnd"/>
      <w:r w:rsidRPr="001E0CBF">
        <w:rPr>
          <w:sz w:val="20"/>
          <w:szCs w:val="20"/>
        </w:rPr>
        <w:t xml:space="preserve"> the user is able to view GO terms and all associated term information and protein annotation, view GO annotations for single or lists of proteins, customise sets of GO annotation using extensive filtering options and use pre-existing or create new GO slims for use in summarising the functional information for a list of proteins.</w:t>
      </w:r>
      <w:r w:rsidR="00CE2B29" w:rsidRPr="001E0CBF">
        <w:rPr>
          <w:sz w:val="20"/>
          <w:szCs w:val="20"/>
        </w:rPr>
        <w:t xml:space="preserve"> Sets of annotations and their associated statistics are available for download.</w:t>
      </w:r>
    </w:p>
    <w:p w:rsidR="00834111" w:rsidRPr="001E0CBF" w:rsidRDefault="00834111" w:rsidP="004A075D">
      <w:pPr>
        <w:pStyle w:val="Heading3"/>
        <w:spacing w:line="240" w:lineRule="auto"/>
        <w:rPr>
          <w:b/>
          <w:color w:val="auto"/>
          <w:sz w:val="20"/>
          <w:szCs w:val="20"/>
        </w:rPr>
      </w:pPr>
      <w:bookmarkStart w:id="75" w:name="_Toc277161603"/>
      <w:r w:rsidRPr="001E0CBF">
        <w:rPr>
          <w:b/>
          <w:color w:val="auto"/>
          <w:sz w:val="20"/>
          <w:szCs w:val="20"/>
        </w:rPr>
        <w:t>Evidence codes</w:t>
      </w:r>
      <w:bookmarkEnd w:id="75"/>
    </w:p>
    <w:p w:rsidR="0092651F" w:rsidRPr="001E0CBF" w:rsidRDefault="00834111" w:rsidP="004A075D">
      <w:pPr>
        <w:pStyle w:val="Glossaryitem"/>
        <w:spacing w:line="240" w:lineRule="auto"/>
        <w:rPr>
          <w:rFonts w:ascii="Arial" w:hAnsi="Arial"/>
          <w:sz w:val="20"/>
          <w:szCs w:val="20"/>
        </w:rPr>
      </w:pPr>
      <w:r w:rsidRPr="001E0CBF">
        <w:rPr>
          <w:rFonts w:ascii="Arial" w:hAnsi="Arial"/>
          <w:sz w:val="20"/>
          <w:szCs w:val="20"/>
        </w:rPr>
        <w:t xml:space="preserve">Every GO annotation must indicate the type of evidence that supports it; these evidence codes correspond to broad categories of experimental or other support. </w:t>
      </w:r>
      <w:r w:rsidR="001E3FC7">
        <w:rPr>
          <w:rFonts w:ascii="Arial" w:hAnsi="Arial"/>
          <w:sz w:val="20"/>
          <w:szCs w:val="20"/>
        </w:rPr>
        <w:t xml:space="preserve"> </w:t>
      </w:r>
      <w:r w:rsidR="00CE2B29" w:rsidRPr="001E0CBF">
        <w:rPr>
          <w:rFonts w:ascii="Arial" w:hAnsi="Arial"/>
          <w:sz w:val="20"/>
          <w:szCs w:val="20"/>
        </w:rPr>
        <w:t xml:space="preserve">More information on evidence codes can be found on the GO Consortium website; </w:t>
      </w:r>
      <w:hyperlink r:id="rId50" w:history="1">
        <w:r w:rsidR="00CE2B29" w:rsidRPr="001E0CBF">
          <w:rPr>
            <w:rStyle w:val="Hyperlink"/>
            <w:rFonts w:ascii="Arial" w:hAnsi="Arial"/>
            <w:szCs w:val="20"/>
          </w:rPr>
          <w:t>http://www.geneontology.org/GO.evidence.shtml</w:t>
        </w:r>
      </w:hyperlink>
      <w:r w:rsidR="00CE2B29" w:rsidRPr="001E0CBF">
        <w:rPr>
          <w:rFonts w:ascii="Arial" w:hAnsi="Arial"/>
          <w:sz w:val="20"/>
          <w:szCs w:val="20"/>
        </w:rPr>
        <w:t xml:space="preserve"> </w:t>
      </w:r>
    </w:p>
    <w:p w:rsidR="00984065" w:rsidRPr="001E0CBF" w:rsidRDefault="00984065" w:rsidP="004A075D">
      <w:pPr>
        <w:pStyle w:val="Heading3"/>
        <w:spacing w:line="240" w:lineRule="auto"/>
        <w:rPr>
          <w:b/>
          <w:color w:val="auto"/>
          <w:sz w:val="20"/>
          <w:szCs w:val="20"/>
        </w:rPr>
      </w:pPr>
      <w:bookmarkStart w:id="76" w:name="_Toc277161604"/>
      <w:r w:rsidRPr="001E0CBF">
        <w:rPr>
          <w:b/>
          <w:color w:val="auto"/>
          <w:sz w:val="20"/>
          <w:szCs w:val="20"/>
        </w:rPr>
        <w:t>Gene association file</w:t>
      </w:r>
      <w:bookmarkEnd w:id="76"/>
    </w:p>
    <w:p w:rsidR="00222E04" w:rsidRPr="001E0CBF" w:rsidRDefault="00984065" w:rsidP="004A075D">
      <w:pPr>
        <w:spacing w:after="0" w:line="240" w:lineRule="auto"/>
        <w:rPr>
          <w:sz w:val="20"/>
          <w:szCs w:val="20"/>
        </w:rPr>
      </w:pPr>
      <w:r w:rsidRPr="001E0CBF">
        <w:rPr>
          <w:sz w:val="20"/>
          <w:szCs w:val="20"/>
        </w:rPr>
        <w:t xml:space="preserve">A file representing annotation data using a tab-delimited format, where each line represents a single association between a gene product (protein, gene, transcript, etc.) and a GO term with a certain evidence code and the reference to support the association. A guide to the format of gene association files can be viewed </w:t>
      </w:r>
      <w:r w:rsidR="00222E04" w:rsidRPr="001E0CBF">
        <w:rPr>
          <w:sz w:val="20"/>
          <w:szCs w:val="20"/>
        </w:rPr>
        <w:t>on the GO Consortium website:</w:t>
      </w:r>
    </w:p>
    <w:p w:rsidR="00F8265A" w:rsidRDefault="00050D51" w:rsidP="004A075D">
      <w:pPr>
        <w:spacing w:before="0" w:line="240" w:lineRule="auto"/>
        <w:rPr>
          <w:rStyle w:val="Hyperlink"/>
          <w:rFonts w:ascii="Arial" w:hAnsi="Arial"/>
          <w:szCs w:val="20"/>
        </w:rPr>
      </w:pPr>
      <w:hyperlink r:id="rId51" w:history="1">
        <w:r w:rsidR="00222E04" w:rsidRPr="001E0CBF">
          <w:rPr>
            <w:rStyle w:val="Hyperlink"/>
            <w:rFonts w:ascii="Arial" w:hAnsi="Arial"/>
            <w:szCs w:val="20"/>
          </w:rPr>
          <w:t>http://www.geneontology.org/GO.format.annotation.shtml</w:t>
        </w:r>
      </w:hyperlink>
    </w:p>
    <w:p w:rsidR="00BF69F0" w:rsidRDefault="00BF69F0" w:rsidP="00222E04">
      <w:pPr>
        <w:spacing w:before="0" w:line="240" w:lineRule="auto"/>
        <w:rPr>
          <w:rStyle w:val="Hyperlink"/>
          <w:rFonts w:ascii="Arial" w:hAnsi="Arial"/>
          <w:szCs w:val="20"/>
        </w:rPr>
      </w:pPr>
    </w:p>
    <w:p w:rsidR="0020602D" w:rsidRPr="00AB1AA5" w:rsidRDefault="009D296E" w:rsidP="006F6E51">
      <w:pPr>
        <w:pStyle w:val="Heading1"/>
        <w:rPr>
          <w:sz w:val="28"/>
          <w:szCs w:val="28"/>
        </w:rPr>
      </w:pPr>
      <w:bookmarkStart w:id="77" w:name="_Toc265073701"/>
      <w:bookmarkStart w:id="78" w:name="_Toc277161605"/>
      <w:bookmarkStart w:id="79" w:name="_Toc277161954"/>
      <w:r w:rsidRPr="00AB1AA5">
        <w:rPr>
          <w:sz w:val="28"/>
          <w:szCs w:val="28"/>
        </w:rPr>
        <w:t>Further reading</w:t>
      </w:r>
      <w:bookmarkEnd w:id="77"/>
      <w:bookmarkEnd w:id="78"/>
      <w:bookmarkEnd w:id="79"/>
    </w:p>
    <w:p w:rsidR="0020602D" w:rsidRPr="001E0CBF" w:rsidRDefault="0020602D" w:rsidP="00BC1EA0">
      <w:pPr>
        <w:numPr>
          <w:ilvl w:val="0"/>
          <w:numId w:val="11"/>
        </w:numPr>
        <w:spacing w:before="0" w:after="100" w:line="240" w:lineRule="auto"/>
        <w:jc w:val="left"/>
        <w:rPr>
          <w:sz w:val="20"/>
          <w:szCs w:val="20"/>
        </w:rPr>
      </w:pPr>
      <w:r w:rsidRPr="001E0CBF">
        <w:rPr>
          <w:sz w:val="20"/>
          <w:szCs w:val="20"/>
        </w:rPr>
        <w:t xml:space="preserve">Alternative, major GO browsers:  </w:t>
      </w:r>
    </w:p>
    <w:p w:rsidR="0020602D" w:rsidRPr="001E0CBF" w:rsidRDefault="0020602D" w:rsidP="006F6E51">
      <w:pPr>
        <w:spacing w:after="0" w:line="240" w:lineRule="auto"/>
        <w:ind w:left="567"/>
        <w:jc w:val="left"/>
        <w:rPr>
          <w:sz w:val="20"/>
          <w:szCs w:val="20"/>
          <w:lang w:val="it-IT"/>
        </w:rPr>
      </w:pPr>
      <w:r w:rsidRPr="001E0CBF">
        <w:rPr>
          <w:sz w:val="20"/>
          <w:szCs w:val="20"/>
          <w:lang w:val="it-IT"/>
        </w:rPr>
        <w:t>AmiGO (official GO Consortium browser):</w:t>
      </w:r>
    </w:p>
    <w:p w:rsidR="0020602D" w:rsidRPr="001E0CBF" w:rsidRDefault="00050D51" w:rsidP="006F6E51">
      <w:pPr>
        <w:spacing w:before="0" w:after="0" w:line="240" w:lineRule="auto"/>
        <w:ind w:left="567"/>
        <w:jc w:val="left"/>
        <w:rPr>
          <w:sz w:val="20"/>
          <w:szCs w:val="20"/>
          <w:lang w:val="it-IT"/>
        </w:rPr>
      </w:pPr>
      <w:hyperlink r:id="rId52" w:history="1">
        <w:r w:rsidR="0020602D" w:rsidRPr="001E0CBF">
          <w:rPr>
            <w:rStyle w:val="Hyperlink"/>
            <w:rFonts w:ascii="Arial" w:hAnsi="Arial"/>
            <w:szCs w:val="20"/>
            <w:lang w:val="it-IT"/>
          </w:rPr>
          <w:t>http://amigo.geneontology.org/cgi-bin/amigo/go.cgi</w:t>
        </w:r>
      </w:hyperlink>
    </w:p>
    <w:p w:rsidR="0020602D" w:rsidRPr="001E0CBF" w:rsidRDefault="0020602D" w:rsidP="006F6E51">
      <w:pPr>
        <w:spacing w:after="0" w:line="240" w:lineRule="auto"/>
        <w:ind w:left="567"/>
        <w:jc w:val="left"/>
        <w:rPr>
          <w:sz w:val="20"/>
          <w:szCs w:val="20"/>
        </w:rPr>
      </w:pPr>
      <w:r w:rsidRPr="001E0CBF">
        <w:rPr>
          <w:sz w:val="20"/>
          <w:szCs w:val="20"/>
        </w:rPr>
        <w:t xml:space="preserve">Ontology Lookup Service: </w:t>
      </w:r>
    </w:p>
    <w:p w:rsidR="0020602D" w:rsidRPr="001E0CBF" w:rsidRDefault="00050D51" w:rsidP="006F6E51">
      <w:pPr>
        <w:spacing w:before="0" w:line="240" w:lineRule="auto"/>
        <w:ind w:left="567"/>
        <w:jc w:val="left"/>
        <w:rPr>
          <w:sz w:val="20"/>
          <w:szCs w:val="20"/>
        </w:rPr>
      </w:pPr>
      <w:hyperlink r:id="rId53" w:history="1">
        <w:r w:rsidR="0020602D" w:rsidRPr="001E0CBF">
          <w:rPr>
            <w:rStyle w:val="Hyperlink"/>
            <w:rFonts w:ascii="Arial" w:hAnsi="Arial"/>
            <w:szCs w:val="20"/>
          </w:rPr>
          <w:t>http://www.ebi.ac.uk/ontology-lookup/</w:t>
        </w:r>
      </w:hyperlink>
    </w:p>
    <w:p w:rsidR="0020602D" w:rsidRPr="001E0CBF" w:rsidRDefault="0020602D" w:rsidP="006F6E51">
      <w:pPr>
        <w:spacing w:line="240" w:lineRule="auto"/>
        <w:ind w:left="567"/>
        <w:jc w:val="left"/>
        <w:rPr>
          <w:sz w:val="20"/>
          <w:szCs w:val="20"/>
        </w:rPr>
      </w:pPr>
      <w:r w:rsidRPr="001E0CBF">
        <w:rPr>
          <w:sz w:val="20"/>
          <w:szCs w:val="20"/>
        </w:rPr>
        <w:t xml:space="preserve">OBO-Edit: </w:t>
      </w:r>
      <w:hyperlink r:id="rId54" w:history="1">
        <w:r w:rsidRPr="001E0CBF">
          <w:rPr>
            <w:rStyle w:val="Hyperlink"/>
            <w:rFonts w:ascii="Arial" w:hAnsi="Arial"/>
            <w:szCs w:val="20"/>
          </w:rPr>
          <w:t>https://sourceforge.net/project/showfiles.php?group_id=36855&amp;package_id=192411</w:t>
        </w:r>
      </w:hyperlink>
    </w:p>
    <w:p w:rsidR="00A64445" w:rsidRPr="001E0CBF" w:rsidRDefault="00A64445" w:rsidP="00A64445">
      <w:pPr>
        <w:numPr>
          <w:ilvl w:val="0"/>
          <w:numId w:val="11"/>
        </w:numPr>
        <w:spacing w:before="0" w:after="100" w:line="240" w:lineRule="auto"/>
        <w:jc w:val="left"/>
        <w:rPr>
          <w:sz w:val="20"/>
          <w:szCs w:val="20"/>
        </w:rPr>
      </w:pPr>
      <w:proofErr w:type="spellStart"/>
      <w:r w:rsidRPr="001E0CBF">
        <w:rPr>
          <w:sz w:val="20"/>
          <w:szCs w:val="20"/>
        </w:rPr>
        <w:t>Bantscheff</w:t>
      </w:r>
      <w:proofErr w:type="spellEnd"/>
      <w:r w:rsidRPr="001E0CBF">
        <w:rPr>
          <w:sz w:val="20"/>
          <w:szCs w:val="20"/>
        </w:rPr>
        <w:t xml:space="preserve"> M, </w:t>
      </w:r>
      <w:proofErr w:type="spellStart"/>
      <w:r w:rsidRPr="001E0CBF">
        <w:rPr>
          <w:sz w:val="20"/>
          <w:szCs w:val="20"/>
        </w:rPr>
        <w:t>Eberhard</w:t>
      </w:r>
      <w:proofErr w:type="spellEnd"/>
      <w:r w:rsidRPr="001E0CBF">
        <w:rPr>
          <w:sz w:val="20"/>
          <w:szCs w:val="20"/>
        </w:rPr>
        <w:t xml:space="preserve"> D, Abraham Y, </w:t>
      </w:r>
      <w:proofErr w:type="spellStart"/>
      <w:r w:rsidRPr="001E0CBF">
        <w:rPr>
          <w:sz w:val="20"/>
          <w:szCs w:val="20"/>
        </w:rPr>
        <w:t>Bastuck</w:t>
      </w:r>
      <w:proofErr w:type="spellEnd"/>
      <w:r w:rsidRPr="001E0CBF">
        <w:rPr>
          <w:sz w:val="20"/>
          <w:szCs w:val="20"/>
        </w:rPr>
        <w:t xml:space="preserve"> S </w:t>
      </w:r>
      <w:r w:rsidRPr="001E0CBF">
        <w:rPr>
          <w:i/>
          <w:sz w:val="20"/>
          <w:szCs w:val="20"/>
        </w:rPr>
        <w:t>et al</w:t>
      </w:r>
      <w:r w:rsidRPr="001E0CBF">
        <w:rPr>
          <w:sz w:val="20"/>
          <w:szCs w:val="20"/>
        </w:rPr>
        <w:t xml:space="preserve">. (2007) </w:t>
      </w:r>
      <w:r w:rsidRPr="001E0CBF">
        <w:rPr>
          <w:b/>
          <w:sz w:val="20"/>
          <w:szCs w:val="20"/>
        </w:rPr>
        <w:t xml:space="preserve">Quantitative chemical proteomics reveals mechanisms of action of clinical ABL </w:t>
      </w:r>
      <w:proofErr w:type="spellStart"/>
      <w:r w:rsidRPr="001E0CBF">
        <w:rPr>
          <w:b/>
          <w:sz w:val="20"/>
          <w:szCs w:val="20"/>
        </w:rPr>
        <w:t>kinase</w:t>
      </w:r>
      <w:proofErr w:type="spellEnd"/>
      <w:r w:rsidRPr="001E0CBF">
        <w:rPr>
          <w:b/>
          <w:sz w:val="20"/>
          <w:szCs w:val="20"/>
        </w:rPr>
        <w:t xml:space="preserve"> inhibitors.</w:t>
      </w:r>
      <w:r w:rsidRPr="001E0CBF">
        <w:rPr>
          <w:sz w:val="20"/>
          <w:szCs w:val="20"/>
        </w:rPr>
        <w:t xml:space="preserve"> </w:t>
      </w:r>
      <w:r w:rsidRPr="001E0CBF">
        <w:rPr>
          <w:i/>
          <w:sz w:val="20"/>
          <w:szCs w:val="20"/>
        </w:rPr>
        <w:t xml:space="preserve">Nat. </w:t>
      </w:r>
      <w:proofErr w:type="spellStart"/>
      <w:r w:rsidRPr="001E0CBF">
        <w:rPr>
          <w:i/>
          <w:sz w:val="20"/>
          <w:szCs w:val="20"/>
        </w:rPr>
        <w:t>Biotechnol</w:t>
      </w:r>
      <w:proofErr w:type="spellEnd"/>
      <w:r w:rsidRPr="001E0CBF">
        <w:rPr>
          <w:i/>
          <w:sz w:val="20"/>
          <w:szCs w:val="20"/>
        </w:rPr>
        <w:t>.</w:t>
      </w:r>
      <w:r w:rsidRPr="001E0CBF">
        <w:rPr>
          <w:sz w:val="20"/>
          <w:szCs w:val="20"/>
        </w:rPr>
        <w:t xml:space="preserve"> </w:t>
      </w:r>
      <w:r w:rsidRPr="001E0CBF">
        <w:rPr>
          <w:b/>
          <w:sz w:val="20"/>
          <w:szCs w:val="20"/>
        </w:rPr>
        <w:t>25</w:t>
      </w:r>
      <w:r w:rsidRPr="001E0CBF">
        <w:rPr>
          <w:sz w:val="20"/>
          <w:szCs w:val="20"/>
        </w:rPr>
        <w:t>, 1035-1044.</w:t>
      </w:r>
    </w:p>
    <w:p w:rsidR="0020602D" w:rsidRPr="001E0CBF" w:rsidRDefault="00A64445" w:rsidP="00BC1EA0">
      <w:pPr>
        <w:numPr>
          <w:ilvl w:val="0"/>
          <w:numId w:val="11"/>
        </w:numPr>
        <w:spacing w:before="0" w:after="100" w:line="240" w:lineRule="auto"/>
        <w:jc w:val="left"/>
        <w:rPr>
          <w:sz w:val="20"/>
          <w:szCs w:val="20"/>
        </w:rPr>
      </w:pPr>
      <w:proofErr w:type="spellStart"/>
      <w:r w:rsidRPr="001E0CBF">
        <w:rPr>
          <w:sz w:val="20"/>
          <w:szCs w:val="20"/>
        </w:rPr>
        <w:t>Quevillon</w:t>
      </w:r>
      <w:proofErr w:type="spellEnd"/>
      <w:r w:rsidRPr="001E0CBF">
        <w:rPr>
          <w:sz w:val="20"/>
          <w:szCs w:val="20"/>
        </w:rPr>
        <w:t xml:space="preserve">, E, Silventoinen, V, </w:t>
      </w:r>
      <w:proofErr w:type="spellStart"/>
      <w:r w:rsidRPr="001E0CBF">
        <w:rPr>
          <w:sz w:val="20"/>
          <w:szCs w:val="20"/>
        </w:rPr>
        <w:t>Pillai</w:t>
      </w:r>
      <w:proofErr w:type="spellEnd"/>
      <w:r w:rsidRPr="001E0CBF">
        <w:rPr>
          <w:sz w:val="20"/>
          <w:szCs w:val="20"/>
        </w:rPr>
        <w:t xml:space="preserve">, S, Harte, N, Mulder, N, </w:t>
      </w:r>
      <w:proofErr w:type="spellStart"/>
      <w:r w:rsidRPr="001E0CBF">
        <w:rPr>
          <w:sz w:val="20"/>
          <w:szCs w:val="20"/>
        </w:rPr>
        <w:t>Apweiler</w:t>
      </w:r>
      <w:proofErr w:type="spellEnd"/>
      <w:r w:rsidRPr="001E0CBF">
        <w:rPr>
          <w:sz w:val="20"/>
          <w:szCs w:val="20"/>
        </w:rPr>
        <w:t>, R and Lopez, R</w:t>
      </w:r>
      <w:r w:rsidR="0020602D" w:rsidRPr="001E0CBF">
        <w:rPr>
          <w:sz w:val="20"/>
          <w:szCs w:val="20"/>
        </w:rPr>
        <w:t xml:space="preserve"> (2005) </w:t>
      </w:r>
      <w:proofErr w:type="spellStart"/>
      <w:r w:rsidR="0020602D" w:rsidRPr="001E0CBF">
        <w:rPr>
          <w:b/>
          <w:sz w:val="20"/>
          <w:szCs w:val="20"/>
        </w:rPr>
        <w:t>InterProScan</w:t>
      </w:r>
      <w:proofErr w:type="spellEnd"/>
      <w:r w:rsidR="0020602D" w:rsidRPr="001E0CBF">
        <w:rPr>
          <w:b/>
          <w:sz w:val="20"/>
          <w:szCs w:val="20"/>
        </w:rPr>
        <w:t>: protein domains identifier.</w:t>
      </w:r>
      <w:r w:rsidR="0020602D" w:rsidRPr="001E0CBF">
        <w:rPr>
          <w:sz w:val="20"/>
          <w:szCs w:val="20"/>
        </w:rPr>
        <w:t xml:space="preserve"> </w:t>
      </w:r>
      <w:r w:rsidR="0020602D" w:rsidRPr="001E0CBF">
        <w:rPr>
          <w:i/>
          <w:sz w:val="20"/>
          <w:szCs w:val="20"/>
        </w:rPr>
        <w:t>Nucleic Acids Res.</w:t>
      </w:r>
      <w:r w:rsidR="0020602D" w:rsidRPr="001E0CBF">
        <w:rPr>
          <w:sz w:val="20"/>
          <w:szCs w:val="20"/>
        </w:rPr>
        <w:t xml:space="preserve"> </w:t>
      </w:r>
      <w:r w:rsidR="0020602D" w:rsidRPr="001E0CBF">
        <w:rPr>
          <w:b/>
          <w:sz w:val="20"/>
          <w:szCs w:val="20"/>
        </w:rPr>
        <w:t xml:space="preserve">33, </w:t>
      </w:r>
      <w:r w:rsidR="0020602D" w:rsidRPr="001E0CBF">
        <w:rPr>
          <w:sz w:val="20"/>
          <w:szCs w:val="20"/>
        </w:rPr>
        <w:t>W116-W120.</w:t>
      </w:r>
    </w:p>
    <w:p w:rsidR="0020602D" w:rsidRPr="001E0CBF" w:rsidRDefault="0020602D" w:rsidP="00BC1EA0">
      <w:pPr>
        <w:numPr>
          <w:ilvl w:val="0"/>
          <w:numId w:val="11"/>
        </w:numPr>
        <w:spacing w:before="0" w:after="100" w:line="240" w:lineRule="auto"/>
        <w:jc w:val="left"/>
        <w:rPr>
          <w:sz w:val="20"/>
          <w:szCs w:val="20"/>
        </w:rPr>
      </w:pPr>
      <w:proofErr w:type="spellStart"/>
      <w:r w:rsidRPr="001E0CBF">
        <w:rPr>
          <w:sz w:val="20"/>
          <w:szCs w:val="20"/>
        </w:rPr>
        <w:t>Khatri</w:t>
      </w:r>
      <w:proofErr w:type="spellEnd"/>
      <w:r w:rsidRPr="001E0CBF">
        <w:rPr>
          <w:sz w:val="20"/>
          <w:szCs w:val="20"/>
        </w:rPr>
        <w:t xml:space="preserve">, P. and </w:t>
      </w:r>
      <w:proofErr w:type="spellStart"/>
      <w:r w:rsidRPr="001E0CBF">
        <w:rPr>
          <w:sz w:val="20"/>
          <w:szCs w:val="20"/>
        </w:rPr>
        <w:t>Draghici</w:t>
      </w:r>
      <w:proofErr w:type="spellEnd"/>
      <w:r w:rsidRPr="001E0CBF">
        <w:rPr>
          <w:sz w:val="20"/>
          <w:szCs w:val="20"/>
        </w:rPr>
        <w:t xml:space="preserve">, S. (2005) </w:t>
      </w:r>
      <w:r w:rsidRPr="001E0CBF">
        <w:rPr>
          <w:b/>
          <w:sz w:val="20"/>
          <w:szCs w:val="20"/>
        </w:rPr>
        <w:t>Ontological analysis of gene expression data: current tools, limitations, and open problems</w:t>
      </w:r>
      <w:r w:rsidRPr="001E0CBF">
        <w:rPr>
          <w:sz w:val="20"/>
          <w:szCs w:val="20"/>
        </w:rPr>
        <w:t xml:space="preserve">. </w:t>
      </w:r>
      <w:r w:rsidRPr="001E0CBF">
        <w:rPr>
          <w:i/>
          <w:sz w:val="20"/>
          <w:szCs w:val="20"/>
        </w:rPr>
        <w:t>Bioinformatics</w:t>
      </w:r>
      <w:r w:rsidRPr="001E0CBF">
        <w:rPr>
          <w:sz w:val="20"/>
          <w:szCs w:val="20"/>
        </w:rPr>
        <w:t xml:space="preserve"> </w:t>
      </w:r>
      <w:r w:rsidRPr="001E0CBF">
        <w:rPr>
          <w:b/>
          <w:sz w:val="20"/>
          <w:szCs w:val="20"/>
        </w:rPr>
        <w:t>21,</w:t>
      </w:r>
      <w:r w:rsidRPr="001E0CBF">
        <w:rPr>
          <w:sz w:val="20"/>
          <w:szCs w:val="20"/>
        </w:rPr>
        <w:t xml:space="preserve"> 3587-3595.</w:t>
      </w:r>
    </w:p>
    <w:p w:rsidR="0020602D" w:rsidRPr="001E0CBF" w:rsidRDefault="0020602D" w:rsidP="00BC1EA0">
      <w:pPr>
        <w:numPr>
          <w:ilvl w:val="0"/>
          <w:numId w:val="11"/>
        </w:numPr>
        <w:spacing w:before="0" w:after="100" w:line="240" w:lineRule="auto"/>
        <w:jc w:val="left"/>
        <w:rPr>
          <w:sz w:val="20"/>
          <w:szCs w:val="20"/>
        </w:rPr>
      </w:pPr>
      <w:proofErr w:type="spellStart"/>
      <w:r w:rsidRPr="001E0CBF">
        <w:rPr>
          <w:sz w:val="20"/>
          <w:szCs w:val="20"/>
        </w:rPr>
        <w:t>Reimand</w:t>
      </w:r>
      <w:proofErr w:type="spellEnd"/>
      <w:r w:rsidRPr="001E0CBF">
        <w:rPr>
          <w:sz w:val="20"/>
          <w:szCs w:val="20"/>
        </w:rPr>
        <w:t xml:space="preserve">, J., Kull, M., Peterson, H., Hansen, J. and Viol, J. (2007) </w:t>
      </w:r>
      <w:r w:rsidRPr="001E0CBF">
        <w:rPr>
          <w:b/>
          <w:sz w:val="20"/>
          <w:szCs w:val="20"/>
        </w:rPr>
        <w:t>g</w:t>
      </w:r>
      <w:proofErr w:type="gramStart"/>
      <w:r w:rsidRPr="001E0CBF">
        <w:rPr>
          <w:b/>
          <w:sz w:val="20"/>
          <w:szCs w:val="20"/>
        </w:rPr>
        <w:t>:Profiler</w:t>
      </w:r>
      <w:proofErr w:type="gramEnd"/>
      <w:r w:rsidRPr="001E0CBF">
        <w:rPr>
          <w:b/>
          <w:sz w:val="20"/>
          <w:szCs w:val="20"/>
        </w:rPr>
        <w:t xml:space="preserve"> – a web-based toolset for functional profiling of gene lists from large-scale experiments.</w:t>
      </w:r>
      <w:r w:rsidRPr="001E0CBF">
        <w:rPr>
          <w:sz w:val="20"/>
          <w:szCs w:val="20"/>
        </w:rPr>
        <w:t xml:space="preserve"> </w:t>
      </w:r>
      <w:r w:rsidRPr="001E0CBF">
        <w:rPr>
          <w:i/>
          <w:sz w:val="20"/>
          <w:szCs w:val="20"/>
        </w:rPr>
        <w:t>Nucleic Acids Res.</w:t>
      </w:r>
      <w:r w:rsidRPr="001E0CBF">
        <w:rPr>
          <w:sz w:val="20"/>
          <w:szCs w:val="20"/>
        </w:rPr>
        <w:t xml:space="preserve"> W193-W200.</w:t>
      </w:r>
    </w:p>
    <w:p w:rsidR="0020602D" w:rsidRPr="001E0CBF" w:rsidRDefault="0020602D" w:rsidP="00BC1EA0">
      <w:pPr>
        <w:numPr>
          <w:ilvl w:val="0"/>
          <w:numId w:val="11"/>
        </w:numPr>
        <w:spacing w:before="0" w:after="100" w:line="240" w:lineRule="auto"/>
        <w:jc w:val="left"/>
        <w:rPr>
          <w:sz w:val="20"/>
          <w:szCs w:val="20"/>
        </w:rPr>
      </w:pPr>
      <w:r w:rsidRPr="001E0CBF">
        <w:rPr>
          <w:sz w:val="20"/>
          <w:szCs w:val="20"/>
        </w:rPr>
        <w:t xml:space="preserve">Lomax J, The Gene Ontology Consortium (2005) </w:t>
      </w:r>
      <w:r w:rsidRPr="001E0CBF">
        <w:rPr>
          <w:b/>
          <w:bCs/>
          <w:sz w:val="20"/>
          <w:szCs w:val="20"/>
        </w:rPr>
        <w:t>Get ready to GO! A biologist's guide to the Gene Ontology.</w:t>
      </w:r>
      <w:r w:rsidRPr="001E0CBF">
        <w:rPr>
          <w:sz w:val="20"/>
          <w:szCs w:val="20"/>
        </w:rPr>
        <w:t xml:space="preserve">  </w:t>
      </w:r>
      <w:r w:rsidRPr="001E0CBF">
        <w:rPr>
          <w:i/>
          <w:sz w:val="20"/>
          <w:szCs w:val="20"/>
        </w:rPr>
        <w:t xml:space="preserve">Brief </w:t>
      </w:r>
      <w:proofErr w:type="spellStart"/>
      <w:r w:rsidRPr="001E0CBF">
        <w:rPr>
          <w:i/>
          <w:sz w:val="20"/>
          <w:szCs w:val="20"/>
        </w:rPr>
        <w:t>Bioinform</w:t>
      </w:r>
      <w:proofErr w:type="spellEnd"/>
      <w:r w:rsidRPr="001E0CBF">
        <w:rPr>
          <w:sz w:val="20"/>
          <w:szCs w:val="20"/>
        </w:rPr>
        <w:t xml:space="preserve">. </w:t>
      </w:r>
      <w:r w:rsidRPr="001E0CBF">
        <w:rPr>
          <w:b/>
          <w:i/>
          <w:sz w:val="20"/>
          <w:szCs w:val="20"/>
        </w:rPr>
        <w:t>6</w:t>
      </w:r>
      <w:r w:rsidRPr="001E0CBF">
        <w:rPr>
          <w:sz w:val="20"/>
          <w:szCs w:val="20"/>
        </w:rPr>
        <w:t>: 298-304.</w:t>
      </w:r>
    </w:p>
    <w:p w:rsidR="0020602D" w:rsidRPr="001E0CBF" w:rsidRDefault="0020602D" w:rsidP="00BC1EA0">
      <w:pPr>
        <w:numPr>
          <w:ilvl w:val="0"/>
          <w:numId w:val="11"/>
        </w:numPr>
        <w:spacing w:before="0" w:after="100" w:line="240" w:lineRule="auto"/>
        <w:jc w:val="left"/>
        <w:rPr>
          <w:sz w:val="20"/>
          <w:szCs w:val="20"/>
        </w:rPr>
      </w:pPr>
      <w:r w:rsidRPr="001E0CBF">
        <w:rPr>
          <w:sz w:val="20"/>
          <w:szCs w:val="20"/>
        </w:rPr>
        <w:t xml:space="preserve">Barrell D, Dimmer E, Huntley RP, </w:t>
      </w:r>
      <w:proofErr w:type="spellStart"/>
      <w:r w:rsidRPr="001E0CBF">
        <w:rPr>
          <w:sz w:val="20"/>
          <w:szCs w:val="20"/>
        </w:rPr>
        <w:t>Binns</w:t>
      </w:r>
      <w:proofErr w:type="spellEnd"/>
      <w:r w:rsidRPr="001E0CBF">
        <w:rPr>
          <w:sz w:val="20"/>
          <w:szCs w:val="20"/>
        </w:rPr>
        <w:t xml:space="preserve"> D, O'Donovan C, </w:t>
      </w:r>
      <w:proofErr w:type="spellStart"/>
      <w:r w:rsidRPr="001E0CBF">
        <w:rPr>
          <w:sz w:val="20"/>
          <w:szCs w:val="20"/>
        </w:rPr>
        <w:t>Apweiler</w:t>
      </w:r>
      <w:proofErr w:type="spellEnd"/>
      <w:r w:rsidRPr="001E0CBF">
        <w:rPr>
          <w:sz w:val="20"/>
          <w:szCs w:val="20"/>
        </w:rPr>
        <w:t xml:space="preserve"> R (2008) </w:t>
      </w:r>
      <w:r w:rsidRPr="001E0CBF">
        <w:rPr>
          <w:rStyle w:val="Emphasis"/>
          <w:b w:val="0"/>
          <w:i/>
          <w:color w:val="auto"/>
          <w:sz w:val="20"/>
          <w:szCs w:val="20"/>
        </w:rPr>
        <w:t>The GOA database in 2009--an integrated Gene Ontology Annotation resource</w:t>
      </w:r>
      <w:r w:rsidRPr="001E0CBF">
        <w:rPr>
          <w:rStyle w:val="Emphasis"/>
          <w:b w:val="0"/>
          <w:i/>
          <w:sz w:val="20"/>
          <w:szCs w:val="20"/>
        </w:rPr>
        <w:t xml:space="preserve">. </w:t>
      </w:r>
      <w:r w:rsidRPr="001E0CBF">
        <w:rPr>
          <w:i/>
          <w:sz w:val="20"/>
          <w:szCs w:val="20"/>
        </w:rPr>
        <w:t>Nucleic Acids Res.</w:t>
      </w:r>
      <w:r w:rsidRPr="001E0CBF">
        <w:rPr>
          <w:sz w:val="20"/>
          <w:szCs w:val="20"/>
        </w:rPr>
        <w:t xml:space="preserve"> </w:t>
      </w:r>
      <w:r w:rsidRPr="001E0CBF">
        <w:rPr>
          <w:b/>
          <w:i/>
          <w:sz w:val="20"/>
          <w:szCs w:val="20"/>
        </w:rPr>
        <w:t>37</w:t>
      </w:r>
      <w:r w:rsidRPr="001E0CBF">
        <w:rPr>
          <w:sz w:val="20"/>
          <w:szCs w:val="20"/>
        </w:rPr>
        <w:t>, D396-403.</w:t>
      </w:r>
    </w:p>
    <w:p w:rsidR="0020602D" w:rsidRPr="001E0CBF" w:rsidRDefault="0020602D" w:rsidP="00BC1EA0">
      <w:pPr>
        <w:numPr>
          <w:ilvl w:val="0"/>
          <w:numId w:val="11"/>
        </w:numPr>
        <w:spacing w:before="0" w:after="100" w:line="240" w:lineRule="auto"/>
        <w:jc w:val="left"/>
        <w:rPr>
          <w:sz w:val="20"/>
          <w:szCs w:val="20"/>
        </w:rPr>
      </w:pPr>
      <w:r w:rsidRPr="001E0CBF">
        <w:rPr>
          <w:sz w:val="20"/>
          <w:szCs w:val="20"/>
        </w:rPr>
        <w:t xml:space="preserve">Dimmer EC, Huntley RP, Barrell DG, </w:t>
      </w:r>
      <w:proofErr w:type="spellStart"/>
      <w:r w:rsidRPr="001E0CBF">
        <w:rPr>
          <w:sz w:val="20"/>
          <w:szCs w:val="20"/>
        </w:rPr>
        <w:t>Binns</w:t>
      </w:r>
      <w:proofErr w:type="spellEnd"/>
      <w:r w:rsidRPr="001E0CBF">
        <w:rPr>
          <w:sz w:val="20"/>
          <w:szCs w:val="20"/>
        </w:rPr>
        <w:t xml:space="preserve"> D, </w:t>
      </w:r>
      <w:proofErr w:type="spellStart"/>
      <w:r w:rsidRPr="001E0CBF">
        <w:rPr>
          <w:sz w:val="20"/>
          <w:szCs w:val="20"/>
        </w:rPr>
        <w:t>Draghici</w:t>
      </w:r>
      <w:proofErr w:type="spellEnd"/>
      <w:r w:rsidRPr="001E0CBF">
        <w:rPr>
          <w:sz w:val="20"/>
          <w:szCs w:val="20"/>
        </w:rPr>
        <w:t xml:space="preserve"> S, </w:t>
      </w:r>
      <w:proofErr w:type="spellStart"/>
      <w:r w:rsidRPr="001E0CBF">
        <w:rPr>
          <w:sz w:val="20"/>
          <w:szCs w:val="20"/>
        </w:rPr>
        <w:t>Camon</w:t>
      </w:r>
      <w:proofErr w:type="spellEnd"/>
      <w:r w:rsidRPr="001E0CBF">
        <w:rPr>
          <w:sz w:val="20"/>
          <w:szCs w:val="20"/>
        </w:rPr>
        <w:t xml:space="preserve"> EB, </w:t>
      </w:r>
      <w:proofErr w:type="spellStart"/>
      <w:r w:rsidRPr="001E0CBF">
        <w:rPr>
          <w:sz w:val="20"/>
          <w:szCs w:val="20"/>
        </w:rPr>
        <w:t>Hubank</w:t>
      </w:r>
      <w:proofErr w:type="spellEnd"/>
      <w:r w:rsidRPr="001E0CBF">
        <w:rPr>
          <w:sz w:val="20"/>
          <w:szCs w:val="20"/>
        </w:rPr>
        <w:t xml:space="preserve"> M, Talmud PJ, </w:t>
      </w:r>
      <w:proofErr w:type="spellStart"/>
      <w:r w:rsidRPr="001E0CBF">
        <w:rPr>
          <w:sz w:val="20"/>
          <w:szCs w:val="20"/>
        </w:rPr>
        <w:t>Apweiler</w:t>
      </w:r>
      <w:proofErr w:type="spellEnd"/>
      <w:r w:rsidRPr="001E0CBF">
        <w:rPr>
          <w:sz w:val="20"/>
          <w:szCs w:val="20"/>
        </w:rPr>
        <w:t xml:space="preserve"> R, Lovering RC (2008) </w:t>
      </w:r>
      <w:r w:rsidRPr="001E0CBF">
        <w:rPr>
          <w:b/>
          <w:sz w:val="20"/>
          <w:szCs w:val="20"/>
        </w:rPr>
        <w:t>The Gene Ontology - Providing a Functional Role in Proteomic Studies.</w:t>
      </w:r>
      <w:r w:rsidRPr="001E0CBF">
        <w:rPr>
          <w:sz w:val="20"/>
          <w:szCs w:val="20"/>
        </w:rPr>
        <w:t xml:space="preserve"> </w:t>
      </w:r>
      <w:r w:rsidRPr="001E0CBF">
        <w:rPr>
          <w:i/>
          <w:sz w:val="20"/>
          <w:szCs w:val="20"/>
        </w:rPr>
        <w:t>Proteomics</w:t>
      </w:r>
      <w:r w:rsidRPr="001E0CBF">
        <w:rPr>
          <w:sz w:val="20"/>
          <w:szCs w:val="20"/>
        </w:rPr>
        <w:t>. Jul 17 [</w:t>
      </w:r>
      <w:proofErr w:type="spellStart"/>
      <w:r w:rsidRPr="001E0CBF">
        <w:rPr>
          <w:sz w:val="20"/>
          <w:szCs w:val="20"/>
        </w:rPr>
        <w:t>Epub</w:t>
      </w:r>
      <w:proofErr w:type="spellEnd"/>
      <w:r w:rsidRPr="001E0CBF">
        <w:rPr>
          <w:sz w:val="20"/>
          <w:szCs w:val="20"/>
        </w:rPr>
        <w:t xml:space="preserve"> ahead of print].</w:t>
      </w:r>
    </w:p>
    <w:p w:rsidR="009D296E" w:rsidRPr="001E0CBF" w:rsidRDefault="0020602D" w:rsidP="00BC1EA0">
      <w:pPr>
        <w:numPr>
          <w:ilvl w:val="0"/>
          <w:numId w:val="11"/>
        </w:numPr>
        <w:spacing w:before="0" w:after="100" w:line="240" w:lineRule="auto"/>
        <w:jc w:val="left"/>
        <w:rPr>
          <w:sz w:val="20"/>
          <w:szCs w:val="20"/>
        </w:rPr>
      </w:pPr>
      <w:r w:rsidRPr="001E0CBF">
        <w:rPr>
          <w:sz w:val="20"/>
          <w:szCs w:val="20"/>
        </w:rPr>
        <w:t xml:space="preserve">Huntley RP, </w:t>
      </w:r>
      <w:proofErr w:type="spellStart"/>
      <w:r w:rsidRPr="001E0CBF">
        <w:rPr>
          <w:sz w:val="20"/>
          <w:szCs w:val="20"/>
        </w:rPr>
        <w:t>Binns</w:t>
      </w:r>
      <w:proofErr w:type="spellEnd"/>
      <w:r w:rsidRPr="001E0CBF">
        <w:rPr>
          <w:sz w:val="20"/>
          <w:szCs w:val="20"/>
        </w:rPr>
        <w:t xml:space="preserve"> D, Dimmer E, Barrell D, O’Donovan C, </w:t>
      </w:r>
      <w:proofErr w:type="spellStart"/>
      <w:r w:rsidRPr="001E0CBF">
        <w:rPr>
          <w:sz w:val="20"/>
          <w:szCs w:val="20"/>
        </w:rPr>
        <w:t>Apweiler</w:t>
      </w:r>
      <w:proofErr w:type="spellEnd"/>
      <w:r w:rsidRPr="001E0CBF">
        <w:rPr>
          <w:sz w:val="20"/>
          <w:szCs w:val="20"/>
        </w:rPr>
        <w:t xml:space="preserve"> R (2009) </w:t>
      </w:r>
      <w:proofErr w:type="spellStart"/>
      <w:r w:rsidRPr="001E0CBF">
        <w:rPr>
          <w:b/>
          <w:sz w:val="20"/>
          <w:szCs w:val="20"/>
        </w:rPr>
        <w:t>QuickGO</w:t>
      </w:r>
      <w:proofErr w:type="spellEnd"/>
      <w:r w:rsidRPr="001E0CBF">
        <w:rPr>
          <w:b/>
          <w:sz w:val="20"/>
          <w:szCs w:val="20"/>
        </w:rPr>
        <w:t>: a user tutorial for the web-based Gene Ontology browser.</w:t>
      </w:r>
      <w:r w:rsidRPr="001E0CBF">
        <w:rPr>
          <w:sz w:val="20"/>
          <w:szCs w:val="20"/>
        </w:rPr>
        <w:t xml:space="preserve"> </w:t>
      </w:r>
      <w:r w:rsidRPr="001E0CBF">
        <w:rPr>
          <w:i/>
          <w:sz w:val="20"/>
          <w:szCs w:val="20"/>
        </w:rPr>
        <w:t>Database</w:t>
      </w:r>
      <w:r w:rsidRPr="001E0CBF">
        <w:rPr>
          <w:sz w:val="20"/>
          <w:szCs w:val="20"/>
        </w:rPr>
        <w:t xml:space="preserve">. Sep 29. </w:t>
      </w:r>
      <w:proofErr w:type="spellStart"/>
      <w:r w:rsidRPr="001E0CBF">
        <w:rPr>
          <w:rStyle w:val="fm-vol-iss-date"/>
          <w:sz w:val="20"/>
          <w:szCs w:val="20"/>
        </w:rPr>
        <w:t>doi</w:t>
      </w:r>
      <w:proofErr w:type="spellEnd"/>
      <w:r w:rsidRPr="001E0CBF">
        <w:rPr>
          <w:rStyle w:val="fm-vol-iss-date"/>
          <w:sz w:val="20"/>
          <w:szCs w:val="20"/>
        </w:rPr>
        <w:t>: 10.1093/database/bap010</w:t>
      </w:r>
    </w:p>
    <w:p w:rsidR="007A01BB" w:rsidRPr="001E0CBF" w:rsidRDefault="00AC4FB3" w:rsidP="009A0732">
      <w:pPr>
        <w:pStyle w:val="Heading1"/>
        <w:rPr>
          <w:sz w:val="20"/>
          <w:szCs w:val="20"/>
        </w:rPr>
      </w:pPr>
      <w:bookmarkStart w:id="80" w:name="_Toc263241073"/>
      <w:bookmarkStart w:id="81" w:name="_Toc265073702"/>
      <w:bookmarkStart w:id="82" w:name="_Toc277161606"/>
      <w:bookmarkStart w:id="83" w:name="_Toc277161955"/>
      <w:r w:rsidRPr="001E0CBF">
        <w:rPr>
          <w:sz w:val="20"/>
          <w:szCs w:val="20"/>
        </w:rPr>
        <w:t>W</w:t>
      </w:r>
      <w:r w:rsidR="009A0732" w:rsidRPr="001E0CBF">
        <w:rPr>
          <w:sz w:val="20"/>
          <w:szCs w:val="20"/>
        </w:rPr>
        <w:t>here to find out m</w:t>
      </w:r>
      <w:r w:rsidR="00861AA7" w:rsidRPr="001E0CBF">
        <w:rPr>
          <w:sz w:val="20"/>
          <w:szCs w:val="20"/>
        </w:rPr>
        <w:t>ore</w:t>
      </w:r>
      <w:bookmarkEnd w:id="80"/>
      <w:bookmarkEnd w:id="81"/>
      <w:bookmarkEnd w:id="82"/>
      <w:bookmarkEnd w:id="83"/>
      <w:r w:rsidR="00F8265A" w:rsidRPr="001E0CBF">
        <w:rPr>
          <w:sz w:val="20"/>
          <w:szCs w:val="20"/>
        </w:rPr>
        <w:t xml:space="preserve"> </w:t>
      </w:r>
      <w:r w:rsidRPr="001E0CBF">
        <w:rPr>
          <w:sz w:val="20"/>
          <w:szCs w:val="20"/>
        </w:rPr>
        <w:t xml:space="preserve"> </w:t>
      </w:r>
    </w:p>
    <w:p w:rsidR="00AC1EC2" w:rsidRPr="001E0CBF" w:rsidRDefault="00834111" w:rsidP="0098504D">
      <w:pPr>
        <w:spacing w:before="0" w:after="0"/>
        <w:rPr>
          <w:sz w:val="20"/>
          <w:szCs w:val="20"/>
        </w:rPr>
      </w:pPr>
      <w:r w:rsidRPr="001E0CBF">
        <w:rPr>
          <w:sz w:val="20"/>
          <w:szCs w:val="20"/>
        </w:rPr>
        <w:t>GOA</w:t>
      </w:r>
      <w:r w:rsidR="008F7A99" w:rsidRPr="001E0CBF">
        <w:rPr>
          <w:sz w:val="20"/>
          <w:szCs w:val="20"/>
        </w:rPr>
        <w:t xml:space="preserve">: </w:t>
      </w:r>
      <w:hyperlink r:id="rId55" w:history="1">
        <w:r w:rsidR="0098504D" w:rsidRPr="001E0CBF">
          <w:rPr>
            <w:rStyle w:val="Hyperlink"/>
            <w:rFonts w:ascii="Arial" w:hAnsi="Arial"/>
            <w:szCs w:val="20"/>
          </w:rPr>
          <w:t>http://www.ebi.ac.uk/GOA/</w:t>
        </w:r>
      </w:hyperlink>
      <w:r w:rsidR="0098504D" w:rsidRPr="001E0CBF">
        <w:rPr>
          <w:sz w:val="20"/>
          <w:szCs w:val="20"/>
        </w:rPr>
        <w:t xml:space="preserve"> </w:t>
      </w:r>
    </w:p>
    <w:p w:rsidR="00834111" w:rsidRPr="001E0CBF" w:rsidRDefault="00834111" w:rsidP="0098504D">
      <w:pPr>
        <w:spacing w:before="0" w:after="0"/>
        <w:rPr>
          <w:sz w:val="20"/>
          <w:szCs w:val="20"/>
        </w:rPr>
      </w:pPr>
      <w:r w:rsidRPr="001E0CBF">
        <w:rPr>
          <w:sz w:val="20"/>
          <w:szCs w:val="20"/>
        </w:rPr>
        <w:t>GO</w:t>
      </w:r>
      <w:r w:rsidR="008F7A99" w:rsidRPr="001E0CBF">
        <w:rPr>
          <w:sz w:val="20"/>
          <w:szCs w:val="20"/>
        </w:rPr>
        <w:t xml:space="preserve"> </w:t>
      </w:r>
      <w:r w:rsidRPr="001E0CBF">
        <w:rPr>
          <w:sz w:val="20"/>
          <w:szCs w:val="20"/>
        </w:rPr>
        <w:t>C</w:t>
      </w:r>
      <w:r w:rsidR="008F7A99" w:rsidRPr="001E0CBF">
        <w:rPr>
          <w:sz w:val="20"/>
          <w:szCs w:val="20"/>
        </w:rPr>
        <w:t xml:space="preserve">onsortium: </w:t>
      </w:r>
      <w:hyperlink r:id="rId56" w:history="1">
        <w:r w:rsidR="0098504D" w:rsidRPr="001E0CBF">
          <w:rPr>
            <w:rStyle w:val="Hyperlink"/>
            <w:rFonts w:ascii="Arial" w:hAnsi="Arial"/>
            <w:szCs w:val="20"/>
          </w:rPr>
          <w:t>http://www.geneontology.org/</w:t>
        </w:r>
      </w:hyperlink>
      <w:r w:rsidR="0098504D" w:rsidRPr="001E0CBF">
        <w:rPr>
          <w:sz w:val="20"/>
          <w:szCs w:val="20"/>
        </w:rPr>
        <w:t xml:space="preserve"> </w:t>
      </w:r>
    </w:p>
    <w:p w:rsidR="00490959" w:rsidRDefault="00834111" w:rsidP="004A075D">
      <w:pPr>
        <w:spacing w:before="0" w:after="0"/>
        <w:rPr>
          <w:sz w:val="20"/>
          <w:szCs w:val="20"/>
        </w:rPr>
      </w:pPr>
      <w:proofErr w:type="spellStart"/>
      <w:r w:rsidRPr="001E0CBF">
        <w:rPr>
          <w:sz w:val="20"/>
          <w:szCs w:val="20"/>
        </w:rPr>
        <w:t>UniProtKB</w:t>
      </w:r>
      <w:proofErr w:type="spellEnd"/>
      <w:r w:rsidR="008F7A99" w:rsidRPr="001E0CBF">
        <w:rPr>
          <w:sz w:val="20"/>
          <w:szCs w:val="20"/>
        </w:rPr>
        <w:t xml:space="preserve">: </w:t>
      </w:r>
      <w:hyperlink r:id="rId57" w:history="1">
        <w:r w:rsidR="0098504D" w:rsidRPr="001E0CBF">
          <w:rPr>
            <w:rStyle w:val="Hyperlink"/>
            <w:rFonts w:ascii="Arial" w:hAnsi="Arial"/>
            <w:szCs w:val="20"/>
          </w:rPr>
          <w:t>http://www.uniprot.org/</w:t>
        </w:r>
      </w:hyperlink>
      <w:r w:rsidR="0098504D" w:rsidRPr="001E0CBF">
        <w:rPr>
          <w:sz w:val="20"/>
          <w:szCs w:val="20"/>
        </w:rPr>
        <w:t xml:space="preserve"> </w:t>
      </w:r>
      <w:bookmarkStart w:id="84" w:name="_Toc277161607"/>
      <w:bookmarkStart w:id="85" w:name="_Toc277161956"/>
    </w:p>
    <w:p w:rsidR="004A075D" w:rsidRPr="00BF69F0" w:rsidRDefault="004A075D" w:rsidP="004A075D">
      <w:pPr>
        <w:pStyle w:val="Heading1"/>
        <w:rPr>
          <w:sz w:val="28"/>
          <w:szCs w:val="28"/>
        </w:rPr>
      </w:pPr>
      <w:r w:rsidRPr="00BF69F0">
        <w:rPr>
          <w:sz w:val="28"/>
          <w:szCs w:val="28"/>
        </w:rPr>
        <w:t>How to feedback or contribute annotations</w:t>
      </w:r>
    </w:p>
    <w:p w:rsidR="004A075D" w:rsidRPr="001E0CBF" w:rsidRDefault="004A075D" w:rsidP="004A075D">
      <w:pPr>
        <w:rPr>
          <w:sz w:val="20"/>
          <w:szCs w:val="20"/>
        </w:rPr>
      </w:pPr>
      <w:r w:rsidRPr="001E0CBF">
        <w:rPr>
          <w:sz w:val="20"/>
          <w:szCs w:val="20"/>
        </w:rPr>
        <w:t xml:space="preserve">If you find that the Gene Ontology is missing terms that fall within the ontology’s scope, you can contribute GO content by entering suggestions into the GO ontology tracker on the </w:t>
      </w:r>
      <w:proofErr w:type="spellStart"/>
      <w:r w:rsidRPr="001E0CBF">
        <w:rPr>
          <w:sz w:val="20"/>
          <w:szCs w:val="20"/>
        </w:rPr>
        <w:t>SourceForge</w:t>
      </w:r>
      <w:proofErr w:type="spellEnd"/>
      <w:r w:rsidRPr="001E0CBF">
        <w:rPr>
          <w:sz w:val="20"/>
          <w:szCs w:val="20"/>
        </w:rPr>
        <w:t xml:space="preserve"> site:</w:t>
      </w:r>
    </w:p>
    <w:p w:rsidR="004A075D" w:rsidRPr="001E0CBF" w:rsidRDefault="00050D51" w:rsidP="004A075D">
      <w:pPr>
        <w:rPr>
          <w:sz w:val="20"/>
          <w:szCs w:val="20"/>
        </w:rPr>
      </w:pPr>
      <w:hyperlink r:id="rId58" w:history="1">
        <w:r w:rsidR="004A075D" w:rsidRPr="001E0CBF">
          <w:rPr>
            <w:rStyle w:val="Hyperlink"/>
            <w:rFonts w:ascii="Arial" w:hAnsi="Arial"/>
            <w:szCs w:val="20"/>
          </w:rPr>
          <w:t>http://sourceforge.net/tracker/?group_id=36855&amp;atid=440764</w:t>
        </w:r>
      </w:hyperlink>
      <w:r w:rsidR="004A075D" w:rsidRPr="001E0CBF">
        <w:rPr>
          <w:sz w:val="20"/>
          <w:szCs w:val="20"/>
        </w:rPr>
        <w:t xml:space="preserve"> </w:t>
      </w:r>
    </w:p>
    <w:p w:rsidR="004A075D" w:rsidRPr="001E0CBF" w:rsidRDefault="004A075D" w:rsidP="004A075D">
      <w:pPr>
        <w:rPr>
          <w:sz w:val="20"/>
          <w:szCs w:val="20"/>
        </w:rPr>
      </w:pPr>
      <w:r w:rsidRPr="001E0CBF">
        <w:rPr>
          <w:sz w:val="20"/>
          <w:szCs w:val="20"/>
        </w:rPr>
        <w:t xml:space="preserve">Any questions concerning the GO should be e-mailed to: </w:t>
      </w:r>
      <w:hyperlink r:id="rId59" w:history="1">
        <w:r w:rsidRPr="001E0CBF">
          <w:rPr>
            <w:rStyle w:val="Hyperlink"/>
            <w:rFonts w:ascii="Arial" w:hAnsi="Arial"/>
            <w:szCs w:val="20"/>
          </w:rPr>
          <w:t>gohelp@genome.stanford.edu</w:t>
        </w:r>
      </w:hyperlink>
    </w:p>
    <w:p w:rsidR="004A075D" w:rsidRPr="001E0CBF" w:rsidRDefault="004A075D" w:rsidP="004A075D">
      <w:pPr>
        <w:rPr>
          <w:sz w:val="20"/>
          <w:szCs w:val="20"/>
        </w:rPr>
      </w:pPr>
      <w:r w:rsidRPr="001E0CBF">
        <w:rPr>
          <w:sz w:val="20"/>
          <w:szCs w:val="20"/>
        </w:rPr>
        <w:t>Regarding GO annotations:</w:t>
      </w:r>
    </w:p>
    <w:p w:rsidR="004A075D" w:rsidRPr="001E0CBF" w:rsidRDefault="004A075D" w:rsidP="004A075D">
      <w:pPr>
        <w:numPr>
          <w:ilvl w:val="1"/>
          <w:numId w:val="17"/>
        </w:numPr>
        <w:spacing w:before="0" w:after="100" w:line="240" w:lineRule="auto"/>
        <w:rPr>
          <w:sz w:val="20"/>
          <w:szCs w:val="20"/>
        </w:rPr>
      </w:pPr>
      <w:r w:rsidRPr="001E0CBF">
        <w:rPr>
          <w:sz w:val="20"/>
          <w:szCs w:val="20"/>
        </w:rPr>
        <w:t>if you have found that your protein set has not been fully annotated</w:t>
      </w:r>
    </w:p>
    <w:p w:rsidR="004A075D" w:rsidRPr="001E0CBF" w:rsidRDefault="004A075D" w:rsidP="004A075D">
      <w:pPr>
        <w:numPr>
          <w:ilvl w:val="1"/>
          <w:numId w:val="17"/>
        </w:numPr>
        <w:spacing w:before="0" w:after="100" w:line="240" w:lineRule="auto"/>
        <w:rPr>
          <w:sz w:val="20"/>
          <w:szCs w:val="20"/>
        </w:rPr>
      </w:pPr>
      <w:r w:rsidRPr="001E0CBF">
        <w:rPr>
          <w:sz w:val="20"/>
          <w:szCs w:val="20"/>
        </w:rPr>
        <w:t>you would like to contribute annotation data</w:t>
      </w:r>
    </w:p>
    <w:p w:rsidR="004A075D" w:rsidRPr="001E0CBF" w:rsidRDefault="004A075D" w:rsidP="004A075D">
      <w:pPr>
        <w:numPr>
          <w:ilvl w:val="1"/>
          <w:numId w:val="17"/>
        </w:numPr>
        <w:spacing w:before="0" w:after="100" w:line="240" w:lineRule="auto"/>
        <w:rPr>
          <w:sz w:val="20"/>
          <w:szCs w:val="20"/>
        </w:rPr>
      </w:pPr>
      <w:r w:rsidRPr="001E0CBF">
        <w:rPr>
          <w:sz w:val="20"/>
          <w:szCs w:val="20"/>
        </w:rPr>
        <w:t>you would like to be added to GOA’s expert panel for reviewing final sets of annotations,</w:t>
      </w:r>
    </w:p>
    <w:p w:rsidR="004A075D" w:rsidRPr="001E0CBF" w:rsidRDefault="004A075D" w:rsidP="004A075D">
      <w:pPr>
        <w:rPr>
          <w:sz w:val="20"/>
          <w:szCs w:val="20"/>
        </w:rPr>
      </w:pPr>
      <w:proofErr w:type="gramStart"/>
      <w:r w:rsidRPr="001E0CBF">
        <w:rPr>
          <w:sz w:val="20"/>
          <w:szCs w:val="20"/>
        </w:rPr>
        <w:t>then</w:t>
      </w:r>
      <w:proofErr w:type="gramEnd"/>
      <w:r w:rsidRPr="001E0CBF">
        <w:rPr>
          <w:sz w:val="20"/>
          <w:szCs w:val="20"/>
        </w:rPr>
        <w:t xml:space="preserve"> you can let us know by either emailing us at </w:t>
      </w:r>
      <w:hyperlink r:id="rId60" w:history="1">
        <w:r w:rsidRPr="001E0CBF">
          <w:rPr>
            <w:rStyle w:val="Hyperlink"/>
            <w:rFonts w:ascii="Arial" w:hAnsi="Arial"/>
            <w:szCs w:val="20"/>
          </w:rPr>
          <w:t>goa@ebi.ac.uk</w:t>
        </w:r>
      </w:hyperlink>
      <w:r w:rsidRPr="001E0CBF">
        <w:rPr>
          <w:sz w:val="20"/>
          <w:szCs w:val="20"/>
        </w:rPr>
        <w:t xml:space="preserve"> or alternatively fil</w:t>
      </w:r>
      <w:r w:rsidR="001E3FC7">
        <w:rPr>
          <w:sz w:val="20"/>
          <w:szCs w:val="20"/>
        </w:rPr>
        <w:t>l in the GOA web form</w:t>
      </w:r>
      <w:r w:rsidRPr="001E0CBF">
        <w:rPr>
          <w:sz w:val="20"/>
          <w:szCs w:val="20"/>
        </w:rPr>
        <w:t xml:space="preserve"> at: </w:t>
      </w:r>
      <w:hyperlink r:id="rId61" w:history="1">
        <w:r w:rsidRPr="001E0CBF">
          <w:rPr>
            <w:rStyle w:val="Hyperlink"/>
            <w:rFonts w:ascii="Arial" w:hAnsi="Arial"/>
            <w:szCs w:val="20"/>
          </w:rPr>
          <w:t>http://www.ebi.ac.uk/GOA/contactus.html</w:t>
        </w:r>
      </w:hyperlink>
    </w:p>
    <w:p w:rsidR="00490959" w:rsidRDefault="00490959" w:rsidP="00B64BB2">
      <w:pPr>
        <w:pStyle w:val="Heading1"/>
        <w:rPr>
          <w:sz w:val="20"/>
          <w:szCs w:val="20"/>
        </w:rPr>
      </w:pPr>
    </w:p>
    <w:p w:rsidR="00490959" w:rsidRDefault="00490959" w:rsidP="00B64BB2">
      <w:pPr>
        <w:pStyle w:val="Heading1"/>
        <w:rPr>
          <w:sz w:val="24"/>
          <w:szCs w:val="24"/>
        </w:rPr>
      </w:pPr>
    </w:p>
    <w:p w:rsidR="004A075D" w:rsidRDefault="004A075D" w:rsidP="004A075D"/>
    <w:p w:rsidR="004A075D" w:rsidRDefault="004A075D" w:rsidP="004A075D"/>
    <w:p w:rsidR="004A075D" w:rsidRDefault="004A075D" w:rsidP="004A075D"/>
    <w:p w:rsidR="004A075D" w:rsidRDefault="004A075D" w:rsidP="004A075D"/>
    <w:p w:rsidR="004A075D" w:rsidRDefault="004A075D" w:rsidP="004A075D"/>
    <w:p w:rsidR="004A075D" w:rsidRDefault="004A075D" w:rsidP="004A075D"/>
    <w:p w:rsidR="004A075D" w:rsidRPr="004A075D" w:rsidRDefault="004A075D" w:rsidP="004A075D"/>
    <w:bookmarkEnd w:id="84"/>
    <w:bookmarkEnd w:id="85"/>
    <w:p w:rsidR="00490959" w:rsidRDefault="00490959" w:rsidP="00CD4322">
      <w:pPr>
        <w:rPr>
          <w:sz w:val="20"/>
          <w:szCs w:val="20"/>
        </w:rPr>
      </w:pPr>
    </w:p>
    <w:p w:rsidR="004A075D" w:rsidRDefault="004A075D" w:rsidP="00CD4322">
      <w:pPr>
        <w:rPr>
          <w:sz w:val="20"/>
          <w:szCs w:val="20"/>
        </w:rPr>
      </w:pPr>
    </w:p>
    <w:p w:rsidR="004A075D" w:rsidRDefault="004A075D" w:rsidP="00CD4322">
      <w:pPr>
        <w:rPr>
          <w:sz w:val="20"/>
          <w:szCs w:val="20"/>
        </w:rPr>
      </w:pPr>
    </w:p>
    <w:p w:rsidR="004A075D" w:rsidRDefault="004A075D" w:rsidP="00CD4322">
      <w:pPr>
        <w:rPr>
          <w:sz w:val="20"/>
          <w:szCs w:val="20"/>
        </w:rPr>
      </w:pPr>
    </w:p>
    <w:p w:rsidR="00490959" w:rsidRPr="001E0CBF" w:rsidRDefault="00490959" w:rsidP="00CD4322">
      <w:pPr>
        <w:rPr>
          <w:sz w:val="20"/>
          <w:szCs w:val="20"/>
        </w:rPr>
      </w:pPr>
    </w:p>
    <w:p w:rsidR="00B82FE8" w:rsidRPr="009E5C54" w:rsidRDefault="009E5C54" w:rsidP="00B82FE8">
      <w:pPr>
        <w:pStyle w:val="Coursetitlepage"/>
        <w:rPr>
          <w:b w:val="0"/>
          <w:sz w:val="20"/>
          <w:szCs w:val="20"/>
        </w:rPr>
      </w:pPr>
      <w:r w:rsidRPr="009E5C54">
        <w:rPr>
          <w:sz w:val="28"/>
          <w:szCs w:val="28"/>
        </w:rPr>
        <w:t>EXERCISE ANSWERS</w:t>
      </w:r>
      <w:r>
        <w:rPr>
          <w:sz w:val="28"/>
          <w:szCs w:val="28"/>
        </w:rPr>
        <w:t xml:space="preserve"> </w:t>
      </w:r>
      <w:r w:rsidRPr="009E5C54">
        <w:rPr>
          <w:b w:val="0"/>
          <w:sz w:val="20"/>
          <w:szCs w:val="20"/>
        </w:rPr>
        <w:t>(correct at time of writing: February 2011)</w:t>
      </w:r>
    </w:p>
    <w:p w:rsidR="00D2537A" w:rsidRPr="009E5C54" w:rsidRDefault="00D2537A" w:rsidP="00F7518F">
      <w:pPr>
        <w:pStyle w:val="Heading2"/>
        <w:rPr>
          <w:b/>
          <w:sz w:val="24"/>
          <w:szCs w:val="24"/>
        </w:rPr>
      </w:pPr>
      <w:bookmarkStart w:id="86" w:name="_Toc263241026"/>
      <w:bookmarkStart w:id="87" w:name="_Toc265073705"/>
      <w:bookmarkStart w:id="88" w:name="_Toc277161609"/>
      <w:bookmarkStart w:id="89" w:name="_Toc277161958"/>
      <w:r w:rsidRPr="009E5C54">
        <w:rPr>
          <w:b/>
          <w:sz w:val="24"/>
          <w:szCs w:val="24"/>
        </w:rPr>
        <w:t>Exercise 1</w:t>
      </w:r>
      <w:bookmarkEnd w:id="86"/>
      <w:r w:rsidR="00A65426" w:rsidRPr="009E5C54">
        <w:rPr>
          <w:b/>
          <w:sz w:val="24"/>
          <w:szCs w:val="24"/>
        </w:rPr>
        <w:t xml:space="preserve"> </w:t>
      </w:r>
      <w:r w:rsidR="00F7518F" w:rsidRPr="009E5C54">
        <w:rPr>
          <w:b/>
          <w:sz w:val="24"/>
          <w:szCs w:val="24"/>
        </w:rPr>
        <w:t>a</w:t>
      </w:r>
      <w:r w:rsidR="00A65426" w:rsidRPr="009E5C54">
        <w:rPr>
          <w:b/>
          <w:sz w:val="24"/>
          <w:szCs w:val="24"/>
        </w:rPr>
        <w:t>nswers</w:t>
      </w:r>
      <w:r w:rsidR="00D12108" w:rsidRPr="009E5C54">
        <w:rPr>
          <w:b/>
          <w:sz w:val="24"/>
          <w:szCs w:val="24"/>
        </w:rPr>
        <w:t>:</w:t>
      </w:r>
      <w:bookmarkEnd w:id="87"/>
      <w:r w:rsidR="006409A7" w:rsidRPr="009E5C54">
        <w:rPr>
          <w:b/>
          <w:sz w:val="24"/>
          <w:szCs w:val="24"/>
        </w:rPr>
        <w:t xml:space="preserve"> </w:t>
      </w:r>
      <w:r w:rsidR="009A7CD5" w:rsidRPr="009E5C54">
        <w:rPr>
          <w:b/>
          <w:sz w:val="24"/>
          <w:szCs w:val="24"/>
        </w:rPr>
        <w:t>S</w:t>
      </w:r>
      <w:r w:rsidR="006409A7" w:rsidRPr="009E5C54">
        <w:rPr>
          <w:b/>
          <w:sz w:val="24"/>
          <w:szCs w:val="24"/>
        </w:rPr>
        <w:t xml:space="preserve">earching for GO terms </w:t>
      </w:r>
      <w:r w:rsidR="009A7CD5" w:rsidRPr="009E5C54">
        <w:rPr>
          <w:b/>
          <w:sz w:val="24"/>
          <w:szCs w:val="24"/>
        </w:rPr>
        <w:t>using</w:t>
      </w:r>
      <w:r w:rsidR="006409A7" w:rsidRPr="009E5C54">
        <w:rPr>
          <w:b/>
          <w:sz w:val="24"/>
          <w:szCs w:val="24"/>
        </w:rPr>
        <w:t xml:space="preserve"> </w:t>
      </w:r>
      <w:proofErr w:type="spellStart"/>
      <w:r w:rsidR="006409A7" w:rsidRPr="009E5C54">
        <w:rPr>
          <w:b/>
          <w:sz w:val="24"/>
          <w:szCs w:val="24"/>
        </w:rPr>
        <w:t>QuickGO</w:t>
      </w:r>
      <w:bookmarkEnd w:id="88"/>
      <w:bookmarkEnd w:id="89"/>
      <w:proofErr w:type="spellEnd"/>
    </w:p>
    <w:p w:rsidR="00B81248" w:rsidRPr="009A7CD5" w:rsidRDefault="00A8125D" w:rsidP="00872AE2">
      <w:pPr>
        <w:pStyle w:val="Iconstext"/>
        <w:rPr>
          <w:sz w:val="20"/>
          <w:szCs w:val="20"/>
        </w:rPr>
      </w:pPr>
      <w:r w:rsidRPr="009A7CD5">
        <w:rPr>
          <w:noProof/>
          <w:sz w:val="20"/>
          <w:szCs w:val="20"/>
          <w:lang w:eastAsia="en-GB"/>
        </w:rPr>
        <w:drawing>
          <wp:inline distT="0" distB="0" distL="0" distR="0">
            <wp:extent cx="241300" cy="241300"/>
            <wp:effectExtent l="0" t="0" r="12700" b="12700"/>
            <wp:docPr id="65" name="Picture 5"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wer"/>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906498" w:rsidRPr="009A7CD5">
        <w:rPr>
          <w:noProof/>
          <w:sz w:val="20"/>
          <w:szCs w:val="20"/>
          <w:lang w:eastAsia="en-GB"/>
        </w:rPr>
        <w:t xml:space="preserve"> </w:t>
      </w:r>
    </w:p>
    <w:p w:rsidR="009A7CD5" w:rsidRPr="009A7CD5" w:rsidRDefault="00D12108" w:rsidP="00872AE2">
      <w:pPr>
        <w:pStyle w:val="Iconstext"/>
        <w:rPr>
          <w:b/>
          <w:color w:val="008080"/>
          <w:sz w:val="20"/>
          <w:szCs w:val="20"/>
        </w:rPr>
      </w:pPr>
      <w:r w:rsidRPr="009A7CD5">
        <w:rPr>
          <w:b/>
          <w:color w:val="008080"/>
          <w:sz w:val="20"/>
          <w:szCs w:val="20"/>
        </w:rPr>
        <w:t>Question</w:t>
      </w:r>
      <w:r w:rsidR="001D2854" w:rsidRPr="009A7CD5">
        <w:rPr>
          <w:b/>
          <w:color w:val="008080"/>
          <w:sz w:val="20"/>
          <w:szCs w:val="20"/>
        </w:rPr>
        <w:t xml:space="preserve"> 1</w:t>
      </w:r>
      <w:r w:rsidR="00B81248" w:rsidRPr="009A7CD5">
        <w:rPr>
          <w:b/>
          <w:color w:val="008080"/>
          <w:sz w:val="20"/>
          <w:szCs w:val="20"/>
        </w:rPr>
        <w:t xml:space="preserve">: </w:t>
      </w:r>
      <w:r w:rsidR="009A7CD5" w:rsidRPr="006D7D72">
        <w:rPr>
          <w:color w:val="008080"/>
          <w:sz w:val="20"/>
          <w:szCs w:val="20"/>
        </w:rPr>
        <w:t>Which cellular component terms are retrieved in a search for ‘apoptosis’?</w:t>
      </w:r>
    </w:p>
    <w:p w:rsidR="009A7CD5" w:rsidRDefault="009A7CD5" w:rsidP="00872AE2">
      <w:pPr>
        <w:pStyle w:val="Iconstext"/>
        <w:rPr>
          <w:sz w:val="20"/>
          <w:szCs w:val="20"/>
        </w:rPr>
      </w:pPr>
      <w:r w:rsidRPr="009A7CD5">
        <w:rPr>
          <w:b/>
          <w:sz w:val="20"/>
          <w:szCs w:val="20"/>
        </w:rPr>
        <w:t>Answer 1:</w:t>
      </w:r>
      <w:r w:rsidRPr="009A7CD5">
        <w:rPr>
          <w:sz w:val="20"/>
          <w:szCs w:val="20"/>
        </w:rPr>
        <w:t xml:space="preserve"> </w:t>
      </w:r>
      <w:r>
        <w:rPr>
          <w:sz w:val="20"/>
          <w:szCs w:val="20"/>
        </w:rPr>
        <w:tab/>
        <w:t>GO</w:t>
      </w:r>
      <w:proofErr w:type="gramStart"/>
      <w:r>
        <w:rPr>
          <w:sz w:val="20"/>
          <w:szCs w:val="20"/>
        </w:rPr>
        <w:t>:0043293</w:t>
      </w:r>
      <w:proofErr w:type="gramEnd"/>
      <w:r>
        <w:rPr>
          <w:sz w:val="20"/>
          <w:szCs w:val="20"/>
        </w:rPr>
        <w:t xml:space="preserve"> </w:t>
      </w:r>
      <w:r>
        <w:rPr>
          <w:sz w:val="20"/>
          <w:szCs w:val="20"/>
        </w:rPr>
        <w:tab/>
      </w:r>
      <w:proofErr w:type="spellStart"/>
      <w:r>
        <w:rPr>
          <w:sz w:val="20"/>
          <w:szCs w:val="20"/>
        </w:rPr>
        <w:t>a</w:t>
      </w:r>
      <w:r w:rsidRPr="009A7CD5">
        <w:rPr>
          <w:sz w:val="20"/>
          <w:szCs w:val="20"/>
        </w:rPr>
        <w:t>poptosome</w:t>
      </w:r>
      <w:proofErr w:type="spellEnd"/>
    </w:p>
    <w:p w:rsidR="009A7CD5" w:rsidRDefault="009A7CD5" w:rsidP="00872AE2">
      <w:pPr>
        <w:pStyle w:val="Iconstext"/>
        <w:rPr>
          <w:sz w:val="20"/>
          <w:szCs w:val="20"/>
        </w:rPr>
      </w:pPr>
      <w:r>
        <w:rPr>
          <w:sz w:val="20"/>
          <w:szCs w:val="20"/>
        </w:rPr>
        <w:tab/>
      </w:r>
      <w:r>
        <w:rPr>
          <w:sz w:val="20"/>
          <w:szCs w:val="20"/>
        </w:rPr>
        <w:tab/>
        <w:t>GO</w:t>
      </w:r>
      <w:proofErr w:type="gramStart"/>
      <w:r>
        <w:rPr>
          <w:sz w:val="20"/>
          <w:szCs w:val="20"/>
        </w:rPr>
        <w:t>:0008303</w:t>
      </w:r>
      <w:proofErr w:type="gramEnd"/>
      <w:r>
        <w:rPr>
          <w:sz w:val="20"/>
          <w:szCs w:val="20"/>
        </w:rPr>
        <w:tab/>
      </w:r>
      <w:proofErr w:type="spellStart"/>
      <w:r>
        <w:rPr>
          <w:sz w:val="20"/>
          <w:szCs w:val="20"/>
        </w:rPr>
        <w:t>caspase</w:t>
      </w:r>
      <w:proofErr w:type="spellEnd"/>
      <w:r>
        <w:rPr>
          <w:sz w:val="20"/>
          <w:szCs w:val="20"/>
        </w:rPr>
        <w:t xml:space="preserve"> complex</w:t>
      </w:r>
    </w:p>
    <w:p w:rsidR="009A7CD5" w:rsidRDefault="00C574DE" w:rsidP="00872AE2">
      <w:pPr>
        <w:pStyle w:val="Iconstext"/>
        <w:rPr>
          <w:sz w:val="20"/>
          <w:szCs w:val="20"/>
        </w:rPr>
      </w:pPr>
      <w:r>
        <w:rPr>
          <w:sz w:val="20"/>
          <w:szCs w:val="20"/>
        </w:rPr>
        <w:tab/>
      </w:r>
      <w:r>
        <w:rPr>
          <w:sz w:val="20"/>
          <w:szCs w:val="20"/>
        </w:rPr>
        <w:tab/>
        <w:t>GO</w:t>
      </w:r>
      <w:proofErr w:type="gramStart"/>
      <w:r>
        <w:rPr>
          <w:sz w:val="20"/>
          <w:szCs w:val="20"/>
        </w:rPr>
        <w:t>:0005868</w:t>
      </w:r>
      <w:proofErr w:type="gramEnd"/>
      <w:r>
        <w:rPr>
          <w:sz w:val="20"/>
          <w:szCs w:val="20"/>
        </w:rPr>
        <w:tab/>
      </w:r>
      <w:proofErr w:type="spellStart"/>
      <w:r>
        <w:rPr>
          <w:sz w:val="20"/>
          <w:szCs w:val="20"/>
        </w:rPr>
        <w:t>cyt</w:t>
      </w:r>
      <w:r w:rsidR="009A7CD5">
        <w:rPr>
          <w:sz w:val="20"/>
          <w:szCs w:val="20"/>
        </w:rPr>
        <w:t>oplasmic</w:t>
      </w:r>
      <w:proofErr w:type="spellEnd"/>
      <w:r w:rsidR="009A7CD5">
        <w:rPr>
          <w:sz w:val="20"/>
          <w:szCs w:val="20"/>
        </w:rPr>
        <w:t xml:space="preserve"> </w:t>
      </w:r>
      <w:proofErr w:type="spellStart"/>
      <w:r w:rsidR="009A7CD5">
        <w:rPr>
          <w:sz w:val="20"/>
          <w:szCs w:val="20"/>
        </w:rPr>
        <w:t>dynein</w:t>
      </w:r>
      <w:proofErr w:type="spellEnd"/>
      <w:r w:rsidR="009A7CD5">
        <w:rPr>
          <w:sz w:val="20"/>
          <w:szCs w:val="20"/>
        </w:rPr>
        <w:t xml:space="preserve"> complex</w:t>
      </w:r>
    </w:p>
    <w:p w:rsidR="009A7CD5" w:rsidRPr="009A7CD5" w:rsidRDefault="009A7CD5" w:rsidP="00872AE2">
      <w:pPr>
        <w:pStyle w:val="Iconstext"/>
        <w:rPr>
          <w:b/>
          <w:color w:val="008080"/>
          <w:sz w:val="20"/>
          <w:szCs w:val="20"/>
        </w:rPr>
      </w:pPr>
      <w:r w:rsidRPr="009A7CD5">
        <w:rPr>
          <w:b/>
          <w:color w:val="008080"/>
          <w:sz w:val="20"/>
          <w:szCs w:val="20"/>
        </w:rPr>
        <w:t xml:space="preserve">Question 2: </w:t>
      </w:r>
      <w:r w:rsidRPr="006D7D72">
        <w:rPr>
          <w:color w:val="008080"/>
          <w:sz w:val="20"/>
          <w:szCs w:val="20"/>
        </w:rPr>
        <w:t>What is the GO ID for ‘</w:t>
      </w:r>
      <w:proofErr w:type="spellStart"/>
      <w:r w:rsidRPr="006D7D72">
        <w:rPr>
          <w:color w:val="008080"/>
          <w:sz w:val="20"/>
          <w:szCs w:val="20"/>
        </w:rPr>
        <w:t>anoikis</w:t>
      </w:r>
      <w:proofErr w:type="spellEnd"/>
      <w:r w:rsidRPr="006D7D72">
        <w:rPr>
          <w:color w:val="008080"/>
          <w:sz w:val="20"/>
          <w:szCs w:val="20"/>
        </w:rPr>
        <w:t>’?</w:t>
      </w:r>
    </w:p>
    <w:p w:rsidR="009A7CD5" w:rsidRDefault="009A7CD5" w:rsidP="00872AE2">
      <w:pPr>
        <w:pStyle w:val="Iconstext"/>
        <w:rPr>
          <w:sz w:val="20"/>
          <w:szCs w:val="20"/>
        </w:rPr>
      </w:pPr>
      <w:r>
        <w:rPr>
          <w:b/>
          <w:sz w:val="20"/>
          <w:szCs w:val="20"/>
        </w:rPr>
        <w:t xml:space="preserve">Answer 2: </w:t>
      </w:r>
      <w:r w:rsidR="006D7D72">
        <w:rPr>
          <w:b/>
          <w:sz w:val="20"/>
          <w:szCs w:val="20"/>
        </w:rPr>
        <w:tab/>
      </w:r>
      <w:r w:rsidRPr="009A7CD5">
        <w:rPr>
          <w:sz w:val="20"/>
          <w:szCs w:val="20"/>
        </w:rPr>
        <w:t>GO</w:t>
      </w:r>
      <w:proofErr w:type="gramStart"/>
      <w:r w:rsidRPr="009A7CD5">
        <w:rPr>
          <w:sz w:val="20"/>
          <w:szCs w:val="20"/>
        </w:rPr>
        <w:t>:0043276</w:t>
      </w:r>
      <w:proofErr w:type="gramEnd"/>
    </w:p>
    <w:p w:rsidR="009A7CD5" w:rsidRPr="009A7CD5" w:rsidRDefault="009A7CD5" w:rsidP="00872AE2">
      <w:pPr>
        <w:pStyle w:val="Iconstext"/>
        <w:rPr>
          <w:b/>
          <w:color w:val="008080"/>
          <w:sz w:val="20"/>
          <w:szCs w:val="20"/>
        </w:rPr>
      </w:pPr>
      <w:r w:rsidRPr="009A7CD5">
        <w:rPr>
          <w:b/>
          <w:color w:val="008080"/>
          <w:sz w:val="20"/>
          <w:szCs w:val="20"/>
        </w:rPr>
        <w:t xml:space="preserve">Question 3: </w:t>
      </w:r>
      <w:r w:rsidRPr="006D7D72">
        <w:rPr>
          <w:color w:val="008080"/>
          <w:sz w:val="20"/>
          <w:szCs w:val="20"/>
        </w:rPr>
        <w:t>What is the secondary GO ID for ‘apoptosis’?</w:t>
      </w:r>
    </w:p>
    <w:p w:rsidR="009A7CD5" w:rsidRDefault="009A7CD5" w:rsidP="009E5C54">
      <w:pPr>
        <w:pStyle w:val="Iconstext"/>
        <w:ind w:left="1440" w:hanging="1440"/>
        <w:jc w:val="left"/>
        <w:rPr>
          <w:sz w:val="20"/>
          <w:szCs w:val="20"/>
        </w:rPr>
      </w:pPr>
      <w:r w:rsidRPr="009A7CD5">
        <w:rPr>
          <w:b/>
          <w:sz w:val="20"/>
          <w:szCs w:val="20"/>
        </w:rPr>
        <w:t>Answer 3:</w:t>
      </w:r>
      <w:r>
        <w:rPr>
          <w:sz w:val="20"/>
          <w:szCs w:val="20"/>
        </w:rPr>
        <w:t xml:space="preserve"> </w:t>
      </w:r>
      <w:r w:rsidR="006D7D72">
        <w:rPr>
          <w:sz w:val="20"/>
          <w:szCs w:val="20"/>
        </w:rPr>
        <w:tab/>
      </w:r>
      <w:r>
        <w:rPr>
          <w:sz w:val="20"/>
          <w:szCs w:val="20"/>
        </w:rPr>
        <w:t>GO</w:t>
      </w:r>
      <w:proofErr w:type="gramStart"/>
      <w:r>
        <w:rPr>
          <w:sz w:val="20"/>
          <w:szCs w:val="20"/>
        </w:rPr>
        <w:t>:0008632</w:t>
      </w:r>
      <w:proofErr w:type="gramEnd"/>
      <w:r w:rsidR="009E5C54">
        <w:rPr>
          <w:sz w:val="20"/>
          <w:szCs w:val="20"/>
        </w:rPr>
        <w:t xml:space="preserve"> (Some GO terms have secondary IDs if two or more terms have been merged together).</w:t>
      </w:r>
    </w:p>
    <w:p w:rsidR="009A7CD5" w:rsidRPr="009A7CD5" w:rsidRDefault="009A7CD5" w:rsidP="00872AE2">
      <w:pPr>
        <w:pStyle w:val="Iconstext"/>
        <w:rPr>
          <w:b/>
          <w:color w:val="008080"/>
          <w:sz w:val="20"/>
          <w:szCs w:val="20"/>
        </w:rPr>
      </w:pPr>
      <w:r w:rsidRPr="009A7CD5">
        <w:rPr>
          <w:b/>
          <w:color w:val="008080"/>
          <w:sz w:val="20"/>
          <w:szCs w:val="20"/>
        </w:rPr>
        <w:t xml:space="preserve">Question 4: </w:t>
      </w:r>
      <w:r w:rsidRPr="006D7D72">
        <w:rPr>
          <w:color w:val="008080"/>
          <w:sz w:val="20"/>
          <w:szCs w:val="20"/>
        </w:rPr>
        <w:t>What are the synonyms for ‘nurse cell apoptosis’?</w:t>
      </w:r>
    </w:p>
    <w:p w:rsidR="009A7CD5" w:rsidRPr="009A7CD5" w:rsidRDefault="009A7CD5" w:rsidP="009E5C54">
      <w:pPr>
        <w:pStyle w:val="Iconstext"/>
        <w:rPr>
          <w:sz w:val="20"/>
          <w:szCs w:val="20"/>
        </w:rPr>
      </w:pPr>
      <w:r w:rsidRPr="009A7CD5">
        <w:rPr>
          <w:b/>
          <w:sz w:val="20"/>
          <w:szCs w:val="20"/>
        </w:rPr>
        <w:t>Answer 4:</w:t>
      </w:r>
      <w:r w:rsidRPr="009A7CD5">
        <w:rPr>
          <w:sz w:val="20"/>
          <w:szCs w:val="20"/>
        </w:rPr>
        <w:t xml:space="preserve"> </w:t>
      </w:r>
      <w:r w:rsidRPr="009A7CD5">
        <w:rPr>
          <w:sz w:val="20"/>
          <w:szCs w:val="20"/>
        </w:rPr>
        <w:tab/>
        <w:t>apoptosis of nurse cells</w:t>
      </w:r>
    </w:p>
    <w:p w:rsidR="009A7CD5" w:rsidRPr="009A7CD5" w:rsidRDefault="009A7CD5" w:rsidP="009E5C54">
      <w:pPr>
        <w:pStyle w:val="Iconstext"/>
        <w:rPr>
          <w:sz w:val="20"/>
          <w:szCs w:val="20"/>
          <w:lang w:val="en-US"/>
        </w:rPr>
      </w:pPr>
      <w:r w:rsidRPr="009A7CD5">
        <w:rPr>
          <w:sz w:val="20"/>
          <w:szCs w:val="20"/>
        </w:rPr>
        <w:tab/>
      </w:r>
      <w:r w:rsidRPr="009A7CD5">
        <w:rPr>
          <w:sz w:val="20"/>
          <w:szCs w:val="20"/>
        </w:rPr>
        <w:tab/>
      </w:r>
      <w:proofErr w:type="gramStart"/>
      <w:r w:rsidRPr="009A7CD5">
        <w:rPr>
          <w:sz w:val="20"/>
          <w:szCs w:val="20"/>
          <w:lang w:val="en-US"/>
        </w:rPr>
        <w:t>nurse</w:t>
      </w:r>
      <w:proofErr w:type="gramEnd"/>
      <w:r w:rsidRPr="009A7CD5">
        <w:rPr>
          <w:sz w:val="20"/>
          <w:szCs w:val="20"/>
          <w:lang w:val="en-US"/>
        </w:rPr>
        <w:t xml:space="preserve"> cell programmed cell death by apoptosis</w:t>
      </w:r>
    </w:p>
    <w:p w:rsidR="009A7CD5" w:rsidRPr="009A7CD5" w:rsidRDefault="009A7CD5" w:rsidP="009E5C54">
      <w:pPr>
        <w:pStyle w:val="Iconstext"/>
        <w:rPr>
          <w:sz w:val="20"/>
          <w:szCs w:val="20"/>
        </w:rPr>
      </w:pPr>
      <w:r w:rsidRPr="009A7CD5">
        <w:rPr>
          <w:sz w:val="20"/>
          <w:szCs w:val="20"/>
        </w:rPr>
        <w:tab/>
      </w:r>
      <w:r w:rsidRPr="009A7CD5">
        <w:rPr>
          <w:sz w:val="20"/>
          <w:szCs w:val="20"/>
        </w:rPr>
        <w:tab/>
      </w:r>
      <w:proofErr w:type="gramStart"/>
      <w:r w:rsidRPr="009A7CD5">
        <w:rPr>
          <w:sz w:val="20"/>
          <w:szCs w:val="20"/>
        </w:rPr>
        <w:t>programmed</w:t>
      </w:r>
      <w:proofErr w:type="gramEnd"/>
      <w:r w:rsidRPr="009A7CD5">
        <w:rPr>
          <w:sz w:val="20"/>
          <w:szCs w:val="20"/>
        </w:rPr>
        <w:t xml:space="preserve"> cell death of nurse cells by apoptosis</w:t>
      </w:r>
    </w:p>
    <w:p w:rsidR="009A7CD5" w:rsidRDefault="009A7CD5" w:rsidP="00872AE2">
      <w:pPr>
        <w:pStyle w:val="Iconstext"/>
        <w:rPr>
          <w:b/>
          <w:color w:val="008080"/>
          <w:sz w:val="20"/>
          <w:szCs w:val="20"/>
        </w:rPr>
      </w:pPr>
      <w:proofErr w:type="gramStart"/>
      <w:r w:rsidRPr="009A7CD5">
        <w:rPr>
          <w:b/>
          <w:color w:val="008080"/>
          <w:sz w:val="20"/>
          <w:szCs w:val="20"/>
        </w:rPr>
        <w:t xml:space="preserve">Question 5: </w:t>
      </w:r>
      <w:r w:rsidRPr="006D7D72">
        <w:rPr>
          <w:color w:val="008080"/>
          <w:sz w:val="20"/>
          <w:szCs w:val="20"/>
        </w:rPr>
        <w:t>What is the parent term of ‘apoptosis’, and what relationship connects the terms?</w:t>
      </w:r>
      <w:proofErr w:type="gramEnd"/>
    </w:p>
    <w:p w:rsidR="009A7CD5" w:rsidRPr="006D7D72" w:rsidRDefault="009A7CD5" w:rsidP="00872AE2">
      <w:pPr>
        <w:pStyle w:val="Iconstext"/>
        <w:rPr>
          <w:sz w:val="20"/>
          <w:szCs w:val="20"/>
        </w:rPr>
      </w:pPr>
      <w:r w:rsidRPr="009A7CD5">
        <w:rPr>
          <w:b/>
          <w:sz w:val="20"/>
          <w:szCs w:val="20"/>
        </w:rPr>
        <w:t xml:space="preserve">Answer 5: </w:t>
      </w:r>
      <w:r w:rsidR="006D7D72">
        <w:rPr>
          <w:b/>
          <w:sz w:val="20"/>
          <w:szCs w:val="20"/>
        </w:rPr>
        <w:tab/>
      </w:r>
      <w:r w:rsidR="006D7D72" w:rsidRPr="006D7D72">
        <w:rPr>
          <w:sz w:val="20"/>
          <w:szCs w:val="20"/>
        </w:rPr>
        <w:t>GO</w:t>
      </w:r>
      <w:proofErr w:type="gramStart"/>
      <w:r w:rsidR="006D7D72" w:rsidRPr="006D7D72">
        <w:rPr>
          <w:sz w:val="20"/>
          <w:szCs w:val="20"/>
        </w:rPr>
        <w:t>:0012501</w:t>
      </w:r>
      <w:proofErr w:type="gramEnd"/>
      <w:r w:rsidR="006D7D72" w:rsidRPr="006D7D72">
        <w:rPr>
          <w:sz w:val="20"/>
          <w:szCs w:val="20"/>
        </w:rPr>
        <w:t xml:space="preserve"> </w:t>
      </w:r>
      <w:r w:rsidR="006D7D72" w:rsidRPr="006D7D72">
        <w:rPr>
          <w:sz w:val="20"/>
          <w:szCs w:val="20"/>
        </w:rPr>
        <w:tab/>
        <w:t xml:space="preserve">programmed cell death </w:t>
      </w:r>
    </w:p>
    <w:p w:rsidR="006D7D72" w:rsidRPr="006D7D72" w:rsidRDefault="006D7D72" w:rsidP="00872AE2">
      <w:pPr>
        <w:pStyle w:val="Iconstext"/>
        <w:rPr>
          <w:b/>
          <w:sz w:val="20"/>
          <w:szCs w:val="20"/>
        </w:rPr>
      </w:pPr>
      <w:r w:rsidRPr="006D7D72">
        <w:rPr>
          <w:sz w:val="20"/>
          <w:szCs w:val="20"/>
        </w:rPr>
        <w:tab/>
      </w:r>
      <w:r w:rsidRPr="006D7D72">
        <w:rPr>
          <w:sz w:val="20"/>
          <w:szCs w:val="20"/>
        </w:rPr>
        <w:tab/>
        <w:t>‘</w:t>
      </w:r>
      <w:proofErr w:type="gramStart"/>
      <w:r w:rsidRPr="006D7D72">
        <w:rPr>
          <w:sz w:val="20"/>
          <w:szCs w:val="20"/>
        </w:rPr>
        <w:t>apoptosis</w:t>
      </w:r>
      <w:proofErr w:type="gramEnd"/>
      <w:r w:rsidRPr="006D7D72">
        <w:rPr>
          <w:sz w:val="20"/>
          <w:szCs w:val="20"/>
        </w:rPr>
        <w:t xml:space="preserve">’ </w:t>
      </w:r>
      <w:proofErr w:type="spellStart"/>
      <w:r w:rsidRPr="006D7D72">
        <w:rPr>
          <w:sz w:val="20"/>
          <w:szCs w:val="20"/>
        </w:rPr>
        <w:t>is_a</w:t>
      </w:r>
      <w:proofErr w:type="spellEnd"/>
      <w:r w:rsidRPr="006D7D72">
        <w:rPr>
          <w:sz w:val="20"/>
          <w:szCs w:val="20"/>
        </w:rPr>
        <w:t xml:space="preserve"> ‘programmed cell death</w:t>
      </w:r>
    </w:p>
    <w:p w:rsidR="00B81248" w:rsidRPr="006D7D72" w:rsidRDefault="009A7CD5" w:rsidP="00872AE2">
      <w:pPr>
        <w:pStyle w:val="Iconstext"/>
        <w:rPr>
          <w:b/>
          <w:color w:val="008080"/>
          <w:sz w:val="20"/>
          <w:szCs w:val="20"/>
        </w:rPr>
      </w:pPr>
      <w:r w:rsidRPr="006D7D72">
        <w:rPr>
          <w:b/>
          <w:color w:val="008080"/>
          <w:sz w:val="20"/>
          <w:szCs w:val="20"/>
        </w:rPr>
        <w:t xml:space="preserve">Question 2: </w:t>
      </w:r>
      <w:r w:rsidR="00B81248" w:rsidRPr="006D7D72">
        <w:rPr>
          <w:color w:val="008080"/>
          <w:sz w:val="20"/>
          <w:szCs w:val="20"/>
        </w:rPr>
        <w:t>In the term page for ‘apoptosis’ how many databases have cross-references for this term?</w:t>
      </w:r>
    </w:p>
    <w:p w:rsidR="00D12108" w:rsidRPr="009A7CD5" w:rsidRDefault="00D12108" w:rsidP="00872AE2">
      <w:pPr>
        <w:pStyle w:val="Iconstext"/>
        <w:rPr>
          <w:sz w:val="20"/>
          <w:szCs w:val="20"/>
        </w:rPr>
      </w:pPr>
      <w:r w:rsidRPr="009A7CD5">
        <w:rPr>
          <w:b/>
          <w:sz w:val="20"/>
          <w:szCs w:val="20"/>
        </w:rPr>
        <w:t>Answer</w:t>
      </w:r>
      <w:r w:rsidR="001D2854" w:rsidRPr="009A7CD5">
        <w:rPr>
          <w:b/>
          <w:sz w:val="20"/>
          <w:szCs w:val="20"/>
        </w:rPr>
        <w:t xml:space="preserve"> </w:t>
      </w:r>
      <w:r w:rsidR="009A7CD5">
        <w:rPr>
          <w:b/>
          <w:sz w:val="20"/>
          <w:szCs w:val="20"/>
        </w:rPr>
        <w:t>2</w:t>
      </w:r>
      <w:r w:rsidR="00B81248" w:rsidRPr="009A7CD5">
        <w:rPr>
          <w:b/>
          <w:sz w:val="20"/>
          <w:szCs w:val="20"/>
        </w:rPr>
        <w:t xml:space="preserve">: </w:t>
      </w:r>
      <w:r w:rsidR="006D7D72">
        <w:rPr>
          <w:b/>
          <w:sz w:val="20"/>
          <w:szCs w:val="20"/>
        </w:rPr>
        <w:tab/>
      </w:r>
      <w:r w:rsidR="00D268EF" w:rsidRPr="009A7CD5">
        <w:rPr>
          <w:sz w:val="20"/>
          <w:szCs w:val="20"/>
        </w:rPr>
        <w:t>Two</w:t>
      </w:r>
      <w:r w:rsidR="00B81248" w:rsidRPr="009A7CD5">
        <w:rPr>
          <w:sz w:val="20"/>
          <w:szCs w:val="20"/>
        </w:rPr>
        <w:t xml:space="preserve">; </w:t>
      </w:r>
      <w:proofErr w:type="spellStart"/>
      <w:r w:rsidR="00B81248" w:rsidRPr="009A7CD5">
        <w:rPr>
          <w:sz w:val="20"/>
          <w:szCs w:val="20"/>
        </w:rPr>
        <w:t>InterPro</w:t>
      </w:r>
      <w:proofErr w:type="spellEnd"/>
      <w:r w:rsidR="00B81248" w:rsidRPr="009A7CD5">
        <w:rPr>
          <w:sz w:val="20"/>
          <w:szCs w:val="20"/>
        </w:rPr>
        <w:t xml:space="preserve"> and Wikipedia</w:t>
      </w:r>
    </w:p>
    <w:p w:rsidR="00D268EF" w:rsidRPr="006D7D72" w:rsidRDefault="00D268EF" w:rsidP="00D268EF">
      <w:pPr>
        <w:pStyle w:val="Iconstext"/>
        <w:rPr>
          <w:color w:val="008080"/>
          <w:sz w:val="20"/>
          <w:szCs w:val="20"/>
        </w:rPr>
      </w:pPr>
      <w:proofErr w:type="gramStart"/>
      <w:r w:rsidRPr="006D7D72">
        <w:rPr>
          <w:b/>
          <w:color w:val="008080"/>
          <w:sz w:val="20"/>
          <w:szCs w:val="20"/>
        </w:rPr>
        <w:t xml:space="preserve">Question 2: </w:t>
      </w:r>
      <w:r w:rsidRPr="006D7D72">
        <w:rPr>
          <w:color w:val="008080"/>
          <w:sz w:val="20"/>
          <w:szCs w:val="20"/>
        </w:rPr>
        <w:t>How many ‘</w:t>
      </w:r>
      <w:proofErr w:type="spellStart"/>
      <w:r w:rsidRPr="006D7D72">
        <w:rPr>
          <w:color w:val="008080"/>
          <w:sz w:val="20"/>
          <w:szCs w:val="20"/>
        </w:rPr>
        <w:t>part_of</w:t>
      </w:r>
      <w:proofErr w:type="spellEnd"/>
      <w:r w:rsidRPr="006D7D72">
        <w:rPr>
          <w:color w:val="008080"/>
          <w:sz w:val="20"/>
          <w:szCs w:val="20"/>
        </w:rPr>
        <w:t>’ child terms does ‘apoptosis’ have?</w:t>
      </w:r>
      <w:proofErr w:type="gramEnd"/>
    </w:p>
    <w:p w:rsidR="00D268EF" w:rsidRPr="009A7CD5" w:rsidRDefault="00D268EF" w:rsidP="00872AE2">
      <w:pPr>
        <w:pStyle w:val="Iconstext"/>
        <w:rPr>
          <w:sz w:val="20"/>
          <w:szCs w:val="20"/>
        </w:rPr>
      </w:pPr>
      <w:r w:rsidRPr="009A7CD5">
        <w:rPr>
          <w:b/>
          <w:sz w:val="20"/>
          <w:szCs w:val="20"/>
        </w:rPr>
        <w:t>Answer 2:</w:t>
      </w:r>
      <w:r w:rsidR="00906498" w:rsidRPr="009A7CD5">
        <w:rPr>
          <w:sz w:val="20"/>
          <w:szCs w:val="20"/>
        </w:rPr>
        <w:t xml:space="preserve"> Five;</w:t>
      </w:r>
    </w:p>
    <w:p w:rsidR="00D268EF" w:rsidRPr="009A7CD5" w:rsidRDefault="00D268EF" w:rsidP="006D7D72">
      <w:pPr>
        <w:pStyle w:val="Iconstext"/>
        <w:ind w:left="720" w:firstLine="720"/>
        <w:rPr>
          <w:sz w:val="20"/>
          <w:szCs w:val="20"/>
        </w:rPr>
      </w:pPr>
      <w:r w:rsidRPr="009A7CD5">
        <w:rPr>
          <w:sz w:val="20"/>
          <w:szCs w:val="20"/>
        </w:rPr>
        <w:t>GO</w:t>
      </w:r>
      <w:proofErr w:type="gramStart"/>
      <w:r w:rsidRPr="009A7CD5">
        <w:rPr>
          <w:sz w:val="20"/>
          <w:szCs w:val="20"/>
        </w:rPr>
        <w:t>:0070782</w:t>
      </w:r>
      <w:proofErr w:type="gramEnd"/>
      <w:r w:rsidRPr="009A7CD5">
        <w:rPr>
          <w:sz w:val="20"/>
          <w:szCs w:val="20"/>
        </w:rPr>
        <w:t xml:space="preserve"> </w:t>
      </w:r>
      <w:r w:rsidR="006D7D72">
        <w:rPr>
          <w:sz w:val="20"/>
          <w:szCs w:val="20"/>
        </w:rPr>
        <w:tab/>
      </w:r>
      <w:proofErr w:type="spellStart"/>
      <w:r w:rsidRPr="009A7CD5">
        <w:rPr>
          <w:sz w:val="20"/>
          <w:szCs w:val="20"/>
        </w:rPr>
        <w:t>phosphatidylserine</w:t>
      </w:r>
      <w:proofErr w:type="spellEnd"/>
      <w:r w:rsidRPr="009A7CD5">
        <w:rPr>
          <w:sz w:val="20"/>
          <w:szCs w:val="20"/>
        </w:rPr>
        <w:t xml:space="preserve"> exposure on apoptotic cell surface</w:t>
      </w:r>
    </w:p>
    <w:p w:rsidR="00D268EF" w:rsidRPr="009A7CD5" w:rsidRDefault="00D268EF" w:rsidP="006D7D72">
      <w:pPr>
        <w:pStyle w:val="Iconstext"/>
        <w:ind w:left="720" w:firstLine="720"/>
        <w:rPr>
          <w:sz w:val="20"/>
          <w:szCs w:val="20"/>
        </w:rPr>
      </w:pPr>
      <w:r w:rsidRPr="009A7CD5">
        <w:rPr>
          <w:sz w:val="20"/>
          <w:szCs w:val="20"/>
        </w:rPr>
        <w:t>GO</w:t>
      </w:r>
      <w:proofErr w:type="gramStart"/>
      <w:r w:rsidRPr="009A7CD5">
        <w:rPr>
          <w:sz w:val="20"/>
          <w:szCs w:val="20"/>
        </w:rPr>
        <w:t>:0006919</w:t>
      </w:r>
      <w:proofErr w:type="gramEnd"/>
      <w:r w:rsidRPr="009A7CD5">
        <w:rPr>
          <w:sz w:val="20"/>
          <w:szCs w:val="20"/>
        </w:rPr>
        <w:t xml:space="preserve"> </w:t>
      </w:r>
      <w:r w:rsidR="006D7D72">
        <w:rPr>
          <w:sz w:val="20"/>
          <w:szCs w:val="20"/>
        </w:rPr>
        <w:tab/>
      </w:r>
      <w:r w:rsidRPr="009A7CD5">
        <w:rPr>
          <w:sz w:val="20"/>
          <w:szCs w:val="20"/>
        </w:rPr>
        <w:t xml:space="preserve">activation of </w:t>
      </w:r>
      <w:proofErr w:type="spellStart"/>
      <w:r w:rsidRPr="009A7CD5">
        <w:rPr>
          <w:sz w:val="20"/>
          <w:szCs w:val="20"/>
        </w:rPr>
        <w:t>caspase</w:t>
      </w:r>
      <w:proofErr w:type="spellEnd"/>
      <w:r w:rsidRPr="009A7CD5">
        <w:rPr>
          <w:sz w:val="20"/>
          <w:szCs w:val="20"/>
        </w:rPr>
        <w:t xml:space="preserve"> activity</w:t>
      </w:r>
    </w:p>
    <w:p w:rsidR="00D268EF" w:rsidRPr="009A7CD5" w:rsidRDefault="00D268EF" w:rsidP="006D7D72">
      <w:pPr>
        <w:pStyle w:val="Iconstext"/>
        <w:ind w:left="720" w:firstLine="720"/>
        <w:rPr>
          <w:sz w:val="20"/>
          <w:szCs w:val="20"/>
        </w:rPr>
      </w:pPr>
      <w:r w:rsidRPr="009A7CD5">
        <w:rPr>
          <w:sz w:val="20"/>
          <w:szCs w:val="20"/>
        </w:rPr>
        <w:t>GO</w:t>
      </w:r>
      <w:proofErr w:type="gramStart"/>
      <w:r w:rsidRPr="009A7CD5">
        <w:rPr>
          <w:sz w:val="20"/>
          <w:szCs w:val="20"/>
        </w:rPr>
        <w:t>:0006921</w:t>
      </w:r>
      <w:proofErr w:type="gramEnd"/>
      <w:r w:rsidRPr="009A7CD5">
        <w:rPr>
          <w:sz w:val="20"/>
          <w:szCs w:val="20"/>
        </w:rPr>
        <w:t xml:space="preserve"> </w:t>
      </w:r>
      <w:r w:rsidR="006D7D72">
        <w:rPr>
          <w:sz w:val="20"/>
          <w:szCs w:val="20"/>
        </w:rPr>
        <w:tab/>
      </w:r>
      <w:r w:rsidRPr="009A7CD5">
        <w:rPr>
          <w:sz w:val="20"/>
          <w:szCs w:val="20"/>
        </w:rPr>
        <w:t>cellular component disassembly involved in apoptosis</w:t>
      </w:r>
    </w:p>
    <w:p w:rsidR="00D268EF" w:rsidRPr="009A7CD5" w:rsidRDefault="00D268EF" w:rsidP="006D7D72">
      <w:pPr>
        <w:pStyle w:val="Iconstext"/>
        <w:ind w:left="720" w:firstLine="720"/>
        <w:rPr>
          <w:sz w:val="20"/>
          <w:szCs w:val="20"/>
        </w:rPr>
      </w:pPr>
      <w:r w:rsidRPr="009A7CD5">
        <w:rPr>
          <w:sz w:val="20"/>
          <w:szCs w:val="20"/>
        </w:rPr>
        <w:t>GO</w:t>
      </w:r>
      <w:proofErr w:type="gramStart"/>
      <w:r w:rsidRPr="009A7CD5">
        <w:rPr>
          <w:sz w:val="20"/>
          <w:szCs w:val="20"/>
        </w:rPr>
        <w:t>:0008633</w:t>
      </w:r>
      <w:proofErr w:type="gramEnd"/>
      <w:r w:rsidRPr="009A7CD5">
        <w:rPr>
          <w:sz w:val="20"/>
          <w:szCs w:val="20"/>
        </w:rPr>
        <w:t xml:space="preserve"> </w:t>
      </w:r>
      <w:r w:rsidR="006D7D72">
        <w:rPr>
          <w:sz w:val="20"/>
          <w:szCs w:val="20"/>
        </w:rPr>
        <w:tab/>
      </w:r>
      <w:r w:rsidRPr="009A7CD5">
        <w:rPr>
          <w:sz w:val="20"/>
          <w:szCs w:val="20"/>
        </w:rPr>
        <w:t>activation of pro-apoptotic gene products</w:t>
      </w:r>
    </w:p>
    <w:p w:rsidR="009E5C54" w:rsidRDefault="00D268EF" w:rsidP="009E5C54">
      <w:pPr>
        <w:pStyle w:val="Iconstext"/>
        <w:ind w:left="720" w:firstLine="720"/>
        <w:rPr>
          <w:sz w:val="20"/>
          <w:szCs w:val="20"/>
        </w:rPr>
      </w:pPr>
      <w:r w:rsidRPr="009A7CD5">
        <w:rPr>
          <w:sz w:val="20"/>
          <w:szCs w:val="20"/>
        </w:rPr>
        <w:t>GO</w:t>
      </w:r>
      <w:proofErr w:type="gramStart"/>
      <w:r w:rsidRPr="009A7CD5">
        <w:rPr>
          <w:sz w:val="20"/>
          <w:szCs w:val="20"/>
        </w:rPr>
        <w:t>:0008637</w:t>
      </w:r>
      <w:proofErr w:type="gramEnd"/>
      <w:r w:rsidRPr="009A7CD5">
        <w:rPr>
          <w:sz w:val="20"/>
          <w:szCs w:val="20"/>
        </w:rPr>
        <w:t xml:space="preserve"> </w:t>
      </w:r>
      <w:r w:rsidR="006D7D72">
        <w:rPr>
          <w:sz w:val="20"/>
          <w:szCs w:val="20"/>
        </w:rPr>
        <w:tab/>
      </w:r>
      <w:r w:rsidRPr="009A7CD5">
        <w:rPr>
          <w:sz w:val="20"/>
          <w:szCs w:val="20"/>
        </w:rPr>
        <w:t>apoptotic mitochondrial changes.</w:t>
      </w:r>
      <w:bookmarkStart w:id="90" w:name="_Toc277161610"/>
      <w:bookmarkStart w:id="91" w:name="_Toc277161959"/>
      <w:bookmarkStart w:id="92" w:name="_Toc264971704"/>
      <w:bookmarkStart w:id="93" w:name="_Toc264971780"/>
      <w:bookmarkStart w:id="94" w:name="_Toc264972282"/>
      <w:bookmarkStart w:id="95" w:name="_Toc264976836"/>
      <w:bookmarkStart w:id="96" w:name="_Toc264977036"/>
      <w:bookmarkStart w:id="97" w:name="_Toc264977256"/>
      <w:bookmarkStart w:id="98" w:name="_Toc265073706"/>
    </w:p>
    <w:p w:rsidR="009E5C54" w:rsidRPr="009E5C54" w:rsidRDefault="009E5C54" w:rsidP="009E5C54">
      <w:pPr>
        <w:pStyle w:val="Iconstext"/>
        <w:ind w:left="720" w:firstLine="720"/>
        <w:rPr>
          <w:sz w:val="20"/>
          <w:szCs w:val="20"/>
        </w:rPr>
      </w:pPr>
    </w:p>
    <w:p w:rsidR="00B81248" w:rsidRPr="009E5C54" w:rsidRDefault="00B81248" w:rsidP="00B81248">
      <w:pPr>
        <w:pStyle w:val="Heading2"/>
        <w:rPr>
          <w:b/>
          <w:sz w:val="24"/>
          <w:szCs w:val="24"/>
        </w:rPr>
      </w:pPr>
      <w:r w:rsidRPr="009E5C54">
        <w:rPr>
          <w:b/>
          <w:sz w:val="24"/>
          <w:szCs w:val="24"/>
        </w:rPr>
        <w:t xml:space="preserve">Exercise 2 answers: </w:t>
      </w:r>
      <w:bookmarkEnd w:id="90"/>
      <w:bookmarkEnd w:id="91"/>
      <w:r w:rsidR="006D7D72" w:rsidRPr="009E5C54">
        <w:rPr>
          <w:b/>
          <w:sz w:val="24"/>
          <w:szCs w:val="24"/>
        </w:rPr>
        <w:t xml:space="preserve">Searching for GO annotations in </w:t>
      </w:r>
      <w:proofErr w:type="spellStart"/>
      <w:r w:rsidR="006D7D72" w:rsidRPr="009E5C54">
        <w:rPr>
          <w:b/>
          <w:sz w:val="24"/>
          <w:szCs w:val="24"/>
        </w:rPr>
        <w:t>QuickGO</w:t>
      </w:r>
      <w:proofErr w:type="spellEnd"/>
      <w:r w:rsidR="006D7D72" w:rsidRPr="009E5C54">
        <w:rPr>
          <w:b/>
          <w:sz w:val="24"/>
          <w:szCs w:val="24"/>
        </w:rPr>
        <w:t xml:space="preserve"> using a GO term.</w:t>
      </w:r>
    </w:p>
    <w:p w:rsidR="00B81248" w:rsidRDefault="00A8125D" w:rsidP="00B81248">
      <w:pPr>
        <w:pStyle w:val="Iconstext"/>
        <w:rPr>
          <w:sz w:val="20"/>
          <w:szCs w:val="20"/>
        </w:rPr>
      </w:pPr>
      <w:r w:rsidRPr="009A7CD5">
        <w:rPr>
          <w:noProof/>
          <w:sz w:val="20"/>
          <w:szCs w:val="20"/>
          <w:lang w:eastAsia="en-GB"/>
        </w:rPr>
        <w:drawing>
          <wp:inline distT="0" distB="0" distL="0" distR="0">
            <wp:extent cx="241300" cy="241300"/>
            <wp:effectExtent l="0" t="0" r="12700" b="12700"/>
            <wp:docPr id="66" name="Picture 5"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wer"/>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906498" w:rsidRPr="009A7CD5">
        <w:rPr>
          <w:noProof/>
          <w:sz w:val="20"/>
          <w:szCs w:val="20"/>
          <w:lang w:eastAsia="en-GB"/>
        </w:rPr>
        <w:t xml:space="preserve"> </w:t>
      </w:r>
    </w:p>
    <w:p w:rsidR="006D7D72" w:rsidRDefault="006D7D72" w:rsidP="006D7D72">
      <w:pPr>
        <w:pStyle w:val="Iconstext"/>
        <w:rPr>
          <w:color w:val="008080"/>
          <w:sz w:val="20"/>
          <w:szCs w:val="20"/>
        </w:rPr>
      </w:pPr>
      <w:r w:rsidRPr="006D7D72">
        <w:rPr>
          <w:b/>
          <w:color w:val="008080"/>
          <w:sz w:val="20"/>
          <w:szCs w:val="20"/>
        </w:rPr>
        <w:t>Question 1:</w:t>
      </w:r>
      <w:r w:rsidRPr="006D7D72">
        <w:rPr>
          <w:color w:val="008080"/>
          <w:sz w:val="20"/>
          <w:szCs w:val="20"/>
        </w:rPr>
        <w:t xml:space="preserve"> </w:t>
      </w:r>
      <w:r>
        <w:rPr>
          <w:color w:val="008080"/>
          <w:sz w:val="20"/>
          <w:szCs w:val="20"/>
        </w:rPr>
        <w:t>How many annotations are there to ‘nurse cell apoptosis’?</w:t>
      </w:r>
    </w:p>
    <w:p w:rsidR="006D7D72" w:rsidRPr="009A7CD5" w:rsidRDefault="006D7D72" w:rsidP="006D7D72">
      <w:pPr>
        <w:pStyle w:val="Iconstext"/>
        <w:rPr>
          <w:sz w:val="20"/>
          <w:szCs w:val="20"/>
        </w:rPr>
      </w:pPr>
      <w:r w:rsidRPr="009A7CD5">
        <w:rPr>
          <w:b/>
          <w:sz w:val="20"/>
          <w:szCs w:val="20"/>
        </w:rPr>
        <w:t xml:space="preserve">Answer 1: </w:t>
      </w:r>
      <w:r>
        <w:rPr>
          <w:b/>
          <w:sz w:val="20"/>
          <w:szCs w:val="20"/>
        </w:rPr>
        <w:tab/>
      </w:r>
      <w:r w:rsidRPr="009A7CD5">
        <w:rPr>
          <w:sz w:val="20"/>
          <w:szCs w:val="20"/>
        </w:rPr>
        <w:t>2</w:t>
      </w:r>
      <w:r>
        <w:rPr>
          <w:sz w:val="20"/>
          <w:szCs w:val="20"/>
        </w:rPr>
        <w:t>4</w:t>
      </w:r>
      <w:r w:rsidRPr="009A7CD5">
        <w:rPr>
          <w:sz w:val="20"/>
          <w:szCs w:val="20"/>
        </w:rPr>
        <w:t xml:space="preserve"> annotations</w:t>
      </w:r>
    </w:p>
    <w:p w:rsidR="006D7D72" w:rsidRDefault="006D7D72" w:rsidP="006D7D72">
      <w:pPr>
        <w:pStyle w:val="Iconstext"/>
        <w:rPr>
          <w:color w:val="008080"/>
          <w:sz w:val="20"/>
          <w:szCs w:val="20"/>
        </w:rPr>
      </w:pPr>
      <w:r w:rsidRPr="006D7D72">
        <w:rPr>
          <w:b/>
          <w:color w:val="008080"/>
          <w:sz w:val="20"/>
          <w:szCs w:val="20"/>
        </w:rPr>
        <w:t xml:space="preserve">Question </w:t>
      </w:r>
      <w:r>
        <w:rPr>
          <w:b/>
          <w:color w:val="008080"/>
          <w:sz w:val="20"/>
          <w:szCs w:val="20"/>
        </w:rPr>
        <w:t>2</w:t>
      </w:r>
      <w:r w:rsidRPr="006D7D72">
        <w:rPr>
          <w:b/>
          <w:color w:val="008080"/>
          <w:sz w:val="20"/>
          <w:szCs w:val="20"/>
        </w:rPr>
        <w:t>:</w:t>
      </w:r>
      <w:r w:rsidRPr="006D7D72">
        <w:rPr>
          <w:color w:val="008080"/>
          <w:sz w:val="20"/>
          <w:szCs w:val="20"/>
        </w:rPr>
        <w:t xml:space="preserve"> </w:t>
      </w:r>
      <w:r>
        <w:rPr>
          <w:color w:val="008080"/>
          <w:sz w:val="20"/>
          <w:szCs w:val="20"/>
        </w:rPr>
        <w:t>Which organism do the annotated proteins come from?</w:t>
      </w:r>
    </w:p>
    <w:p w:rsidR="006D7D72" w:rsidRPr="006D7D72" w:rsidRDefault="006D7D72" w:rsidP="006D7D72">
      <w:pPr>
        <w:pStyle w:val="Iconstext"/>
        <w:rPr>
          <w:sz w:val="20"/>
          <w:szCs w:val="20"/>
        </w:rPr>
      </w:pPr>
      <w:r w:rsidRPr="006D7D72">
        <w:rPr>
          <w:b/>
          <w:sz w:val="20"/>
          <w:szCs w:val="20"/>
        </w:rPr>
        <w:t>Answer 2:</w:t>
      </w:r>
      <w:r w:rsidRPr="006D7D72">
        <w:rPr>
          <w:sz w:val="20"/>
          <w:szCs w:val="20"/>
        </w:rPr>
        <w:tab/>
      </w:r>
      <w:r w:rsidRPr="006D7D72">
        <w:rPr>
          <w:i/>
          <w:sz w:val="20"/>
          <w:szCs w:val="20"/>
        </w:rPr>
        <w:t xml:space="preserve">Drosophila </w:t>
      </w:r>
      <w:proofErr w:type="spellStart"/>
      <w:r w:rsidRPr="006D7D72">
        <w:rPr>
          <w:i/>
          <w:sz w:val="20"/>
          <w:szCs w:val="20"/>
        </w:rPr>
        <w:t>melanogaster</w:t>
      </w:r>
      <w:proofErr w:type="spellEnd"/>
      <w:r w:rsidRPr="006D7D72">
        <w:rPr>
          <w:sz w:val="20"/>
          <w:szCs w:val="20"/>
        </w:rPr>
        <w:t xml:space="preserve"> (Fruit fly)</w:t>
      </w:r>
    </w:p>
    <w:p w:rsidR="006D7D72" w:rsidRDefault="006D7D72" w:rsidP="006D7D72">
      <w:pPr>
        <w:pStyle w:val="Iconstext"/>
        <w:rPr>
          <w:color w:val="008080"/>
          <w:sz w:val="20"/>
          <w:szCs w:val="20"/>
        </w:rPr>
      </w:pPr>
      <w:r w:rsidRPr="006D7D72">
        <w:rPr>
          <w:b/>
          <w:color w:val="008080"/>
          <w:sz w:val="20"/>
          <w:szCs w:val="20"/>
        </w:rPr>
        <w:t xml:space="preserve">Question </w:t>
      </w:r>
      <w:r>
        <w:rPr>
          <w:b/>
          <w:color w:val="008080"/>
          <w:sz w:val="20"/>
          <w:szCs w:val="20"/>
        </w:rPr>
        <w:t>3</w:t>
      </w:r>
      <w:r w:rsidRPr="006D7D72">
        <w:rPr>
          <w:b/>
          <w:color w:val="008080"/>
          <w:sz w:val="20"/>
          <w:szCs w:val="20"/>
        </w:rPr>
        <w:t>:</w:t>
      </w:r>
      <w:r w:rsidRPr="006D7D72">
        <w:rPr>
          <w:color w:val="008080"/>
          <w:sz w:val="20"/>
          <w:szCs w:val="20"/>
        </w:rPr>
        <w:t xml:space="preserve"> </w:t>
      </w:r>
      <w:r>
        <w:rPr>
          <w:color w:val="008080"/>
          <w:sz w:val="20"/>
          <w:szCs w:val="20"/>
        </w:rPr>
        <w:t xml:space="preserve">Which gene products are </w:t>
      </w:r>
      <w:r w:rsidRPr="006D7D72">
        <w:rPr>
          <w:color w:val="008080"/>
          <w:sz w:val="20"/>
          <w:szCs w:val="20"/>
          <w:u w:val="single"/>
        </w:rPr>
        <w:t>not</w:t>
      </w:r>
      <w:r>
        <w:rPr>
          <w:color w:val="008080"/>
          <w:sz w:val="20"/>
          <w:szCs w:val="20"/>
        </w:rPr>
        <w:t xml:space="preserve"> involved in ‘nurse cell apoptosis’?</w:t>
      </w:r>
    </w:p>
    <w:p w:rsidR="006D7D72" w:rsidRPr="006D7D72" w:rsidRDefault="006D7D72" w:rsidP="006D7D72">
      <w:pPr>
        <w:pStyle w:val="Iconstext"/>
        <w:rPr>
          <w:sz w:val="20"/>
          <w:szCs w:val="20"/>
        </w:rPr>
      </w:pPr>
      <w:r w:rsidRPr="006D7D72">
        <w:rPr>
          <w:b/>
          <w:sz w:val="20"/>
          <w:szCs w:val="20"/>
        </w:rPr>
        <w:t>Answer 3:</w:t>
      </w:r>
      <w:r w:rsidRPr="006D7D72">
        <w:rPr>
          <w:sz w:val="20"/>
          <w:szCs w:val="20"/>
        </w:rPr>
        <w:t xml:space="preserve"> </w:t>
      </w:r>
      <w:r w:rsidRPr="006D7D72">
        <w:rPr>
          <w:sz w:val="20"/>
          <w:szCs w:val="20"/>
        </w:rPr>
        <w:tab/>
        <w:t>W</w:t>
      </w:r>
      <w:r>
        <w:rPr>
          <w:sz w:val="20"/>
          <w:szCs w:val="20"/>
        </w:rPr>
        <w:t xml:space="preserve"> (Wrinkled)</w:t>
      </w:r>
      <w:r w:rsidRPr="006D7D72">
        <w:rPr>
          <w:sz w:val="20"/>
          <w:szCs w:val="20"/>
        </w:rPr>
        <w:t xml:space="preserve">, </w:t>
      </w:r>
      <w:proofErr w:type="spellStart"/>
      <w:r w:rsidRPr="006D7D72">
        <w:rPr>
          <w:sz w:val="20"/>
          <w:szCs w:val="20"/>
        </w:rPr>
        <w:t>rpr</w:t>
      </w:r>
      <w:proofErr w:type="spellEnd"/>
      <w:r>
        <w:rPr>
          <w:sz w:val="20"/>
          <w:szCs w:val="20"/>
        </w:rPr>
        <w:t xml:space="preserve"> (Reaper)</w:t>
      </w:r>
      <w:r w:rsidRPr="006D7D72">
        <w:rPr>
          <w:sz w:val="20"/>
          <w:szCs w:val="20"/>
        </w:rPr>
        <w:t>, grim</w:t>
      </w:r>
      <w:r>
        <w:rPr>
          <w:sz w:val="20"/>
          <w:szCs w:val="20"/>
        </w:rPr>
        <w:t xml:space="preserve"> (Grim)</w:t>
      </w:r>
    </w:p>
    <w:p w:rsidR="006D7D72" w:rsidRPr="009E5C54" w:rsidRDefault="006D7D72" w:rsidP="006D7D72">
      <w:pPr>
        <w:pStyle w:val="Heading2"/>
        <w:rPr>
          <w:b/>
          <w:sz w:val="24"/>
          <w:szCs w:val="24"/>
        </w:rPr>
      </w:pPr>
      <w:r w:rsidRPr="009E5C54">
        <w:rPr>
          <w:b/>
          <w:sz w:val="24"/>
          <w:szCs w:val="24"/>
        </w:rPr>
        <w:t xml:space="preserve">Exercise 3 answers: Searching for GO annotations in </w:t>
      </w:r>
      <w:proofErr w:type="spellStart"/>
      <w:r w:rsidRPr="009E5C54">
        <w:rPr>
          <w:b/>
          <w:sz w:val="24"/>
          <w:szCs w:val="24"/>
        </w:rPr>
        <w:t>QuickGO</w:t>
      </w:r>
      <w:proofErr w:type="spellEnd"/>
      <w:r w:rsidRPr="009E5C54">
        <w:rPr>
          <w:b/>
          <w:sz w:val="24"/>
          <w:szCs w:val="24"/>
        </w:rPr>
        <w:t xml:space="preserve"> using a protein identifier.</w:t>
      </w:r>
    </w:p>
    <w:p w:rsidR="006D7D72" w:rsidRPr="006D7D72" w:rsidRDefault="006D7D72" w:rsidP="00B81248">
      <w:pPr>
        <w:pStyle w:val="Iconstext"/>
        <w:rPr>
          <w:sz w:val="20"/>
          <w:szCs w:val="20"/>
        </w:rPr>
      </w:pPr>
      <w:r w:rsidRPr="009A7CD5">
        <w:rPr>
          <w:noProof/>
          <w:sz w:val="20"/>
          <w:szCs w:val="20"/>
          <w:lang w:eastAsia="en-GB"/>
        </w:rPr>
        <w:drawing>
          <wp:inline distT="0" distB="0" distL="0" distR="0">
            <wp:extent cx="241300" cy="241300"/>
            <wp:effectExtent l="0" t="0" r="12700" b="12700"/>
            <wp:docPr id="57383" name="Picture 5"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wer"/>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Pr="009A7CD5">
        <w:rPr>
          <w:noProof/>
          <w:sz w:val="20"/>
          <w:szCs w:val="20"/>
          <w:lang w:eastAsia="en-GB"/>
        </w:rPr>
        <w:t xml:space="preserve"> </w:t>
      </w:r>
    </w:p>
    <w:p w:rsidR="00B81248" w:rsidRPr="006D7D72" w:rsidRDefault="00B81248" w:rsidP="00B81248">
      <w:pPr>
        <w:pStyle w:val="Iconstext"/>
        <w:rPr>
          <w:i/>
          <w:color w:val="008080"/>
          <w:sz w:val="20"/>
          <w:szCs w:val="20"/>
        </w:rPr>
      </w:pPr>
      <w:r w:rsidRPr="006D7D72">
        <w:rPr>
          <w:b/>
          <w:color w:val="008080"/>
          <w:sz w:val="20"/>
          <w:szCs w:val="20"/>
        </w:rPr>
        <w:t>Question 1:</w:t>
      </w:r>
      <w:r w:rsidRPr="006D7D72">
        <w:rPr>
          <w:color w:val="008080"/>
          <w:sz w:val="20"/>
          <w:szCs w:val="20"/>
        </w:rPr>
        <w:t xml:space="preserve"> How many annotations in total does human THOC4 have? </w:t>
      </w:r>
      <w:r w:rsidRPr="006D7D72">
        <w:rPr>
          <w:i/>
          <w:color w:val="008080"/>
          <w:sz w:val="20"/>
          <w:szCs w:val="20"/>
        </w:rPr>
        <w:t>Clue: Look for the ‘Results’ display.</w:t>
      </w:r>
    </w:p>
    <w:p w:rsidR="00B81248" w:rsidRPr="009A7CD5" w:rsidRDefault="00B81248" w:rsidP="00B81248">
      <w:pPr>
        <w:pStyle w:val="Iconstext"/>
        <w:rPr>
          <w:sz w:val="20"/>
          <w:szCs w:val="20"/>
        </w:rPr>
      </w:pPr>
      <w:r w:rsidRPr="009A7CD5">
        <w:rPr>
          <w:b/>
          <w:sz w:val="20"/>
          <w:szCs w:val="20"/>
        </w:rPr>
        <w:t xml:space="preserve">Answer 1: </w:t>
      </w:r>
      <w:r w:rsidR="009E5C54">
        <w:rPr>
          <w:b/>
          <w:sz w:val="20"/>
          <w:szCs w:val="20"/>
        </w:rPr>
        <w:tab/>
      </w:r>
      <w:r w:rsidR="006D7D72">
        <w:rPr>
          <w:sz w:val="20"/>
          <w:szCs w:val="20"/>
        </w:rPr>
        <w:t>64</w:t>
      </w:r>
      <w:r w:rsidR="00906498" w:rsidRPr="009A7CD5">
        <w:rPr>
          <w:sz w:val="20"/>
          <w:szCs w:val="20"/>
        </w:rPr>
        <w:t xml:space="preserve"> annotations</w:t>
      </w:r>
    </w:p>
    <w:p w:rsidR="00B81248" w:rsidRPr="006D7D72" w:rsidRDefault="00B81248" w:rsidP="00B81248">
      <w:pPr>
        <w:pStyle w:val="Iconstext"/>
        <w:rPr>
          <w:i/>
          <w:color w:val="008080"/>
          <w:sz w:val="20"/>
          <w:szCs w:val="20"/>
        </w:rPr>
      </w:pPr>
      <w:r w:rsidRPr="006D7D72">
        <w:rPr>
          <w:b/>
          <w:color w:val="008080"/>
          <w:sz w:val="20"/>
          <w:szCs w:val="20"/>
        </w:rPr>
        <w:t>Question 2:</w:t>
      </w:r>
      <w:r w:rsidRPr="006D7D72">
        <w:rPr>
          <w:color w:val="008080"/>
          <w:sz w:val="20"/>
          <w:szCs w:val="20"/>
        </w:rPr>
        <w:t xml:space="preserve"> What is the parent term of ‘RNA splicing’? </w:t>
      </w:r>
      <w:r w:rsidRPr="006D7D72">
        <w:rPr>
          <w:i/>
          <w:color w:val="008080"/>
          <w:sz w:val="20"/>
          <w:szCs w:val="20"/>
        </w:rPr>
        <w:t xml:space="preserve">Clue: Click on the GO ID </w:t>
      </w:r>
      <w:r w:rsidR="00173664" w:rsidRPr="006D7D72">
        <w:rPr>
          <w:i/>
          <w:color w:val="008080"/>
          <w:sz w:val="20"/>
          <w:szCs w:val="20"/>
        </w:rPr>
        <w:t>accompanying</w:t>
      </w:r>
      <w:r w:rsidRPr="006D7D72">
        <w:rPr>
          <w:i/>
          <w:color w:val="008080"/>
          <w:sz w:val="20"/>
          <w:szCs w:val="20"/>
        </w:rPr>
        <w:t xml:space="preserve"> this term.</w:t>
      </w:r>
    </w:p>
    <w:p w:rsidR="00B81248" w:rsidRPr="009A7CD5" w:rsidRDefault="00B81248" w:rsidP="00B81248">
      <w:pPr>
        <w:pStyle w:val="Iconstext"/>
        <w:rPr>
          <w:sz w:val="20"/>
          <w:szCs w:val="20"/>
        </w:rPr>
      </w:pPr>
      <w:r w:rsidRPr="009A7CD5">
        <w:rPr>
          <w:b/>
          <w:sz w:val="20"/>
          <w:szCs w:val="20"/>
        </w:rPr>
        <w:t xml:space="preserve">Answer 2: </w:t>
      </w:r>
      <w:r w:rsidR="009E5C54">
        <w:rPr>
          <w:b/>
          <w:sz w:val="20"/>
          <w:szCs w:val="20"/>
        </w:rPr>
        <w:tab/>
      </w:r>
      <w:r w:rsidRPr="009A7CD5">
        <w:rPr>
          <w:sz w:val="20"/>
          <w:szCs w:val="20"/>
        </w:rPr>
        <w:t>‘RNA processing’.</w:t>
      </w:r>
    </w:p>
    <w:p w:rsidR="001003CF" w:rsidRPr="006D7D72" w:rsidRDefault="001003CF" w:rsidP="00B81248">
      <w:pPr>
        <w:pStyle w:val="Iconstext"/>
        <w:rPr>
          <w:color w:val="008080"/>
          <w:sz w:val="20"/>
          <w:szCs w:val="20"/>
        </w:rPr>
      </w:pPr>
      <w:r w:rsidRPr="006D7D72">
        <w:rPr>
          <w:b/>
          <w:color w:val="008080"/>
          <w:sz w:val="20"/>
          <w:szCs w:val="20"/>
        </w:rPr>
        <w:t xml:space="preserve">Question 3: </w:t>
      </w:r>
      <w:r w:rsidRPr="006D7D72">
        <w:rPr>
          <w:color w:val="008080"/>
          <w:sz w:val="20"/>
          <w:szCs w:val="20"/>
        </w:rPr>
        <w:t xml:space="preserve">What is the name of the </w:t>
      </w:r>
      <w:proofErr w:type="spellStart"/>
      <w:r w:rsidRPr="006D7D72">
        <w:rPr>
          <w:color w:val="008080"/>
          <w:sz w:val="20"/>
          <w:szCs w:val="20"/>
        </w:rPr>
        <w:t>InterPro</w:t>
      </w:r>
      <w:proofErr w:type="spellEnd"/>
      <w:r w:rsidRPr="006D7D72">
        <w:rPr>
          <w:color w:val="008080"/>
          <w:sz w:val="20"/>
          <w:szCs w:val="20"/>
        </w:rPr>
        <w:t xml:space="preserve"> domain that is the reference for the annotation to ‘nucleotide binding’?</w:t>
      </w:r>
      <w:r w:rsidR="00173664" w:rsidRPr="006D7D72">
        <w:rPr>
          <w:color w:val="008080"/>
          <w:sz w:val="20"/>
          <w:szCs w:val="20"/>
        </w:rPr>
        <w:t xml:space="preserve"> </w:t>
      </w:r>
      <w:r w:rsidR="00173664" w:rsidRPr="006D7D72">
        <w:rPr>
          <w:i/>
          <w:color w:val="008080"/>
          <w:sz w:val="20"/>
          <w:szCs w:val="20"/>
        </w:rPr>
        <w:t>Clue: Follow the links.</w:t>
      </w:r>
    </w:p>
    <w:p w:rsidR="001003CF" w:rsidRPr="009A7CD5" w:rsidRDefault="001003CF" w:rsidP="00B81248">
      <w:pPr>
        <w:pStyle w:val="Iconstext"/>
        <w:rPr>
          <w:sz w:val="20"/>
          <w:szCs w:val="20"/>
        </w:rPr>
      </w:pPr>
      <w:r w:rsidRPr="009A7CD5">
        <w:rPr>
          <w:b/>
          <w:sz w:val="20"/>
          <w:szCs w:val="20"/>
        </w:rPr>
        <w:t>Answer 3:</w:t>
      </w:r>
      <w:r w:rsidRPr="009A7CD5">
        <w:rPr>
          <w:sz w:val="20"/>
          <w:szCs w:val="20"/>
        </w:rPr>
        <w:t xml:space="preserve"> </w:t>
      </w:r>
      <w:r w:rsidR="009E5C54">
        <w:rPr>
          <w:sz w:val="20"/>
          <w:szCs w:val="20"/>
        </w:rPr>
        <w:tab/>
      </w:r>
      <w:r w:rsidRPr="009A7CD5">
        <w:rPr>
          <w:sz w:val="20"/>
          <w:szCs w:val="20"/>
        </w:rPr>
        <w:t>IPR012677 Nucleotide-binding, alpha-beta plait</w:t>
      </w:r>
      <w:r w:rsidR="00173664" w:rsidRPr="009A7CD5">
        <w:rPr>
          <w:sz w:val="20"/>
          <w:szCs w:val="20"/>
        </w:rPr>
        <w:t>.</w:t>
      </w:r>
    </w:p>
    <w:p w:rsidR="004F458E" w:rsidRPr="009A7CD5" w:rsidRDefault="004F458E" w:rsidP="00B81248">
      <w:pPr>
        <w:pStyle w:val="Iconstext"/>
        <w:rPr>
          <w:sz w:val="20"/>
          <w:szCs w:val="20"/>
        </w:rPr>
      </w:pPr>
    </w:p>
    <w:p w:rsidR="00B81248" w:rsidRPr="009E5C54" w:rsidRDefault="004F458E" w:rsidP="004F458E">
      <w:pPr>
        <w:pStyle w:val="Heading2"/>
        <w:rPr>
          <w:b/>
          <w:sz w:val="24"/>
          <w:szCs w:val="24"/>
        </w:rPr>
      </w:pPr>
      <w:bookmarkStart w:id="99" w:name="_Toc277161612"/>
      <w:bookmarkStart w:id="100" w:name="_Toc277161961"/>
      <w:r w:rsidRPr="009E5C54">
        <w:rPr>
          <w:b/>
          <w:sz w:val="24"/>
          <w:szCs w:val="24"/>
        </w:rPr>
        <w:t xml:space="preserve">Exercise </w:t>
      </w:r>
      <w:r w:rsidR="006D7D72" w:rsidRPr="009E5C54">
        <w:rPr>
          <w:b/>
          <w:sz w:val="24"/>
          <w:szCs w:val="24"/>
        </w:rPr>
        <w:t>4</w:t>
      </w:r>
      <w:r w:rsidRPr="009E5C54">
        <w:rPr>
          <w:b/>
          <w:sz w:val="24"/>
          <w:szCs w:val="24"/>
        </w:rPr>
        <w:t xml:space="preserve"> answers: </w:t>
      </w:r>
      <w:r w:rsidR="00066383" w:rsidRPr="009E5C54">
        <w:rPr>
          <w:b/>
          <w:sz w:val="24"/>
          <w:szCs w:val="24"/>
        </w:rPr>
        <w:t>F</w:t>
      </w:r>
      <w:r w:rsidRPr="009E5C54">
        <w:rPr>
          <w:b/>
          <w:sz w:val="24"/>
          <w:szCs w:val="24"/>
        </w:rPr>
        <w:t>inding annotations for a list of protein accessions</w:t>
      </w:r>
      <w:bookmarkEnd w:id="99"/>
      <w:bookmarkEnd w:id="100"/>
    </w:p>
    <w:p w:rsidR="004F458E" w:rsidRPr="009A7CD5" w:rsidRDefault="00A8125D" w:rsidP="004F458E">
      <w:pPr>
        <w:pStyle w:val="Iconstext"/>
        <w:rPr>
          <w:sz w:val="20"/>
          <w:szCs w:val="20"/>
        </w:rPr>
      </w:pPr>
      <w:r w:rsidRPr="009A7CD5">
        <w:rPr>
          <w:noProof/>
          <w:sz w:val="20"/>
          <w:szCs w:val="20"/>
          <w:lang w:eastAsia="en-GB"/>
        </w:rPr>
        <w:drawing>
          <wp:inline distT="0" distB="0" distL="0" distR="0">
            <wp:extent cx="241300" cy="241300"/>
            <wp:effectExtent l="0" t="0" r="12700" b="12700"/>
            <wp:docPr id="67" name="Picture 5"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wer"/>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4F458E" w:rsidRPr="009A7CD5">
        <w:rPr>
          <w:sz w:val="20"/>
          <w:szCs w:val="20"/>
        </w:rPr>
        <w:t xml:space="preserve"> </w:t>
      </w:r>
      <w:r w:rsidR="009E5C54">
        <w:rPr>
          <w:sz w:val="20"/>
          <w:szCs w:val="20"/>
        </w:rPr>
        <w:t xml:space="preserve"> </w:t>
      </w:r>
    </w:p>
    <w:p w:rsidR="004F458E" w:rsidRPr="008C7EDF" w:rsidRDefault="004F458E" w:rsidP="004F458E">
      <w:pPr>
        <w:pStyle w:val="Iconstext"/>
        <w:rPr>
          <w:color w:val="008080"/>
          <w:sz w:val="20"/>
          <w:szCs w:val="20"/>
        </w:rPr>
      </w:pPr>
      <w:r w:rsidRPr="008C7EDF">
        <w:rPr>
          <w:b/>
          <w:color w:val="008080"/>
          <w:sz w:val="20"/>
          <w:szCs w:val="20"/>
        </w:rPr>
        <w:t>Question 1:</w:t>
      </w:r>
      <w:r w:rsidRPr="008C7EDF">
        <w:rPr>
          <w:color w:val="008080"/>
          <w:sz w:val="20"/>
          <w:szCs w:val="20"/>
        </w:rPr>
        <w:t xml:space="preserve"> For this list of proteins, how many annotations are there using both manual and electronic evidence codes together?</w:t>
      </w:r>
    </w:p>
    <w:p w:rsidR="004F458E" w:rsidRPr="009A7CD5" w:rsidRDefault="004F458E" w:rsidP="004F458E">
      <w:pPr>
        <w:pStyle w:val="Iconstext"/>
        <w:rPr>
          <w:sz w:val="20"/>
          <w:szCs w:val="20"/>
        </w:rPr>
      </w:pPr>
      <w:r w:rsidRPr="009A7CD5">
        <w:rPr>
          <w:b/>
          <w:sz w:val="20"/>
          <w:szCs w:val="20"/>
        </w:rPr>
        <w:t xml:space="preserve">Answer 1: </w:t>
      </w:r>
      <w:r w:rsidR="009E5C54">
        <w:rPr>
          <w:b/>
          <w:sz w:val="20"/>
          <w:szCs w:val="20"/>
        </w:rPr>
        <w:tab/>
      </w:r>
      <w:r w:rsidR="008C7EDF">
        <w:rPr>
          <w:sz w:val="20"/>
          <w:szCs w:val="20"/>
        </w:rPr>
        <w:t>14,</w:t>
      </w:r>
      <w:r w:rsidR="007C6057">
        <w:rPr>
          <w:sz w:val="20"/>
          <w:szCs w:val="20"/>
        </w:rPr>
        <w:t>246</w:t>
      </w:r>
      <w:r w:rsidR="00906498" w:rsidRPr="009A7CD5">
        <w:rPr>
          <w:sz w:val="20"/>
          <w:szCs w:val="20"/>
        </w:rPr>
        <w:t xml:space="preserve"> annotations</w:t>
      </w:r>
    </w:p>
    <w:p w:rsidR="004F458E" w:rsidRPr="008C7EDF" w:rsidRDefault="004F458E" w:rsidP="004F458E">
      <w:pPr>
        <w:pStyle w:val="Iconstext"/>
        <w:rPr>
          <w:color w:val="008080"/>
          <w:sz w:val="20"/>
          <w:szCs w:val="20"/>
        </w:rPr>
      </w:pPr>
      <w:r w:rsidRPr="008C7EDF">
        <w:rPr>
          <w:b/>
          <w:color w:val="008080"/>
          <w:sz w:val="20"/>
          <w:szCs w:val="20"/>
        </w:rPr>
        <w:t>Question 2:</w:t>
      </w:r>
      <w:r w:rsidRPr="008C7EDF">
        <w:rPr>
          <w:color w:val="008080"/>
          <w:sz w:val="20"/>
          <w:szCs w:val="20"/>
        </w:rPr>
        <w:t xml:space="preserve"> For this list of proteins, how many annotations are there using only manual experimental evidence codes?</w:t>
      </w:r>
    </w:p>
    <w:p w:rsidR="004F458E" w:rsidRPr="009A7CD5" w:rsidRDefault="004F458E" w:rsidP="004F458E">
      <w:pPr>
        <w:pStyle w:val="Iconstext"/>
        <w:rPr>
          <w:sz w:val="20"/>
          <w:szCs w:val="20"/>
        </w:rPr>
      </w:pPr>
      <w:r w:rsidRPr="009A7CD5">
        <w:rPr>
          <w:b/>
          <w:sz w:val="20"/>
          <w:szCs w:val="20"/>
        </w:rPr>
        <w:t xml:space="preserve">Answer 1: </w:t>
      </w:r>
      <w:r w:rsidR="009E5C54">
        <w:rPr>
          <w:b/>
          <w:sz w:val="20"/>
          <w:szCs w:val="20"/>
        </w:rPr>
        <w:tab/>
      </w:r>
      <w:r w:rsidR="007C6057">
        <w:rPr>
          <w:sz w:val="20"/>
          <w:szCs w:val="20"/>
        </w:rPr>
        <w:t>4,041</w:t>
      </w:r>
      <w:r w:rsidR="00906498" w:rsidRPr="009A7CD5">
        <w:rPr>
          <w:sz w:val="20"/>
          <w:szCs w:val="20"/>
        </w:rPr>
        <w:t xml:space="preserve"> annotations</w:t>
      </w:r>
    </w:p>
    <w:p w:rsidR="004F458E" w:rsidRPr="009A7CD5" w:rsidRDefault="00A8125D" w:rsidP="004F458E">
      <w:pPr>
        <w:pStyle w:val="Iconstext"/>
        <w:rPr>
          <w:sz w:val="20"/>
          <w:szCs w:val="20"/>
        </w:rPr>
      </w:pPr>
      <w:r w:rsidRPr="009A7CD5">
        <w:rPr>
          <w:noProof/>
          <w:sz w:val="20"/>
          <w:szCs w:val="20"/>
          <w:lang w:eastAsia="en-GB"/>
        </w:rPr>
        <w:drawing>
          <wp:inline distT="0" distB="0" distL="0" distR="0">
            <wp:extent cx="241300" cy="241300"/>
            <wp:effectExtent l="0" t="0" r="12700" b="12700"/>
            <wp:docPr id="68" name="Picture 2" descr="Descript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nformation"/>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4F458E" w:rsidRPr="009A7CD5">
        <w:rPr>
          <w:sz w:val="20"/>
          <w:szCs w:val="20"/>
        </w:rPr>
        <w:t xml:space="preserve"> Information</w:t>
      </w:r>
    </w:p>
    <w:p w:rsidR="004F458E" w:rsidRPr="009A7CD5" w:rsidRDefault="004F458E" w:rsidP="00B81248">
      <w:pPr>
        <w:rPr>
          <w:sz w:val="20"/>
          <w:szCs w:val="20"/>
        </w:rPr>
      </w:pPr>
      <w:r w:rsidRPr="009A7CD5">
        <w:rPr>
          <w:sz w:val="20"/>
          <w:szCs w:val="20"/>
        </w:rPr>
        <w:t>From these answers you can see that the majority of annotations for this set of proteins (and generally for most sets of proteins) are produced through electronic methods. Therefore this is a very powerful type of method of creating high-quality</w:t>
      </w:r>
      <w:r w:rsidR="0027508C" w:rsidRPr="009A7CD5">
        <w:rPr>
          <w:sz w:val="20"/>
          <w:szCs w:val="20"/>
        </w:rPr>
        <w:t xml:space="preserve"> GO annotations in a short amount of time.</w:t>
      </w:r>
    </w:p>
    <w:p w:rsidR="00295295" w:rsidRPr="009E5C54" w:rsidRDefault="00295295" w:rsidP="00295295">
      <w:pPr>
        <w:pStyle w:val="Heading3"/>
        <w:rPr>
          <w:b/>
          <w:szCs w:val="24"/>
        </w:rPr>
      </w:pPr>
      <w:bookmarkStart w:id="101" w:name="_Toc277161613"/>
      <w:r w:rsidRPr="009E5C54">
        <w:rPr>
          <w:b/>
          <w:szCs w:val="24"/>
        </w:rPr>
        <w:t xml:space="preserve">Exercise </w:t>
      </w:r>
      <w:r w:rsidR="008C7EDF" w:rsidRPr="009E5C54">
        <w:rPr>
          <w:b/>
          <w:szCs w:val="24"/>
        </w:rPr>
        <w:t>5</w:t>
      </w:r>
      <w:r w:rsidRPr="009E5C54">
        <w:rPr>
          <w:b/>
          <w:szCs w:val="24"/>
        </w:rPr>
        <w:t xml:space="preserve"> answers: Viewing annotation statistics for a list of protein accessions</w:t>
      </w:r>
      <w:bookmarkEnd w:id="101"/>
    </w:p>
    <w:p w:rsidR="00295295" w:rsidRPr="009A7CD5" w:rsidRDefault="00A8125D" w:rsidP="00295295">
      <w:pPr>
        <w:rPr>
          <w:sz w:val="20"/>
          <w:szCs w:val="20"/>
        </w:rPr>
      </w:pPr>
      <w:r w:rsidRPr="009A7CD5">
        <w:rPr>
          <w:noProof/>
          <w:sz w:val="20"/>
          <w:szCs w:val="20"/>
          <w:lang w:eastAsia="en-GB"/>
        </w:rPr>
        <w:drawing>
          <wp:inline distT="0" distB="0" distL="0" distR="0">
            <wp:extent cx="241300" cy="241300"/>
            <wp:effectExtent l="0" t="0" r="12700" b="12700"/>
            <wp:docPr id="69" name="Picture 5"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wer"/>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906498" w:rsidRPr="009A7CD5">
        <w:rPr>
          <w:noProof/>
          <w:sz w:val="20"/>
          <w:szCs w:val="20"/>
          <w:lang w:eastAsia="en-GB"/>
        </w:rPr>
        <w:t xml:space="preserve"> </w:t>
      </w:r>
    </w:p>
    <w:p w:rsidR="00295295" w:rsidRPr="008C7EDF" w:rsidRDefault="00295295" w:rsidP="00906498">
      <w:pPr>
        <w:pStyle w:val="Iconstext"/>
        <w:rPr>
          <w:color w:val="008080"/>
          <w:sz w:val="20"/>
          <w:szCs w:val="20"/>
        </w:rPr>
      </w:pPr>
      <w:r w:rsidRPr="008C7EDF">
        <w:rPr>
          <w:b/>
          <w:color w:val="008080"/>
          <w:sz w:val="20"/>
          <w:szCs w:val="20"/>
        </w:rPr>
        <w:t>Question 1:</w:t>
      </w:r>
      <w:r w:rsidRPr="008C7EDF">
        <w:rPr>
          <w:color w:val="008080"/>
          <w:sz w:val="20"/>
          <w:szCs w:val="20"/>
        </w:rPr>
        <w:t xml:space="preserve"> </w:t>
      </w:r>
      <w:r w:rsidR="0092651F" w:rsidRPr="008C7EDF">
        <w:rPr>
          <w:color w:val="008080"/>
          <w:sz w:val="20"/>
          <w:szCs w:val="20"/>
        </w:rPr>
        <w:t>What is the GO term associated with the most proteins</w:t>
      </w:r>
      <w:r w:rsidRPr="008C7EDF">
        <w:rPr>
          <w:color w:val="008080"/>
          <w:sz w:val="20"/>
          <w:szCs w:val="20"/>
        </w:rPr>
        <w:t>?</w:t>
      </w:r>
    </w:p>
    <w:p w:rsidR="00295295" w:rsidRPr="009A7CD5" w:rsidRDefault="00295295" w:rsidP="00906498">
      <w:pPr>
        <w:pStyle w:val="Iconstext"/>
        <w:rPr>
          <w:sz w:val="20"/>
          <w:szCs w:val="20"/>
        </w:rPr>
      </w:pPr>
      <w:r w:rsidRPr="009A7CD5">
        <w:rPr>
          <w:b/>
          <w:sz w:val="20"/>
          <w:szCs w:val="20"/>
        </w:rPr>
        <w:t xml:space="preserve">Answer 1: </w:t>
      </w:r>
      <w:r w:rsidR="009E5C54">
        <w:rPr>
          <w:b/>
          <w:sz w:val="20"/>
          <w:szCs w:val="20"/>
        </w:rPr>
        <w:tab/>
      </w:r>
      <w:r w:rsidRPr="009A7CD5">
        <w:rPr>
          <w:sz w:val="20"/>
          <w:szCs w:val="20"/>
        </w:rPr>
        <w:t>GO</w:t>
      </w:r>
      <w:proofErr w:type="gramStart"/>
      <w:r w:rsidRPr="009A7CD5">
        <w:rPr>
          <w:sz w:val="20"/>
          <w:szCs w:val="20"/>
        </w:rPr>
        <w:t>:0005515</w:t>
      </w:r>
      <w:proofErr w:type="gramEnd"/>
      <w:r w:rsidRPr="009A7CD5">
        <w:rPr>
          <w:sz w:val="20"/>
          <w:szCs w:val="20"/>
        </w:rPr>
        <w:t xml:space="preserve"> protein binding </w:t>
      </w:r>
    </w:p>
    <w:p w:rsidR="00295295" w:rsidRPr="008C7EDF" w:rsidRDefault="00295295" w:rsidP="0092651F">
      <w:pPr>
        <w:pStyle w:val="Iconstext"/>
        <w:rPr>
          <w:color w:val="008080"/>
          <w:sz w:val="20"/>
          <w:szCs w:val="20"/>
        </w:rPr>
      </w:pPr>
      <w:r w:rsidRPr="008C7EDF">
        <w:rPr>
          <w:b/>
          <w:color w:val="008080"/>
          <w:sz w:val="20"/>
          <w:szCs w:val="20"/>
        </w:rPr>
        <w:t>Question 2:</w:t>
      </w:r>
      <w:r w:rsidRPr="008C7EDF">
        <w:rPr>
          <w:color w:val="008080"/>
          <w:sz w:val="20"/>
          <w:szCs w:val="20"/>
        </w:rPr>
        <w:t xml:space="preserve"> </w:t>
      </w:r>
      <w:r w:rsidR="0092651F" w:rsidRPr="008C7EDF">
        <w:rPr>
          <w:color w:val="008080"/>
          <w:sz w:val="20"/>
          <w:szCs w:val="20"/>
        </w:rPr>
        <w:t>What are the top three evidence codes used in the annotations</w:t>
      </w:r>
      <w:r w:rsidRPr="008C7EDF">
        <w:rPr>
          <w:color w:val="008080"/>
          <w:sz w:val="20"/>
          <w:szCs w:val="20"/>
        </w:rPr>
        <w:t>?</w:t>
      </w:r>
    </w:p>
    <w:p w:rsidR="00295295" w:rsidRPr="009A7CD5" w:rsidRDefault="00295295" w:rsidP="00906498">
      <w:pPr>
        <w:spacing w:before="120" w:after="120" w:line="240" w:lineRule="auto"/>
        <w:rPr>
          <w:sz w:val="20"/>
          <w:szCs w:val="20"/>
        </w:rPr>
      </w:pPr>
      <w:r w:rsidRPr="009A7CD5">
        <w:rPr>
          <w:b/>
          <w:sz w:val="20"/>
          <w:szCs w:val="20"/>
        </w:rPr>
        <w:t xml:space="preserve">Answer </w:t>
      </w:r>
      <w:r w:rsidR="00906498" w:rsidRPr="009A7CD5">
        <w:rPr>
          <w:b/>
          <w:sz w:val="20"/>
          <w:szCs w:val="20"/>
        </w:rPr>
        <w:t>2</w:t>
      </w:r>
      <w:r w:rsidRPr="009A7CD5">
        <w:rPr>
          <w:b/>
          <w:sz w:val="20"/>
          <w:szCs w:val="20"/>
        </w:rPr>
        <w:t xml:space="preserve">: </w:t>
      </w:r>
      <w:r w:rsidR="009E5C54">
        <w:rPr>
          <w:b/>
          <w:sz w:val="20"/>
          <w:szCs w:val="20"/>
        </w:rPr>
        <w:tab/>
      </w:r>
      <w:r w:rsidRPr="009A7CD5">
        <w:rPr>
          <w:sz w:val="20"/>
          <w:szCs w:val="20"/>
        </w:rPr>
        <w:t xml:space="preserve">IPI, IDA and EXP </w:t>
      </w:r>
    </w:p>
    <w:p w:rsidR="00295295" w:rsidRPr="008C7EDF" w:rsidRDefault="00295295" w:rsidP="00906498">
      <w:pPr>
        <w:pStyle w:val="Iconstext"/>
        <w:rPr>
          <w:color w:val="008080"/>
          <w:sz w:val="20"/>
          <w:szCs w:val="20"/>
        </w:rPr>
      </w:pPr>
      <w:r w:rsidRPr="008C7EDF">
        <w:rPr>
          <w:b/>
          <w:color w:val="008080"/>
          <w:sz w:val="20"/>
          <w:szCs w:val="20"/>
        </w:rPr>
        <w:t>Question 3:</w:t>
      </w:r>
      <w:r w:rsidRPr="008C7EDF">
        <w:rPr>
          <w:color w:val="008080"/>
          <w:sz w:val="20"/>
          <w:szCs w:val="20"/>
        </w:rPr>
        <w:t xml:space="preserve"> Which two annotation groups have made the most annotations for this set?</w:t>
      </w:r>
    </w:p>
    <w:p w:rsidR="00906498" w:rsidRPr="009A7CD5" w:rsidRDefault="00906498" w:rsidP="00906498">
      <w:pPr>
        <w:pStyle w:val="Iconstext"/>
        <w:rPr>
          <w:sz w:val="20"/>
          <w:szCs w:val="20"/>
        </w:rPr>
      </w:pPr>
      <w:r w:rsidRPr="009A7CD5">
        <w:rPr>
          <w:b/>
          <w:sz w:val="20"/>
          <w:szCs w:val="20"/>
        </w:rPr>
        <w:t xml:space="preserve">Answer 3: </w:t>
      </w:r>
      <w:r w:rsidR="009E5C54">
        <w:rPr>
          <w:b/>
          <w:sz w:val="20"/>
          <w:szCs w:val="20"/>
        </w:rPr>
        <w:tab/>
      </w:r>
      <w:proofErr w:type="spellStart"/>
      <w:r w:rsidRPr="009A7CD5">
        <w:rPr>
          <w:sz w:val="20"/>
          <w:szCs w:val="20"/>
        </w:rPr>
        <w:t>IntAct</w:t>
      </w:r>
      <w:proofErr w:type="spellEnd"/>
      <w:r w:rsidRPr="009A7CD5">
        <w:rPr>
          <w:sz w:val="20"/>
          <w:szCs w:val="20"/>
        </w:rPr>
        <w:t xml:space="preserve"> and </w:t>
      </w:r>
      <w:proofErr w:type="spellStart"/>
      <w:r w:rsidRPr="009A7CD5">
        <w:rPr>
          <w:sz w:val="20"/>
          <w:szCs w:val="20"/>
        </w:rPr>
        <w:t>UniProtKB</w:t>
      </w:r>
      <w:proofErr w:type="spellEnd"/>
    </w:p>
    <w:p w:rsidR="00295295" w:rsidRPr="008C7EDF" w:rsidRDefault="00295295" w:rsidP="00906498">
      <w:pPr>
        <w:pStyle w:val="Iconstext"/>
        <w:rPr>
          <w:i/>
          <w:color w:val="008080"/>
          <w:sz w:val="20"/>
          <w:szCs w:val="20"/>
        </w:rPr>
      </w:pPr>
      <w:r w:rsidRPr="008C7EDF">
        <w:rPr>
          <w:b/>
          <w:color w:val="008080"/>
          <w:sz w:val="20"/>
          <w:szCs w:val="20"/>
        </w:rPr>
        <w:t>Question 4:</w:t>
      </w:r>
      <w:r w:rsidRPr="008C7EDF">
        <w:rPr>
          <w:color w:val="008080"/>
          <w:sz w:val="20"/>
          <w:szCs w:val="20"/>
        </w:rPr>
        <w:t xml:space="preserve"> How many proteins have </w:t>
      </w:r>
      <w:r w:rsidR="00B037B3">
        <w:rPr>
          <w:color w:val="008080"/>
          <w:sz w:val="20"/>
          <w:szCs w:val="20"/>
        </w:rPr>
        <w:t>manual experimental annotations</w:t>
      </w:r>
      <w:r w:rsidRPr="008C7EDF">
        <w:rPr>
          <w:color w:val="008080"/>
          <w:sz w:val="20"/>
          <w:szCs w:val="20"/>
        </w:rPr>
        <w:t>?</w:t>
      </w:r>
      <w:r w:rsidR="00906498" w:rsidRPr="008C7EDF">
        <w:rPr>
          <w:color w:val="008080"/>
          <w:sz w:val="20"/>
          <w:szCs w:val="20"/>
        </w:rPr>
        <w:t xml:space="preserve"> </w:t>
      </w:r>
    </w:p>
    <w:p w:rsidR="00906498" w:rsidRPr="009A7CD5" w:rsidRDefault="00906498" w:rsidP="00906498">
      <w:pPr>
        <w:spacing w:before="120" w:after="120" w:line="240" w:lineRule="auto"/>
        <w:rPr>
          <w:sz w:val="20"/>
          <w:szCs w:val="20"/>
        </w:rPr>
      </w:pPr>
      <w:r w:rsidRPr="009A7CD5">
        <w:rPr>
          <w:b/>
          <w:sz w:val="20"/>
          <w:szCs w:val="20"/>
        </w:rPr>
        <w:t>Answer 4:</w:t>
      </w:r>
      <w:r w:rsidR="00CA1C9D">
        <w:rPr>
          <w:sz w:val="20"/>
          <w:szCs w:val="20"/>
        </w:rPr>
        <w:t xml:space="preserve"> </w:t>
      </w:r>
      <w:r w:rsidR="009E5C54">
        <w:rPr>
          <w:sz w:val="20"/>
          <w:szCs w:val="20"/>
        </w:rPr>
        <w:tab/>
      </w:r>
      <w:r w:rsidR="00B037B3">
        <w:rPr>
          <w:sz w:val="20"/>
          <w:szCs w:val="20"/>
        </w:rPr>
        <w:t>292 (Look in the ‘Annotation Statistics Summary: Number of distinct proteins).</w:t>
      </w:r>
    </w:p>
    <w:p w:rsidR="00E61E00" w:rsidRPr="009E5C54" w:rsidRDefault="00E61E00" w:rsidP="00E61E00">
      <w:pPr>
        <w:pStyle w:val="Heading3"/>
        <w:rPr>
          <w:b/>
          <w:szCs w:val="24"/>
        </w:rPr>
      </w:pPr>
      <w:bookmarkStart w:id="102" w:name="_Toc277161615"/>
      <w:r w:rsidRPr="009E5C54">
        <w:rPr>
          <w:b/>
          <w:szCs w:val="24"/>
        </w:rPr>
        <w:t xml:space="preserve">Exercise </w:t>
      </w:r>
      <w:r w:rsidR="00B037B3" w:rsidRPr="009E5C54">
        <w:rPr>
          <w:b/>
          <w:szCs w:val="24"/>
        </w:rPr>
        <w:t>6</w:t>
      </w:r>
      <w:r w:rsidRPr="009E5C54">
        <w:rPr>
          <w:b/>
          <w:szCs w:val="24"/>
        </w:rPr>
        <w:t xml:space="preserve"> answers: Using </w:t>
      </w:r>
      <w:proofErr w:type="spellStart"/>
      <w:r w:rsidRPr="009E5C54">
        <w:rPr>
          <w:b/>
          <w:szCs w:val="24"/>
        </w:rPr>
        <w:t>QuickGO</w:t>
      </w:r>
      <w:proofErr w:type="spellEnd"/>
      <w:r w:rsidRPr="009E5C54">
        <w:rPr>
          <w:b/>
          <w:szCs w:val="24"/>
        </w:rPr>
        <w:t xml:space="preserve"> to slim-up annotations to a list of protein accessions</w:t>
      </w:r>
      <w:bookmarkEnd w:id="102"/>
    </w:p>
    <w:p w:rsidR="00E61E00" w:rsidRPr="009A7CD5" w:rsidRDefault="00A8125D" w:rsidP="00E61E00">
      <w:pPr>
        <w:spacing w:before="120" w:after="120"/>
        <w:rPr>
          <w:sz w:val="20"/>
          <w:szCs w:val="20"/>
        </w:rPr>
      </w:pPr>
      <w:r w:rsidRPr="009A7CD5">
        <w:rPr>
          <w:noProof/>
          <w:sz w:val="20"/>
          <w:szCs w:val="20"/>
          <w:lang w:eastAsia="en-GB"/>
        </w:rPr>
        <w:drawing>
          <wp:inline distT="0" distB="0" distL="0" distR="0">
            <wp:extent cx="241300" cy="241300"/>
            <wp:effectExtent l="0" t="0" r="12700" b="12700"/>
            <wp:docPr id="70" name="Picture 5"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wer"/>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E61E00" w:rsidRPr="009A7CD5">
        <w:rPr>
          <w:noProof/>
          <w:sz w:val="20"/>
          <w:szCs w:val="20"/>
          <w:lang w:eastAsia="en-GB"/>
        </w:rPr>
        <w:t xml:space="preserve"> </w:t>
      </w:r>
    </w:p>
    <w:p w:rsidR="00E61E00" w:rsidRDefault="00E61E00" w:rsidP="00963A0D">
      <w:pPr>
        <w:spacing w:before="120" w:after="120" w:line="240" w:lineRule="auto"/>
        <w:rPr>
          <w:color w:val="008080"/>
          <w:sz w:val="20"/>
          <w:szCs w:val="20"/>
        </w:rPr>
      </w:pPr>
      <w:r w:rsidRPr="008B0280">
        <w:rPr>
          <w:b/>
          <w:color w:val="008080"/>
          <w:sz w:val="20"/>
          <w:szCs w:val="20"/>
        </w:rPr>
        <w:t>Question 1:</w:t>
      </w:r>
      <w:r w:rsidRPr="008B0280">
        <w:rPr>
          <w:color w:val="008080"/>
          <w:sz w:val="20"/>
          <w:szCs w:val="20"/>
        </w:rPr>
        <w:t xml:space="preserve"> </w:t>
      </w:r>
      <w:r w:rsidR="00675F9D" w:rsidRPr="008B0280">
        <w:rPr>
          <w:color w:val="008080"/>
          <w:sz w:val="20"/>
          <w:szCs w:val="20"/>
        </w:rPr>
        <w:t>What are the GO terms associated with the most proteins in this set</w:t>
      </w:r>
      <w:r w:rsidRPr="008B0280">
        <w:rPr>
          <w:color w:val="008080"/>
          <w:sz w:val="20"/>
          <w:szCs w:val="20"/>
        </w:rPr>
        <w:t>?</w:t>
      </w:r>
    </w:p>
    <w:p w:rsidR="00737B4A" w:rsidRPr="00737B4A" w:rsidRDefault="00737B4A" w:rsidP="00963A0D">
      <w:pPr>
        <w:spacing w:before="120" w:after="120" w:line="240" w:lineRule="auto"/>
        <w:rPr>
          <w:bCs/>
          <w:sz w:val="20"/>
          <w:szCs w:val="20"/>
          <w:lang w:val="en-US"/>
        </w:rPr>
      </w:pPr>
      <w:r w:rsidRPr="00737B4A">
        <w:rPr>
          <w:b/>
          <w:sz w:val="20"/>
          <w:szCs w:val="20"/>
          <w:lang w:val="en-US"/>
        </w:rPr>
        <w:t xml:space="preserve">Answer 1: </w:t>
      </w:r>
      <w:r w:rsidRPr="00737B4A">
        <w:rPr>
          <w:b/>
          <w:sz w:val="20"/>
          <w:szCs w:val="20"/>
          <w:lang w:val="en-US"/>
        </w:rPr>
        <w:tab/>
      </w:r>
      <w:proofErr w:type="gramStart"/>
      <w:r w:rsidRPr="00737B4A">
        <w:rPr>
          <w:sz w:val="20"/>
          <w:szCs w:val="20"/>
          <w:lang w:val="en-US"/>
        </w:rPr>
        <w:t>cell ;</w:t>
      </w:r>
      <w:proofErr w:type="gramEnd"/>
      <w:r w:rsidRPr="00737B4A">
        <w:rPr>
          <w:sz w:val="20"/>
          <w:szCs w:val="20"/>
          <w:lang w:val="en-US"/>
        </w:rPr>
        <w:t xml:space="preserve"> </w:t>
      </w:r>
      <w:r w:rsidRPr="00737B4A">
        <w:rPr>
          <w:bCs/>
          <w:sz w:val="20"/>
          <w:szCs w:val="20"/>
          <w:lang w:val="en-US"/>
        </w:rPr>
        <w:t>GO:0005623</w:t>
      </w:r>
    </w:p>
    <w:p w:rsidR="007C6057" w:rsidRDefault="007C6057" w:rsidP="00737B4A">
      <w:pPr>
        <w:spacing w:before="120" w:after="120" w:line="240" w:lineRule="auto"/>
        <w:ind w:left="720" w:firstLine="720"/>
        <w:rPr>
          <w:sz w:val="20"/>
          <w:szCs w:val="20"/>
          <w:lang w:val="en-US"/>
        </w:rPr>
      </w:pPr>
      <w:proofErr w:type="gramStart"/>
      <w:r>
        <w:rPr>
          <w:sz w:val="20"/>
          <w:szCs w:val="20"/>
          <w:lang w:val="en-US"/>
        </w:rPr>
        <w:t>transport ;</w:t>
      </w:r>
      <w:proofErr w:type="gramEnd"/>
      <w:r>
        <w:rPr>
          <w:sz w:val="20"/>
          <w:szCs w:val="20"/>
          <w:lang w:val="en-US"/>
        </w:rPr>
        <w:t xml:space="preserve"> GO:0006810</w:t>
      </w:r>
    </w:p>
    <w:p w:rsidR="00737B4A" w:rsidRPr="00737B4A" w:rsidRDefault="00737B4A" w:rsidP="00737B4A">
      <w:pPr>
        <w:spacing w:before="120" w:after="120" w:line="240" w:lineRule="auto"/>
        <w:ind w:left="720" w:firstLine="720"/>
        <w:rPr>
          <w:bCs/>
          <w:sz w:val="20"/>
          <w:szCs w:val="20"/>
          <w:lang w:val="en-US"/>
        </w:rPr>
      </w:pPr>
      <w:proofErr w:type="gramStart"/>
      <w:r w:rsidRPr="00737B4A">
        <w:rPr>
          <w:sz w:val="20"/>
          <w:szCs w:val="20"/>
          <w:lang w:val="en-US"/>
        </w:rPr>
        <w:t>biosynthetic</w:t>
      </w:r>
      <w:proofErr w:type="gramEnd"/>
      <w:r w:rsidRPr="00737B4A">
        <w:rPr>
          <w:sz w:val="20"/>
          <w:szCs w:val="20"/>
          <w:lang w:val="en-US"/>
        </w:rPr>
        <w:t xml:space="preserve"> process ; </w:t>
      </w:r>
      <w:r w:rsidRPr="00737B4A">
        <w:rPr>
          <w:bCs/>
          <w:sz w:val="20"/>
          <w:szCs w:val="20"/>
          <w:lang w:val="en-US"/>
        </w:rPr>
        <w:t>GO:0009058</w:t>
      </w:r>
    </w:p>
    <w:p w:rsidR="00E61E00" w:rsidRPr="009E5C54" w:rsidRDefault="00E61E00" w:rsidP="00963A0D">
      <w:pPr>
        <w:spacing w:before="120" w:after="120" w:line="240" w:lineRule="auto"/>
        <w:rPr>
          <w:color w:val="008080"/>
          <w:sz w:val="20"/>
          <w:szCs w:val="20"/>
        </w:rPr>
      </w:pPr>
      <w:r w:rsidRPr="009E5C54">
        <w:rPr>
          <w:b/>
          <w:color w:val="008080"/>
          <w:sz w:val="20"/>
          <w:szCs w:val="20"/>
        </w:rPr>
        <w:t>Question 2:</w:t>
      </w:r>
      <w:r w:rsidRPr="009E5C54">
        <w:rPr>
          <w:color w:val="008080"/>
          <w:sz w:val="20"/>
          <w:szCs w:val="20"/>
        </w:rPr>
        <w:t xml:space="preserve"> Which evidence code(s) are the majority of annotations in this set made with?</w:t>
      </w:r>
    </w:p>
    <w:p w:rsidR="00E61E00" w:rsidRPr="009A7CD5" w:rsidRDefault="00E61E00" w:rsidP="00963A0D">
      <w:pPr>
        <w:spacing w:before="120" w:after="120" w:line="240" w:lineRule="auto"/>
        <w:rPr>
          <w:sz w:val="20"/>
          <w:szCs w:val="20"/>
        </w:rPr>
      </w:pPr>
      <w:r w:rsidRPr="009A7CD5">
        <w:rPr>
          <w:b/>
          <w:sz w:val="20"/>
          <w:szCs w:val="20"/>
        </w:rPr>
        <w:t>Answer 2:</w:t>
      </w:r>
      <w:r w:rsidRPr="009A7CD5">
        <w:rPr>
          <w:sz w:val="20"/>
          <w:szCs w:val="20"/>
        </w:rPr>
        <w:t xml:space="preserve"> </w:t>
      </w:r>
      <w:r w:rsidR="007C6057">
        <w:rPr>
          <w:sz w:val="20"/>
          <w:szCs w:val="20"/>
        </w:rPr>
        <w:tab/>
      </w:r>
      <w:r w:rsidRPr="009A7CD5">
        <w:rPr>
          <w:sz w:val="20"/>
          <w:szCs w:val="20"/>
        </w:rPr>
        <w:t>IEA: Inferred from Electronic Annotation</w:t>
      </w:r>
    </w:p>
    <w:p w:rsidR="00E61E00" w:rsidRPr="009E5C54" w:rsidRDefault="00E61E00" w:rsidP="00963A0D">
      <w:pPr>
        <w:spacing w:before="120" w:after="120" w:line="240" w:lineRule="auto"/>
        <w:rPr>
          <w:color w:val="008080"/>
          <w:sz w:val="20"/>
          <w:szCs w:val="20"/>
        </w:rPr>
      </w:pPr>
      <w:r w:rsidRPr="009E5C54">
        <w:rPr>
          <w:b/>
          <w:color w:val="008080"/>
          <w:sz w:val="20"/>
          <w:szCs w:val="20"/>
        </w:rPr>
        <w:t xml:space="preserve">Question 3: </w:t>
      </w:r>
      <w:r w:rsidRPr="009E5C54">
        <w:rPr>
          <w:color w:val="008080"/>
          <w:sz w:val="20"/>
          <w:szCs w:val="20"/>
        </w:rPr>
        <w:t>Which annotation groups have made the majority of annotations in this set?</w:t>
      </w:r>
    </w:p>
    <w:p w:rsidR="00E61E00" w:rsidRPr="009A7CD5" w:rsidRDefault="00E61E00" w:rsidP="00963A0D">
      <w:pPr>
        <w:spacing w:before="120" w:after="120" w:line="240" w:lineRule="auto"/>
        <w:rPr>
          <w:sz w:val="20"/>
          <w:szCs w:val="20"/>
        </w:rPr>
      </w:pPr>
      <w:r w:rsidRPr="009A7CD5">
        <w:rPr>
          <w:b/>
          <w:sz w:val="20"/>
          <w:szCs w:val="20"/>
        </w:rPr>
        <w:t>Answer 3:</w:t>
      </w:r>
      <w:r w:rsidRPr="009A7CD5">
        <w:rPr>
          <w:sz w:val="20"/>
          <w:szCs w:val="20"/>
        </w:rPr>
        <w:t xml:space="preserve"> </w:t>
      </w:r>
      <w:r w:rsidR="007C6057">
        <w:rPr>
          <w:sz w:val="20"/>
          <w:szCs w:val="20"/>
        </w:rPr>
        <w:tab/>
      </w:r>
      <w:proofErr w:type="spellStart"/>
      <w:r w:rsidR="00963A0D" w:rsidRPr="009A7CD5">
        <w:rPr>
          <w:sz w:val="20"/>
          <w:szCs w:val="20"/>
        </w:rPr>
        <w:t>InterPro</w:t>
      </w:r>
      <w:proofErr w:type="spellEnd"/>
      <w:r w:rsidR="00963A0D" w:rsidRPr="009A7CD5">
        <w:rPr>
          <w:sz w:val="20"/>
          <w:szCs w:val="20"/>
        </w:rPr>
        <w:t xml:space="preserve"> and </w:t>
      </w:r>
      <w:r w:rsidR="00737B4A">
        <w:rPr>
          <w:sz w:val="20"/>
          <w:szCs w:val="20"/>
        </w:rPr>
        <w:t>GOC</w:t>
      </w:r>
      <w:r w:rsidR="007C6057">
        <w:rPr>
          <w:sz w:val="20"/>
          <w:szCs w:val="20"/>
        </w:rPr>
        <w:t xml:space="preserve"> (GOC is where GO terms have been inferred from existing annotations).</w:t>
      </w:r>
    </w:p>
    <w:p w:rsidR="009E5C54" w:rsidRDefault="009E5C54" w:rsidP="00CA2F96">
      <w:pPr>
        <w:pStyle w:val="Heading3"/>
        <w:rPr>
          <w:sz w:val="20"/>
          <w:szCs w:val="20"/>
        </w:rPr>
      </w:pPr>
      <w:bookmarkStart w:id="103" w:name="_Toc277161619"/>
    </w:p>
    <w:p w:rsidR="00CA2F96" w:rsidRPr="009E5C54" w:rsidRDefault="00CA2F96" w:rsidP="00CA2F96">
      <w:pPr>
        <w:pStyle w:val="Heading3"/>
        <w:rPr>
          <w:b/>
          <w:szCs w:val="24"/>
        </w:rPr>
      </w:pPr>
      <w:r w:rsidRPr="009E5C54">
        <w:rPr>
          <w:b/>
          <w:szCs w:val="24"/>
        </w:rPr>
        <w:t xml:space="preserve">Exercise </w:t>
      </w:r>
      <w:r w:rsidR="009E5C54" w:rsidRPr="009E5C54">
        <w:rPr>
          <w:b/>
          <w:szCs w:val="24"/>
        </w:rPr>
        <w:t>7</w:t>
      </w:r>
      <w:r w:rsidRPr="009E5C54">
        <w:rPr>
          <w:b/>
          <w:szCs w:val="24"/>
        </w:rPr>
        <w:t xml:space="preserve"> answers: Using g</w:t>
      </w:r>
      <w:proofErr w:type="gramStart"/>
      <w:r w:rsidRPr="009E5C54">
        <w:rPr>
          <w:b/>
          <w:szCs w:val="24"/>
        </w:rPr>
        <w:t>:Profiler</w:t>
      </w:r>
      <w:proofErr w:type="gramEnd"/>
      <w:r w:rsidRPr="009E5C54">
        <w:rPr>
          <w:b/>
          <w:szCs w:val="24"/>
        </w:rPr>
        <w:t xml:space="preserve"> to perform GO term enrichment analysis on a list of protein accessions</w:t>
      </w:r>
      <w:bookmarkEnd w:id="103"/>
    </w:p>
    <w:p w:rsidR="004B2D4B" w:rsidRPr="009A7CD5" w:rsidRDefault="00A8125D" w:rsidP="004B2D4B">
      <w:pPr>
        <w:spacing w:before="120" w:after="120"/>
        <w:rPr>
          <w:sz w:val="20"/>
          <w:szCs w:val="20"/>
        </w:rPr>
      </w:pPr>
      <w:r w:rsidRPr="009A7CD5">
        <w:rPr>
          <w:noProof/>
          <w:sz w:val="20"/>
          <w:szCs w:val="20"/>
          <w:lang w:eastAsia="en-GB"/>
        </w:rPr>
        <w:drawing>
          <wp:inline distT="0" distB="0" distL="0" distR="0">
            <wp:extent cx="241300" cy="241300"/>
            <wp:effectExtent l="0" t="0" r="12700" b="12700"/>
            <wp:docPr id="74" name="Picture 5"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wer"/>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r w:rsidR="004B2D4B" w:rsidRPr="009A7CD5">
        <w:rPr>
          <w:noProof/>
          <w:sz w:val="20"/>
          <w:szCs w:val="20"/>
          <w:lang w:eastAsia="en-GB"/>
        </w:rPr>
        <w:t xml:space="preserve"> </w:t>
      </w:r>
      <w:r w:rsidR="004B2D4B" w:rsidRPr="009A7CD5">
        <w:rPr>
          <w:sz w:val="20"/>
          <w:szCs w:val="20"/>
        </w:rPr>
        <w:t>(</w:t>
      </w:r>
      <w:proofErr w:type="gramStart"/>
      <w:r w:rsidR="004B2D4B" w:rsidRPr="009A7CD5">
        <w:rPr>
          <w:sz w:val="20"/>
          <w:szCs w:val="20"/>
        </w:rPr>
        <w:t>correct</w:t>
      </w:r>
      <w:proofErr w:type="gramEnd"/>
      <w:r w:rsidR="004B2D4B" w:rsidRPr="009A7CD5">
        <w:rPr>
          <w:sz w:val="20"/>
          <w:szCs w:val="20"/>
        </w:rPr>
        <w:t xml:space="preserve"> at time of writing: October 2010)</w:t>
      </w:r>
    </w:p>
    <w:p w:rsidR="004B2D4B" w:rsidRPr="009E5C54" w:rsidRDefault="004B2D4B" w:rsidP="004B2D4B">
      <w:pPr>
        <w:spacing w:before="0" w:after="100"/>
        <w:rPr>
          <w:color w:val="008080"/>
          <w:sz w:val="20"/>
          <w:szCs w:val="20"/>
        </w:rPr>
      </w:pPr>
      <w:r w:rsidRPr="009E5C54">
        <w:rPr>
          <w:b/>
          <w:color w:val="008080"/>
          <w:sz w:val="20"/>
          <w:szCs w:val="20"/>
        </w:rPr>
        <w:t>Question 1:</w:t>
      </w:r>
      <w:r w:rsidRPr="009E5C54">
        <w:rPr>
          <w:color w:val="008080"/>
          <w:sz w:val="20"/>
          <w:szCs w:val="20"/>
        </w:rPr>
        <w:t xml:space="preserve"> What term(s) appear to be over-represented within the queried protein set?</w:t>
      </w:r>
    </w:p>
    <w:p w:rsidR="00675F9D" w:rsidRPr="009A7CD5" w:rsidRDefault="004B2D4B" w:rsidP="004B2D4B">
      <w:pPr>
        <w:spacing w:before="120" w:after="120" w:line="240" w:lineRule="auto"/>
        <w:rPr>
          <w:b/>
          <w:sz w:val="20"/>
          <w:szCs w:val="20"/>
        </w:rPr>
      </w:pPr>
      <w:r w:rsidRPr="009A7CD5">
        <w:rPr>
          <w:b/>
          <w:sz w:val="20"/>
          <w:szCs w:val="20"/>
        </w:rPr>
        <w:t xml:space="preserve">Answer 1: </w:t>
      </w:r>
    </w:p>
    <w:p w:rsidR="00675F9D" w:rsidRPr="009A7CD5" w:rsidRDefault="00675F9D" w:rsidP="00675F9D">
      <w:pPr>
        <w:spacing w:before="0" w:after="0" w:line="240" w:lineRule="auto"/>
        <w:rPr>
          <w:sz w:val="20"/>
          <w:szCs w:val="20"/>
        </w:rPr>
      </w:pPr>
      <w:r w:rsidRPr="009A7CD5">
        <w:rPr>
          <w:sz w:val="20"/>
          <w:szCs w:val="20"/>
        </w:rPr>
        <w:t>Molecular</w:t>
      </w:r>
      <w:r w:rsidRPr="009A7CD5">
        <w:rPr>
          <w:b/>
          <w:sz w:val="20"/>
          <w:szCs w:val="20"/>
        </w:rPr>
        <w:t xml:space="preserve"> </w:t>
      </w:r>
      <w:r w:rsidRPr="009A7CD5">
        <w:rPr>
          <w:sz w:val="20"/>
          <w:szCs w:val="20"/>
        </w:rPr>
        <w:t>Function:</w:t>
      </w:r>
      <w:r w:rsidRPr="009A7CD5">
        <w:rPr>
          <w:b/>
          <w:sz w:val="20"/>
          <w:szCs w:val="20"/>
        </w:rPr>
        <w:t xml:space="preserve"> </w:t>
      </w:r>
      <w:r w:rsidR="001E3FC7">
        <w:rPr>
          <w:b/>
          <w:sz w:val="20"/>
          <w:szCs w:val="20"/>
        </w:rPr>
        <w:tab/>
      </w:r>
      <w:r w:rsidRPr="009A7CD5">
        <w:rPr>
          <w:sz w:val="20"/>
          <w:szCs w:val="20"/>
        </w:rPr>
        <w:t>GO</w:t>
      </w:r>
      <w:proofErr w:type="gramStart"/>
      <w:r w:rsidRPr="009A7CD5">
        <w:rPr>
          <w:sz w:val="20"/>
          <w:szCs w:val="20"/>
        </w:rPr>
        <w:t>:0004674</w:t>
      </w:r>
      <w:proofErr w:type="gramEnd"/>
      <w:r w:rsidRPr="009A7CD5">
        <w:rPr>
          <w:sz w:val="20"/>
          <w:szCs w:val="20"/>
        </w:rPr>
        <w:t xml:space="preserve"> </w:t>
      </w:r>
      <w:r w:rsidR="001E3FC7">
        <w:rPr>
          <w:sz w:val="20"/>
          <w:szCs w:val="20"/>
        </w:rPr>
        <w:tab/>
      </w:r>
      <w:r w:rsidRPr="009A7CD5">
        <w:rPr>
          <w:sz w:val="20"/>
          <w:szCs w:val="20"/>
        </w:rPr>
        <w:t>protein serine/</w:t>
      </w:r>
      <w:proofErr w:type="spellStart"/>
      <w:r w:rsidRPr="009A7CD5">
        <w:rPr>
          <w:sz w:val="20"/>
          <w:szCs w:val="20"/>
        </w:rPr>
        <w:t>threonine</w:t>
      </w:r>
      <w:proofErr w:type="spellEnd"/>
      <w:r w:rsidRPr="009A7CD5">
        <w:rPr>
          <w:sz w:val="20"/>
          <w:szCs w:val="20"/>
        </w:rPr>
        <w:t xml:space="preserve"> </w:t>
      </w:r>
      <w:proofErr w:type="spellStart"/>
      <w:r w:rsidRPr="009A7CD5">
        <w:rPr>
          <w:sz w:val="20"/>
          <w:szCs w:val="20"/>
        </w:rPr>
        <w:t>kinase</w:t>
      </w:r>
      <w:proofErr w:type="spellEnd"/>
      <w:r w:rsidRPr="009A7CD5">
        <w:rPr>
          <w:sz w:val="20"/>
          <w:szCs w:val="20"/>
        </w:rPr>
        <w:t xml:space="preserve"> activity; </w:t>
      </w:r>
    </w:p>
    <w:p w:rsidR="00675F9D" w:rsidRPr="009A7CD5" w:rsidRDefault="00675F9D" w:rsidP="00675F9D">
      <w:pPr>
        <w:spacing w:before="0" w:after="0" w:line="240" w:lineRule="auto"/>
        <w:rPr>
          <w:sz w:val="20"/>
          <w:szCs w:val="20"/>
        </w:rPr>
      </w:pPr>
      <w:r w:rsidRPr="009A7CD5">
        <w:rPr>
          <w:sz w:val="20"/>
          <w:szCs w:val="20"/>
        </w:rPr>
        <w:t xml:space="preserve">Cellular Component: </w:t>
      </w:r>
      <w:r w:rsidR="001E3FC7">
        <w:rPr>
          <w:sz w:val="20"/>
          <w:szCs w:val="20"/>
        </w:rPr>
        <w:tab/>
      </w:r>
      <w:r w:rsidRPr="009A7CD5">
        <w:rPr>
          <w:sz w:val="20"/>
          <w:szCs w:val="20"/>
        </w:rPr>
        <w:t>GO</w:t>
      </w:r>
      <w:proofErr w:type="gramStart"/>
      <w:r w:rsidRPr="009A7CD5">
        <w:rPr>
          <w:sz w:val="20"/>
          <w:szCs w:val="20"/>
        </w:rPr>
        <w:t>:0005829</w:t>
      </w:r>
      <w:proofErr w:type="gramEnd"/>
      <w:r w:rsidRPr="009A7CD5">
        <w:rPr>
          <w:sz w:val="20"/>
          <w:szCs w:val="20"/>
        </w:rPr>
        <w:t xml:space="preserve"> </w:t>
      </w:r>
      <w:r w:rsidR="001E3FC7">
        <w:rPr>
          <w:sz w:val="20"/>
          <w:szCs w:val="20"/>
        </w:rPr>
        <w:tab/>
      </w:r>
      <w:proofErr w:type="spellStart"/>
      <w:r w:rsidRPr="009A7CD5">
        <w:rPr>
          <w:sz w:val="20"/>
          <w:szCs w:val="20"/>
        </w:rPr>
        <w:t>cytosol</w:t>
      </w:r>
      <w:proofErr w:type="spellEnd"/>
      <w:r w:rsidRPr="009A7CD5">
        <w:rPr>
          <w:sz w:val="20"/>
          <w:szCs w:val="20"/>
        </w:rPr>
        <w:t xml:space="preserve">; </w:t>
      </w:r>
    </w:p>
    <w:p w:rsidR="004B3F31" w:rsidRPr="009A7CD5" w:rsidRDefault="00675F9D" w:rsidP="001D4113">
      <w:pPr>
        <w:spacing w:before="0" w:after="0" w:line="240" w:lineRule="auto"/>
        <w:rPr>
          <w:sz w:val="20"/>
          <w:szCs w:val="20"/>
        </w:rPr>
      </w:pPr>
      <w:r w:rsidRPr="009A7CD5">
        <w:rPr>
          <w:sz w:val="20"/>
          <w:szCs w:val="20"/>
        </w:rPr>
        <w:t xml:space="preserve">Biological Process: </w:t>
      </w:r>
      <w:r w:rsidR="001E3FC7">
        <w:rPr>
          <w:sz w:val="20"/>
          <w:szCs w:val="20"/>
        </w:rPr>
        <w:tab/>
      </w:r>
      <w:r w:rsidRPr="009A7CD5">
        <w:rPr>
          <w:sz w:val="20"/>
          <w:szCs w:val="20"/>
        </w:rPr>
        <w:t>GO</w:t>
      </w:r>
      <w:proofErr w:type="gramStart"/>
      <w:r w:rsidRPr="009A7CD5">
        <w:rPr>
          <w:sz w:val="20"/>
          <w:szCs w:val="20"/>
        </w:rPr>
        <w:t>:0006468</w:t>
      </w:r>
      <w:proofErr w:type="gramEnd"/>
      <w:r w:rsidRPr="009A7CD5">
        <w:rPr>
          <w:sz w:val="20"/>
          <w:szCs w:val="20"/>
        </w:rPr>
        <w:t xml:space="preserve"> </w:t>
      </w:r>
      <w:r w:rsidR="001E3FC7">
        <w:rPr>
          <w:sz w:val="20"/>
          <w:szCs w:val="20"/>
        </w:rPr>
        <w:tab/>
      </w:r>
      <w:r w:rsidRPr="009A7CD5">
        <w:rPr>
          <w:sz w:val="20"/>
          <w:szCs w:val="20"/>
        </w:rPr>
        <w:t xml:space="preserve">protein amino acid </w:t>
      </w:r>
      <w:proofErr w:type="spellStart"/>
      <w:r w:rsidRPr="009A7CD5">
        <w:rPr>
          <w:sz w:val="20"/>
          <w:szCs w:val="20"/>
        </w:rPr>
        <w:t>phosphorylation</w:t>
      </w:r>
      <w:proofErr w:type="spellEnd"/>
    </w:p>
    <w:p w:rsidR="001D4113" w:rsidRPr="009A7CD5" w:rsidRDefault="001D4113" w:rsidP="001D4113">
      <w:pPr>
        <w:spacing w:before="0" w:after="0" w:line="240" w:lineRule="auto"/>
        <w:rPr>
          <w:sz w:val="20"/>
          <w:szCs w:val="20"/>
        </w:rPr>
      </w:pPr>
    </w:p>
    <w:p w:rsidR="00424407" w:rsidRPr="009A7CD5" w:rsidRDefault="00424407" w:rsidP="00424407">
      <w:pPr>
        <w:pStyle w:val="Heading1"/>
        <w:rPr>
          <w:sz w:val="20"/>
          <w:szCs w:val="20"/>
        </w:rPr>
      </w:pPr>
      <w:bookmarkStart w:id="104" w:name="_Toc277161620"/>
      <w:bookmarkStart w:id="105" w:name="_Toc277161965"/>
      <w:r w:rsidRPr="009A7CD5">
        <w:rPr>
          <w:sz w:val="20"/>
          <w:szCs w:val="20"/>
        </w:rPr>
        <w:t>Contributors</w:t>
      </w:r>
      <w:bookmarkEnd w:id="104"/>
      <w:bookmarkEnd w:id="105"/>
    </w:p>
    <w:p w:rsidR="00F76D01" w:rsidRPr="009A7CD5" w:rsidRDefault="00424407" w:rsidP="00B41CC0">
      <w:pPr>
        <w:rPr>
          <w:sz w:val="20"/>
          <w:szCs w:val="20"/>
        </w:rPr>
      </w:pPr>
      <w:proofErr w:type="gramStart"/>
      <w:r w:rsidRPr="009A7CD5">
        <w:rPr>
          <w:sz w:val="20"/>
          <w:szCs w:val="20"/>
        </w:rPr>
        <w:t>Emily Dimmer,</w:t>
      </w:r>
      <w:r w:rsidR="00233F03">
        <w:rPr>
          <w:sz w:val="20"/>
          <w:szCs w:val="20"/>
        </w:rPr>
        <w:t xml:space="preserve"> Rachael Huntley,</w:t>
      </w:r>
      <w:r w:rsidRPr="009A7CD5">
        <w:rPr>
          <w:sz w:val="20"/>
          <w:szCs w:val="20"/>
        </w:rPr>
        <w:t xml:space="preserve"> </w:t>
      </w:r>
      <w:r w:rsidR="00A0559E">
        <w:rPr>
          <w:sz w:val="20"/>
          <w:szCs w:val="20"/>
        </w:rPr>
        <w:t xml:space="preserve">Rebecca Foulger, </w:t>
      </w:r>
      <w:proofErr w:type="spellStart"/>
      <w:r w:rsidRPr="009A7CD5">
        <w:rPr>
          <w:sz w:val="20"/>
          <w:szCs w:val="20"/>
        </w:rPr>
        <w:t>UniProtKB</w:t>
      </w:r>
      <w:proofErr w:type="spellEnd"/>
      <w:r w:rsidRPr="009A7CD5">
        <w:rPr>
          <w:sz w:val="20"/>
          <w:szCs w:val="20"/>
        </w:rPr>
        <w:t>-GOA grou</w:t>
      </w:r>
      <w:bookmarkEnd w:id="92"/>
      <w:bookmarkEnd w:id="93"/>
      <w:bookmarkEnd w:id="94"/>
      <w:bookmarkEnd w:id="95"/>
      <w:bookmarkEnd w:id="96"/>
      <w:bookmarkEnd w:id="97"/>
      <w:bookmarkEnd w:id="98"/>
      <w:r w:rsidR="009E5C54">
        <w:rPr>
          <w:sz w:val="20"/>
          <w:szCs w:val="20"/>
        </w:rPr>
        <w:t>p.</w:t>
      </w:r>
      <w:proofErr w:type="gramEnd"/>
    </w:p>
    <w:sectPr w:rsidR="00F76D01" w:rsidRPr="009A7CD5" w:rsidSect="008545E1">
      <w:headerReference w:type="default" r:id="rId63"/>
      <w:footerReference w:type="even" r:id="rId64"/>
      <w:footerReference w:type="default" r:id="rId65"/>
      <w:footerReference w:type="first" r:id="rId66"/>
      <w:pgSz w:w="11900" w:h="16840"/>
      <w:pgMar w:top="1094" w:right="1701" w:bottom="992" w:left="1701" w:header="113" w:footer="0" w:gutter="0"/>
      <w:cols w:space="708"/>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3708" w:rsidRDefault="00953708">
      <w:r>
        <w:separator/>
      </w:r>
    </w:p>
  </w:endnote>
  <w:endnote w:type="continuationSeparator" w:id="0">
    <w:p w:rsidR="00953708" w:rsidRDefault="0095370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Minion Pro">
    <w:panose1 w:val="00000000000000000000"/>
    <w:charset w:val="00"/>
    <w:family w:val="roman"/>
    <w:notTrueType/>
    <w:pitch w:val="variable"/>
    <w:sig w:usb0="E00002AF" w:usb1="5000E07B" w:usb2="00000000" w:usb3="00000000" w:csb0="0000019F" w:csb1="00000000"/>
  </w:font>
  <w:font w:name="HelveticaNeueLT Pro 65 Md">
    <w:panose1 w:val="00000000000000000000"/>
    <w:charset w:val="00"/>
    <w:family w:val="swiss"/>
    <w:notTrueType/>
    <w:pitch w:val="variable"/>
    <w:sig w:usb0="800000AF" w:usb1="5000205B" w:usb2="00000000" w:usb3="00000000" w:csb0="0000009B" w:csb1="00000000"/>
  </w:font>
  <w:font w:name="Lucida Grande">
    <w:altName w:val="Japanese Gothic"/>
    <w:charset w:val="00"/>
    <w:family w:val="auto"/>
    <w:pitch w:val="variable"/>
    <w:sig w:usb0="00000000" w:usb1="5000A1FF" w:usb2="00000000" w:usb3="00000000" w:csb0="000001BF" w:csb1="00000000"/>
  </w:font>
  <w:font w:name="Minion Pro Bold">
    <w:altName w:val="Courier New"/>
    <w:charset w:val="00"/>
    <w:family w:val="auto"/>
    <w:pitch w:val="variable"/>
    <w:sig w:usb0="03000000" w:usb1="00000000" w:usb2="00000000" w:usb3="00000000" w:csb0="00000001" w:csb1="00000000"/>
  </w:font>
  <w:font w:name="HelveticaNeueLT Pro 55 Roman">
    <w:panose1 w:val="020B0604020202020204"/>
    <w:charset w:val="00"/>
    <w:family w:val="swiss"/>
    <w:notTrueType/>
    <w:pitch w:val="variable"/>
    <w:sig w:usb0="800000AF" w:usb1="5000205B" w:usb2="00000000" w:usb3="00000000" w:csb0="0000009B" w:csb1="00000000"/>
  </w:font>
  <w:font w:name="Monaco">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HelveticaNeueLT Pro 66 MdIt">
    <w:altName w:val="Arial"/>
    <w:panose1 w:val="00000000000000000000"/>
    <w:charset w:val="00"/>
    <w:family w:val="swiss"/>
    <w:notTrueType/>
    <w:pitch w:val="variable"/>
    <w:sig w:usb0="800000AF" w:usb1="5000205B" w:usb2="00000000" w:usb3="00000000" w:csb0="0000009B"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3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3708" w:rsidRDefault="00050D51" w:rsidP="001253CA">
    <w:pPr>
      <w:pStyle w:val="Footer"/>
      <w:framePr w:wrap="around" w:vAnchor="text" w:hAnchor="margin" w:xAlign="outside" w:y="1"/>
      <w:rPr>
        <w:rStyle w:val="PageNumber"/>
      </w:rPr>
    </w:pPr>
    <w:r>
      <w:rPr>
        <w:rStyle w:val="PageNumber"/>
      </w:rPr>
      <w:fldChar w:fldCharType="begin"/>
    </w:r>
    <w:r w:rsidR="00953708">
      <w:rPr>
        <w:rStyle w:val="PageNumber"/>
      </w:rPr>
      <w:instrText xml:space="preserve">PAGE  </w:instrTex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3708" w:rsidRPr="004A075D" w:rsidRDefault="00050D51" w:rsidP="0059613C">
    <w:pPr>
      <w:pStyle w:val="Footer"/>
      <w:tabs>
        <w:tab w:val="left" w:pos="2480"/>
        <w:tab w:val="right" w:pos="9064"/>
      </w:tabs>
      <w:spacing w:before="0" w:after="0" w:line="240" w:lineRule="auto"/>
      <w:jc w:val="left"/>
      <w:rPr>
        <w:rFonts w:ascii="Arial" w:hAnsi="Arial"/>
        <w:i/>
        <w:color w:val="008080"/>
        <w:szCs w:val="16"/>
      </w:rPr>
    </w:pPr>
    <w:r w:rsidRPr="00050D51">
      <w:rPr>
        <w:rFonts w:ascii="Arial" w:hAnsi="Arial"/>
        <w:i/>
        <w:noProof/>
        <w:szCs w:val="16"/>
        <w:lang w:val="en-US"/>
      </w:rPr>
      <w:pict>
        <v:shapetype id="_x0000_t32" coordsize="21600,21600" o:spt="32" o:oned="t" path="m,l21600,21600e" filled="f">
          <v:path arrowok="t" fillok="f" o:connecttype="none"/>
          <o:lock v:ext="edit" shapetype="t"/>
        </v:shapetype>
        <v:shape id="AutoShape 14" o:spid="_x0000_s2049" type="#_x0000_t32" style="position:absolute;margin-left:0;margin-top:-5.25pt;width:423.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" strokecolor="#066"/>
      </w:pict>
    </w:r>
    <w:r w:rsidR="00953708" w:rsidRPr="004A075D">
      <w:rPr>
        <w:rFonts w:ascii="Arial" w:hAnsi="Arial"/>
        <w:i/>
        <w:color w:val="006666"/>
        <w:szCs w:val="16"/>
      </w:rPr>
      <w:t xml:space="preserve">An Introduction to GO and GO </w:t>
    </w:r>
    <w:r w:rsidR="00953708">
      <w:rPr>
        <w:rFonts w:ascii="Arial" w:hAnsi="Arial"/>
        <w:i/>
        <w:color w:val="006666"/>
        <w:szCs w:val="16"/>
      </w:rPr>
      <w:t>A</w:t>
    </w:r>
    <w:r w:rsidR="00953708" w:rsidRPr="004A075D">
      <w:rPr>
        <w:rFonts w:ascii="Arial" w:hAnsi="Arial"/>
        <w:i/>
        <w:color w:val="006666"/>
        <w:szCs w:val="16"/>
      </w:rPr>
      <w:t xml:space="preserve">nnotations. The Bioinformatics Roadshow, </w:t>
    </w:r>
    <w:proofErr w:type="spellStart"/>
    <w:r w:rsidR="00953708" w:rsidRPr="004A075D">
      <w:rPr>
        <w:rFonts w:ascii="Arial" w:hAnsi="Arial"/>
        <w:i/>
        <w:color w:val="006666"/>
        <w:szCs w:val="16"/>
      </w:rPr>
      <w:t>Du</w:t>
    </w:r>
    <w:r w:rsidR="00953708">
      <w:rPr>
        <w:rFonts w:ascii="Lucida Grande" w:hAnsi="Lucida Grande" w:cs="Lucida Grande"/>
        <w:b/>
        <w:i/>
        <w:color w:val="215868" w:themeColor="accent5" w:themeShade="80"/>
      </w:rPr>
      <w:t>ü</w:t>
    </w:r>
    <w:r w:rsidR="00953708" w:rsidRPr="004A075D">
      <w:rPr>
        <w:rFonts w:ascii="Arial" w:hAnsi="Arial"/>
        <w:i/>
        <w:color w:val="006666"/>
        <w:szCs w:val="16"/>
      </w:rPr>
      <w:t>sseldorf</w:t>
    </w:r>
    <w:proofErr w:type="spellEnd"/>
    <w:r w:rsidR="00953708">
      <w:rPr>
        <w:rFonts w:ascii="Arial" w:hAnsi="Arial"/>
        <w:i/>
        <w:color w:val="006666"/>
        <w:szCs w:val="16"/>
      </w:rPr>
      <w:t>. March 2011.</w:t>
    </w:r>
    <w:r w:rsidR="00953708" w:rsidRPr="004A075D">
      <w:rPr>
        <w:rFonts w:ascii="Arial" w:hAnsi="Arial"/>
        <w:i/>
        <w:szCs w:val="16"/>
      </w:rPr>
      <w:tab/>
    </w:r>
    <w:r w:rsidR="00953708" w:rsidRPr="004A075D">
      <w:rPr>
        <w:rFonts w:ascii="Arial" w:hAnsi="Arial"/>
        <w:i/>
        <w:szCs w:val="16"/>
      </w:rPr>
      <w:tab/>
    </w:r>
    <w:r w:rsidRPr="004A075D">
      <w:rPr>
        <w:rFonts w:ascii="Arial" w:hAnsi="Arial"/>
        <w:i/>
        <w:szCs w:val="16"/>
      </w:rPr>
      <w:fldChar w:fldCharType="begin"/>
    </w:r>
    <w:r w:rsidR="00953708" w:rsidRPr="004A075D">
      <w:rPr>
        <w:rFonts w:ascii="Arial" w:hAnsi="Arial"/>
        <w:i/>
        <w:szCs w:val="16"/>
      </w:rPr>
      <w:instrText xml:space="preserve"> PAGE   \* MERGEFORMAT </w:instrText>
    </w:r>
    <w:r w:rsidRPr="004A075D">
      <w:rPr>
        <w:rFonts w:ascii="Arial" w:hAnsi="Arial"/>
        <w:i/>
        <w:szCs w:val="16"/>
      </w:rPr>
      <w:fldChar w:fldCharType="separate"/>
    </w:r>
    <w:r w:rsidR="004F415D">
      <w:rPr>
        <w:rFonts w:ascii="Arial" w:hAnsi="Arial"/>
        <w:i/>
        <w:noProof/>
        <w:szCs w:val="16"/>
      </w:rPr>
      <w:t>2</w:t>
    </w:r>
    <w:r w:rsidRPr="004A075D">
      <w:rPr>
        <w:rFonts w:ascii="Arial" w:hAnsi="Arial"/>
        <w:i/>
        <w:szCs w:val="16"/>
      </w:rPr>
      <w:fldChar w:fldCharType="end"/>
    </w:r>
  </w:p>
  <w:p w:rsidR="00953708" w:rsidRDefault="00953708" w:rsidP="00104C7F">
    <w:pPr>
      <w:pStyle w:val="Footer"/>
      <w:tabs>
        <w:tab w:val="clear" w:pos="4320"/>
        <w:tab w:val="clear" w:pos="8640"/>
        <w:tab w:val="left" w:pos="1380"/>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3708" w:rsidRDefault="00050D51">
    <w:pPr>
      <w:pStyle w:val="Footer"/>
      <w:jc w:val="right"/>
    </w:pPr>
    <w:r>
      <w:fldChar w:fldCharType="begin"/>
    </w:r>
    <w:r w:rsidR="00953708">
      <w:instrText xml:space="preserve"> PAGE   \* MERGEFORMAT </w:instrText>
    </w:r>
    <w:r>
      <w:fldChar w:fldCharType="separate"/>
    </w:r>
    <w:r w:rsidR="004F415D">
      <w:rPr>
        <w:noProof/>
      </w:rPr>
      <w:t>1</w:t>
    </w:r>
    <w:r>
      <w:fldChar w:fldCharType="end"/>
    </w:r>
  </w:p>
  <w:p w:rsidR="00953708" w:rsidRDefault="009537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3708" w:rsidRDefault="00953708">
      <w:r>
        <w:separator/>
      </w:r>
    </w:p>
  </w:footnote>
  <w:footnote w:type="continuationSeparator" w:id="0">
    <w:p w:rsidR="00953708" w:rsidRDefault="009537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3708" w:rsidRDefault="00953708" w:rsidP="00E3615C">
    <w:pPr>
      <w:pStyle w:val="Header"/>
      <w:spacing w:before="0" w:after="0" w:line="240" w:lineRule="auto"/>
    </w:pPr>
    <w:r>
      <w:rPr>
        <w:noProof/>
        <w:lang w:eastAsia="en-GB"/>
      </w:rPr>
      <w:drawing>
        <wp:anchor distT="0" distB="0" distL="114300" distR="114300" simplePos="0" relativeHeight="251656704" behindDoc="1" locked="0" layoutInCell="1" allowOverlap="1">
          <wp:simplePos x="0" y="0"/>
          <wp:positionH relativeFrom="column">
            <wp:posOffset>4330700</wp:posOffset>
          </wp:positionH>
          <wp:positionV relativeFrom="paragraph">
            <wp:posOffset>165735</wp:posOffset>
          </wp:positionV>
          <wp:extent cx="1073150" cy="3397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73150" cy="339725"/>
                  </a:xfrm>
                  <a:prstGeom prst="rect">
                    <a:avLst/>
                  </a:prstGeom>
                  <a:noFill/>
                  <a:ln>
                    <a:noFill/>
                  </a:ln>
                </pic:spPr>
              </pic:pic>
            </a:graphicData>
          </a:graphic>
        </wp:anchor>
      </w:drawing>
    </w:r>
    <w:r w:rsidR="00050D51" w:rsidRPr="00050D51">
      <w:rPr>
        <w:noProof/>
        <w:lang w:val="en-US"/>
      </w:rPr>
      <w:pict>
        <v:shapetype id="_x0000_t32" coordsize="21600,21600" o:spt="32" o:oned="t" path="m,l21600,21600e" filled="f">
          <v:path arrowok="t" fillok="f" o:connecttype="none"/>
          <o:lock v:ext="edit" shapetype="t"/>
        </v:shapetype>
        <v:shape id="AutoShape 5" o:spid="_x0000_s2050" type="#_x0000_t32" style="position:absolute;left:0;text-align:left;margin-left:.1pt;margin-top:40.05pt;width:423.4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" strokecolor="#066"/>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6" type="#_x0000_t75" alt="Answer" style="width:20pt;height:20pt;visibility:visible" o:bullet="t">
        <v:imagedata r:id="rId1" o:title="Answer"/>
      </v:shape>
    </w:pict>
  </w:numPicBullet>
  <w:abstractNum w:abstractNumId="0">
    <w:nsid w:val="00000003"/>
    <w:multiLevelType w:val="singleLevel"/>
    <w:tmpl w:val="8C200DDA"/>
    <w:lvl w:ilvl="0">
      <w:start w:val="1"/>
      <w:numFmt w:val="decimal"/>
      <w:pStyle w:val="Reference"/>
      <w:lvlText w:val="%1."/>
      <w:lvlJc w:val="left"/>
      <w:pPr>
        <w:tabs>
          <w:tab w:val="num" w:pos="360"/>
        </w:tabs>
        <w:ind w:left="360" w:hanging="360"/>
      </w:pPr>
    </w:lvl>
  </w:abstractNum>
  <w:abstractNum w:abstractNumId="1">
    <w:nsid w:val="019569FF"/>
    <w:multiLevelType w:val="hybridMultilevel"/>
    <w:tmpl w:val="F886F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E502CD"/>
    <w:multiLevelType w:val="hybridMultilevel"/>
    <w:tmpl w:val="C158D2D4"/>
    <w:lvl w:ilvl="0" w:tplc="B2B2D5FE">
      <w:start w:val="1"/>
      <w:numFmt w:val="decimal"/>
      <w:pStyle w:val="Numb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08F26797"/>
    <w:multiLevelType w:val="hybridMultilevel"/>
    <w:tmpl w:val="BE763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3C7CD5"/>
    <w:multiLevelType w:val="multilevel"/>
    <w:tmpl w:val="B334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CA28E7"/>
    <w:multiLevelType w:val="hybridMultilevel"/>
    <w:tmpl w:val="6602D980"/>
    <w:lvl w:ilvl="0" w:tplc="15C235DA">
      <w:start w:val="1"/>
      <w:numFmt w:val="decimal"/>
      <w:lvlText w:val="%1."/>
      <w:lvlJc w:val="left"/>
      <w:pPr>
        <w:tabs>
          <w:tab w:val="num" w:pos="360"/>
        </w:tabs>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FCC1C8A"/>
    <w:multiLevelType w:val="hybridMultilevel"/>
    <w:tmpl w:val="34E0F0D0"/>
    <w:lvl w:ilvl="0" w:tplc="0809000F">
      <w:start w:val="1"/>
      <w:numFmt w:val="decimal"/>
      <w:lvlText w:val="%1."/>
      <w:lvlJc w:val="left"/>
      <w:pPr>
        <w:ind w:left="720" w:hanging="360"/>
      </w:pPr>
    </w:lvl>
    <w:lvl w:ilvl="1" w:tplc="04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0AE62B1"/>
    <w:multiLevelType w:val="hybridMultilevel"/>
    <w:tmpl w:val="8B163B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1C234DF"/>
    <w:multiLevelType w:val="hybridMultilevel"/>
    <w:tmpl w:val="65AAA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66813BC"/>
    <w:multiLevelType w:val="multilevel"/>
    <w:tmpl w:val="76680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CE57F5"/>
    <w:multiLevelType w:val="hybridMultilevel"/>
    <w:tmpl w:val="190A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B016F03"/>
    <w:multiLevelType w:val="hybridMultilevel"/>
    <w:tmpl w:val="F886F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A25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42954A1"/>
    <w:multiLevelType w:val="hybridMultilevel"/>
    <w:tmpl w:val="03E60DBE"/>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3B4502E9"/>
    <w:multiLevelType w:val="hybridMultilevel"/>
    <w:tmpl w:val="8B163B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3641855"/>
    <w:multiLevelType w:val="hybridMultilevel"/>
    <w:tmpl w:val="A6964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4D55860"/>
    <w:multiLevelType w:val="hybridMultilevel"/>
    <w:tmpl w:val="397EE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CE774F1"/>
    <w:multiLevelType w:val="hybridMultilevel"/>
    <w:tmpl w:val="8B163B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65A133C"/>
    <w:multiLevelType w:val="hybridMultilevel"/>
    <w:tmpl w:val="27FAFC42"/>
    <w:lvl w:ilvl="0" w:tplc="1EB8FF16">
      <w:start w:val="1"/>
      <w:numFmt w:val="decimal"/>
      <w:pStyle w:val="Numbering"/>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A040A57"/>
    <w:multiLevelType w:val="hybridMultilevel"/>
    <w:tmpl w:val="DF1840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nsid w:val="5D196278"/>
    <w:multiLevelType w:val="hybridMultilevel"/>
    <w:tmpl w:val="3E6293AE"/>
    <w:lvl w:ilvl="0" w:tplc="08090005">
      <w:start w:val="1"/>
      <w:numFmt w:val="bullet"/>
      <w:lvlText w:val=""/>
      <w:lvlJc w:val="left"/>
      <w:pPr>
        <w:tabs>
          <w:tab w:val="num" w:pos="1800"/>
        </w:tabs>
        <w:ind w:left="1800" w:hanging="360"/>
      </w:pPr>
      <w:rPr>
        <w:rFonts w:ascii="Wingdings" w:hAnsi="Wingdings" w:hint="default"/>
      </w:rPr>
    </w:lvl>
    <w:lvl w:ilvl="1" w:tplc="08090003" w:tentative="1">
      <w:start w:val="1"/>
      <w:numFmt w:val="bullet"/>
      <w:lvlText w:val="o"/>
      <w:lvlJc w:val="left"/>
      <w:pPr>
        <w:tabs>
          <w:tab w:val="num" w:pos="2520"/>
        </w:tabs>
        <w:ind w:left="2520" w:hanging="360"/>
      </w:pPr>
      <w:rPr>
        <w:rFonts w:ascii="Courier New" w:hAnsi="Courier New" w:cs="Arial"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Arial"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Arial"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21">
    <w:nsid w:val="5E0D7220"/>
    <w:multiLevelType w:val="hybridMultilevel"/>
    <w:tmpl w:val="D83ACED6"/>
    <w:lvl w:ilvl="0" w:tplc="04090001">
      <w:start w:val="1"/>
      <w:numFmt w:val="bullet"/>
      <w:lvlText w:val=""/>
      <w:lvlJc w:val="left"/>
      <w:pPr>
        <w:tabs>
          <w:tab w:val="num" w:pos="360"/>
        </w:tabs>
        <w:ind w:left="360" w:hanging="360"/>
      </w:pPr>
      <w:rPr>
        <w:rFonts w:ascii="Symbol" w:hAnsi="Symbol" w:hint="default"/>
      </w:rPr>
    </w:lvl>
    <w:lvl w:ilvl="1" w:tplc="AA784DEC">
      <w:start w:val="1"/>
      <w:numFmt w:val="bullet"/>
      <w:lvlText w:val="-"/>
      <w:lvlJc w:val="left"/>
      <w:pPr>
        <w:tabs>
          <w:tab w:val="num" w:pos="1080"/>
        </w:tabs>
        <w:ind w:left="1080" w:hanging="360"/>
      </w:pPr>
      <w:rPr>
        <w:rFonts w:ascii="Minion Pro" w:eastAsia="Times New Roman" w:hAnsi="Minion Pro"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617D5578"/>
    <w:multiLevelType w:val="hybridMultilevel"/>
    <w:tmpl w:val="5A947BEE"/>
    <w:lvl w:ilvl="0" w:tplc="62B2E3BC">
      <w:start w:val="1"/>
      <w:numFmt w:val="decimal"/>
      <w:lvlText w:val="%1."/>
      <w:lvlJc w:val="left"/>
      <w:pPr>
        <w:tabs>
          <w:tab w:val="num" w:pos="1080"/>
        </w:tabs>
        <w:ind w:left="108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nsid w:val="680D173E"/>
    <w:multiLevelType w:val="hybridMultilevel"/>
    <w:tmpl w:val="B308B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B3F10CC"/>
    <w:multiLevelType w:val="hybridMultilevel"/>
    <w:tmpl w:val="5E9E3BAA"/>
    <w:lvl w:ilvl="0" w:tplc="5EEAA00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CE37C45"/>
    <w:multiLevelType w:val="hybridMultilevel"/>
    <w:tmpl w:val="1C46E9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0C57F64"/>
    <w:multiLevelType w:val="hybridMultilevel"/>
    <w:tmpl w:val="F0825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13B2E0F"/>
    <w:multiLevelType w:val="hybridMultilevel"/>
    <w:tmpl w:val="F0908AEA"/>
    <w:lvl w:ilvl="0" w:tplc="99F00F6A">
      <w:start w:val="1"/>
      <w:numFmt w:val="bullet"/>
      <w:pStyle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56E59CD"/>
    <w:multiLevelType w:val="hybridMultilevel"/>
    <w:tmpl w:val="90A226B0"/>
    <w:lvl w:ilvl="0" w:tplc="3822F62C">
      <w:start w:val="1"/>
      <w:numFmt w:val="lowerRoman"/>
      <w:lvlText w:val="(%1)"/>
      <w:lvlJc w:val="left"/>
      <w:pPr>
        <w:ind w:left="1080" w:hanging="72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77B7989"/>
    <w:multiLevelType w:val="hybridMultilevel"/>
    <w:tmpl w:val="F886F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D33600B"/>
    <w:multiLevelType w:val="hybridMultilevel"/>
    <w:tmpl w:val="995018F2"/>
    <w:lvl w:ilvl="0" w:tplc="1F380506">
      <w:start w:val="1"/>
      <w:numFmt w:val="decimal"/>
      <w:lvlText w:val="%1"/>
      <w:lvlJc w:val="left"/>
      <w:pPr>
        <w:tabs>
          <w:tab w:val="num" w:pos="720"/>
        </w:tabs>
        <w:ind w:left="720" w:hanging="720"/>
      </w:pPr>
      <w:rPr>
        <w:rFonts w:hint="default"/>
      </w:rPr>
    </w:lvl>
    <w:lvl w:ilvl="1" w:tplc="0409000F">
      <w:start w:val="1"/>
      <w:numFmt w:val="decimal"/>
      <w:lvlText w:val="%2."/>
      <w:lvlJc w:val="left"/>
      <w:pPr>
        <w:tabs>
          <w:tab w:val="num" w:pos="1080"/>
        </w:tabs>
        <w:ind w:left="1080" w:hanging="360"/>
      </w:pPr>
      <w:rPr>
        <w:rFonts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7D934A41"/>
    <w:multiLevelType w:val="hybridMultilevel"/>
    <w:tmpl w:val="B0702CA8"/>
    <w:lvl w:ilvl="0" w:tplc="76F07840">
      <w:start w:val="1"/>
      <w:numFmt w:val="decimal"/>
      <w:lvlText w:val="%1."/>
      <w:lvlJc w:val="left"/>
      <w:pPr>
        <w:tabs>
          <w:tab w:val="num" w:pos="720"/>
        </w:tabs>
        <w:ind w:left="720" w:hanging="360"/>
      </w:pPr>
      <w:rPr>
        <w:rFonts w:hint="default"/>
        <w:b w:val="0"/>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7DD81AC7"/>
    <w:multiLevelType w:val="hybridMultilevel"/>
    <w:tmpl w:val="F886F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5"/>
  </w:num>
  <w:num w:numId="3">
    <w:abstractNumId w:val="0"/>
  </w:num>
  <w:num w:numId="4">
    <w:abstractNumId w:val="27"/>
  </w:num>
  <w:num w:numId="5">
    <w:abstractNumId w:val="18"/>
  </w:num>
  <w:num w:numId="6">
    <w:abstractNumId w:val="2"/>
  </w:num>
  <w:num w:numId="7">
    <w:abstractNumId w:val="10"/>
  </w:num>
  <w:num w:numId="8">
    <w:abstractNumId w:val="16"/>
  </w:num>
  <w:num w:numId="9">
    <w:abstractNumId w:val="8"/>
  </w:num>
  <w:num w:numId="10">
    <w:abstractNumId w:val="32"/>
  </w:num>
  <w:num w:numId="11">
    <w:abstractNumId w:val="30"/>
  </w:num>
  <w:num w:numId="12">
    <w:abstractNumId w:val="23"/>
  </w:num>
  <w:num w:numId="13">
    <w:abstractNumId w:val="17"/>
  </w:num>
  <w:num w:numId="14">
    <w:abstractNumId w:val="7"/>
  </w:num>
  <w:num w:numId="15">
    <w:abstractNumId w:val="11"/>
  </w:num>
  <w:num w:numId="16">
    <w:abstractNumId w:val="4"/>
  </w:num>
  <w:num w:numId="17">
    <w:abstractNumId w:val="9"/>
  </w:num>
  <w:num w:numId="18">
    <w:abstractNumId w:val="24"/>
  </w:num>
  <w:num w:numId="19">
    <w:abstractNumId w:val="21"/>
  </w:num>
  <w:num w:numId="20">
    <w:abstractNumId w:val="20"/>
  </w:num>
  <w:num w:numId="21">
    <w:abstractNumId w:val="13"/>
  </w:num>
  <w:num w:numId="22">
    <w:abstractNumId w:val="25"/>
  </w:num>
  <w:num w:numId="23">
    <w:abstractNumId w:val="19"/>
  </w:num>
  <w:num w:numId="24">
    <w:abstractNumId w:val="15"/>
  </w:num>
  <w:num w:numId="25">
    <w:abstractNumId w:val="1"/>
  </w:num>
  <w:num w:numId="26">
    <w:abstractNumId w:val="22"/>
  </w:num>
  <w:num w:numId="27">
    <w:abstractNumId w:val="29"/>
  </w:num>
  <w:num w:numId="28">
    <w:abstractNumId w:val="31"/>
  </w:num>
  <w:num w:numId="29">
    <w:abstractNumId w:val="28"/>
  </w:num>
  <w:num w:numId="30">
    <w:abstractNumId w:val="26"/>
  </w:num>
  <w:num w:numId="31">
    <w:abstractNumId w:val="6"/>
  </w:num>
  <w:num w:numId="32">
    <w:abstractNumId w:val="12"/>
  </w:num>
  <w:num w:numId="33">
    <w:abstractNumId w:val="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proofState w:spelling="clean" w:grammar="clean"/>
  <w:attachedTemplate r:id="rId1"/>
  <w:stylePaneFormatFilter w:val="4004"/>
  <w:defaultTabStop w:val="720"/>
  <w:drawingGridHorizontalSpacing w:val="110"/>
  <w:displayHorizontalDrawingGridEvery w:val="0"/>
  <w:displayVerticalDrawingGridEvery w:val="0"/>
  <w:noPunctuationKerning/>
  <w:characterSpacingControl w:val="doNotCompress"/>
  <w:savePreviewPicture/>
  <w:hdrShapeDefaults>
    <o:shapedefaults v:ext="edit" spidmax="2051" fillcolor="white" strokecolor="green">
      <v:fill color="white"/>
      <v:stroke color="green" weight="1pt"/>
      <o:colormru v:ext="edit" colors="#eaeaea"/>
    </o:shapedefaults>
    <o:shapelayout v:ext="edit">
      <o:idmap v:ext="edit" data="2"/>
      <o:rules v:ext="edit">
        <o:r id="V:Rule1" type="connector" idref="#AutoShape 5"/>
        <o:r id="V:Rule2" type="connector" idref="#AutoShape 14"/>
      </o:rules>
    </o:shapelayout>
  </w:hdrShapeDefaults>
  <w:footnotePr>
    <w:footnote w:id="-1"/>
    <w:footnote w:id="0"/>
  </w:footnotePr>
  <w:endnotePr>
    <w:endnote w:id="-1"/>
    <w:endnote w:id="0"/>
  </w:endnotePr>
  <w:compat/>
  <w:docVars>
    <w:docVar w:name="EN.InstantFormat" w:val="&lt;ENInstantFormat&gt;&lt;Enabled&gt;0&lt;/Enabled&gt;&lt;ScanUnformatted&gt;1&lt;/ScanUnformatted&gt;&lt;ScanChanges&gt;1&lt;/ScanChanges&gt;&lt;/ENInstantFormat&gt;"/>
    <w:docVar w:name="EN.Layout" w:val="&lt;ENLayout&gt;&lt;Style&gt;Nucleic Acids Re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Gabriella&amp;apos;s list-Converted.enl&lt;/item&gt;&lt;/Libraries&gt;&lt;/ENLibraries&gt;"/>
  </w:docVars>
  <w:rsids>
    <w:rsidRoot w:val="002F787F"/>
    <w:rsid w:val="00000065"/>
    <w:rsid w:val="00000168"/>
    <w:rsid w:val="00000FDE"/>
    <w:rsid w:val="00004405"/>
    <w:rsid w:val="000047AB"/>
    <w:rsid w:val="00005E51"/>
    <w:rsid w:val="000067A6"/>
    <w:rsid w:val="0000781C"/>
    <w:rsid w:val="000079A6"/>
    <w:rsid w:val="000108BF"/>
    <w:rsid w:val="000111F4"/>
    <w:rsid w:val="0001202F"/>
    <w:rsid w:val="00012666"/>
    <w:rsid w:val="00012B2C"/>
    <w:rsid w:val="00012CBC"/>
    <w:rsid w:val="00014949"/>
    <w:rsid w:val="00015C0F"/>
    <w:rsid w:val="00015E3A"/>
    <w:rsid w:val="00016CFD"/>
    <w:rsid w:val="00017903"/>
    <w:rsid w:val="0002025D"/>
    <w:rsid w:val="000212D4"/>
    <w:rsid w:val="0002221F"/>
    <w:rsid w:val="00025CFC"/>
    <w:rsid w:val="000273DA"/>
    <w:rsid w:val="00031912"/>
    <w:rsid w:val="00031FBB"/>
    <w:rsid w:val="000325F1"/>
    <w:rsid w:val="00034B7A"/>
    <w:rsid w:val="000373F9"/>
    <w:rsid w:val="00042726"/>
    <w:rsid w:val="00042B79"/>
    <w:rsid w:val="00043396"/>
    <w:rsid w:val="00043B9A"/>
    <w:rsid w:val="00044F1C"/>
    <w:rsid w:val="00045088"/>
    <w:rsid w:val="00046BA8"/>
    <w:rsid w:val="00046CD6"/>
    <w:rsid w:val="000508AC"/>
    <w:rsid w:val="00050D51"/>
    <w:rsid w:val="00053B91"/>
    <w:rsid w:val="00054192"/>
    <w:rsid w:val="00054710"/>
    <w:rsid w:val="0005532F"/>
    <w:rsid w:val="00057BD7"/>
    <w:rsid w:val="00057E00"/>
    <w:rsid w:val="00060182"/>
    <w:rsid w:val="000603DF"/>
    <w:rsid w:val="00060EBD"/>
    <w:rsid w:val="00064928"/>
    <w:rsid w:val="00066383"/>
    <w:rsid w:val="000677C8"/>
    <w:rsid w:val="00067DAF"/>
    <w:rsid w:val="0007016C"/>
    <w:rsid w:val="00073F62"/>
    <w:rsid w:val="00077DA7"/>
    <w:rsid w:val="000815EC"/>
    <w:rsid w:val="00081A0F"/>
    <w:rsid w:val="0008253A"/>
    <w:rsid w:val="0008275E"/>
    <w:rsid w:val="000831E6"/>
    <w:rsid w:val="00084087"/>
    <w:rsid w:val="000847FD"/>
    <w:rsid w:val="00085D38"/>
    <w:rsid w:val="000865FF"/>
    <w:rsid w:val="0008700A"/>
    <w:rsid w:val="000878CB"/>
    <w:rsid w:val="00087DD2"/>
    <w:rsid w:val="00087FD1"/>
    <w:rsid w:val="0009082C"/>
    <w:rsid w:val="00091134"/>
    <w:rsid w:val="000915DC"/>
    <w:rsid w:val="00091F2A"/>
    <w:rsid w:val="0009286A"/>
    <w:rsid w:val="00094CFC"/>
    <w:rsid w:val="00094DD6"/>
    <w:rsid w:val="00094DE7"/>
    <w:rsid w:val="00094EBE"/>
    <w:rsid w:val="000953D1"/>
    <w:rsid w:val="000972D0"/>
    <w:rsid w:val="00097F15"/>
    <w:rsid w:val="000A005F"/>
    <w:rsid w:val="000A1469"/>
    <w:rsid w:val="000A1A63"/>
    <w:rsid w:val="000A20B1"/>
    <w:rsid w:val="000A3212"/>
    <w:rsid w:val="000A3C37"/>
    <w:rsid w:val="000A4724"/>
    <w:rsid w:val="000A5C22"/>
    <w:rsid w:val="000A682F"/>
    <w:rsid w:val="000A76C5"/>
    <w:rsid w:val="000B07AE"/>
    <w:rsid w:val="000B0B0F"/>
    <w:rsid w:val="000B160D"/>
    <w:rsid w:val="000B1AC9"/>
    <w:rsid w:val="000B3601"/>
    <w:rsid w:val="000B439C"/>
    <w:rsid w:val="000B522B"/>
    <w:rsid w:val="000B5F19"/>
    <w:rsid w:val="000B6ADA"/>
    <w:rsid w:val="000B7F2F"/>
    <w:rsid w:val="000C011A"/>
    <w:rsid w:val="000C0576"/>
    <w:rsid w:val="000C1F6C"/>
    <w:rsid w:val="000C24D5"/>
    <w:rsid w:val="000C26EE"/>
    <w:rsid w:val="000C29E6"/>
    <w:rsid w:val="000C2AF9"/>
    <w:rsid w:val="000C6E8C"/>
    <w:rsid w:val="000D1DA0"/>
    <w:rsid w:val="000D2A9A"/>
    <w:rsid w:val="000D387F"/>
    <w:rsid w:val="000D4FB0"/>
    <w:rsid w:val="000D6D0C"/>
    <w:rsid w:val="000D778D"/>
    <w:rsid w:val="000E0BDB"/>
    <w:rsid w:val="000E1F13"/>
    <w:rsid w:val="000E2178"/>
    <w:rsid w:val="000E2B83"/>
    <w:rsid w:val="000E40EC"/>
    <w:rsid w:val="000E4925"/>
    <w:rsid w:val="000E5340"/>
    <w:rsid w:val="000E5D4F"/>
    <w:rsid w:val="000F40B4"/>
    <w:rsid w:val="000F475C"/>
    <w:rsid w:val="000F4D3A"/>
    <w:rsid w:val="000F4E57"/>
    <w:rsid w:val="000F5033"/>
    <w:rsid w:val="000F6C6C"/>
    <w:rsid w:val="000F6E44"/>
    <w:rsid w:val="000F799D"/>
    <w:rsid w:val="0010015E"/>
    <w:rsid w:val="001003CF"/>
    <w:rsid w:val="00101CC4"/>
    <w:rsid w:val="001049A9"/>
    <w:rsid w:val="00104C7F"/>
    <w:rsid w:val="00105FE0"/>
    <w:rsid w:val="00106C40"/>
    <w:rsid w:val="00110135"/>
    <w:rsid w:val="00110811"/>
    <w:rsid w:val="00110888"/>
    <w:rsid w:val="00110A8D"/>
    <w:rsid w:val="00111355"/>
    <w:rsid w:val="00111A81"/>
    <w:rsid w:val="00112B82"/>
    <w:rsid w:val="00114BEC"/>
    <w:rsid w:val="00115043"/>
    <w:rsid w:val="001162A4"/>
    <w:rsid w:val="00117297"/>
    <w:rsid w:val="001174A4"/>
    <w:rsid w:val="001175D3"/>
    <w:rsid w:val="00120B7E"/>
    <w:rsid w:val="00120DFE"/>
    <w:rsid w:val="00121C69"/>
    <w:rsid w:val="00122851"/>
    <w:rsid w:val="0012377F"/>
    <w:rsid w:val="00123D1D"/>
    <w:rsid w:val="001246F0"/>
    <w:rsid w:val="001253CA"/>
    <w:rsid w:val="001255B8"/>
    <w:rsid w:val="00125812"/>
    <w:rsid w:val="001268DE"/>
    <w:rsid w:val="00126979"/>
    <w:rsid w:val="001273B8"/>
    <w:rsid w:val="0013072D"/>
    <w:rsid w:val="00131155"/>
    <w:rsid w:val="001317D1"/>
    <w:rsid w:val="00131C63"/>
    <w:rsid w:val="0013228D"/>
    <w:rsid w:val="00132AD8"/>
    <w:rsid w:val="00133F82"/>
    <w:rsid w:val="00136790"/>
    <w:rsid w:val="00137707"/>
    <w:rsid w:val="00137DF0"/>
    <w:rsid w:val="00140153"/>
    <w:rsid w:val="00140165"/>
    <w:rsid w:val="001414E3"/>
    <w:rsid w:val="00142765"/>
    <w:rsid w:val="001430C6"/>
    <w:rsid w:val="00143751"/>
    <w:rsid w:val="00143A30"/>
    <w:rsid w:val="00145BEC"/>
    <w:rsid w:val="00146FA7"/>
    <w:rsid w:val="00147027"/>
    <w:rsid w:val="001477ED"/>
    <w:rsid w:val="00147A3F"/>
    <w:rsid w:val="00147C5F"/>
    <w:rsid w:val="001509C5"/>
    <w:rsid w:val="00153C54"/>
    <w:rsid w:val="0015437E"/>
    <w:rsid w:val="00154F8E"/>
    <w:rsid w:val="001560A1"/>
    <w:rsid w:val="00156897"/>
    <w:rsid w:val="00156F55"/>
    <w:rsid w:val="00161540"/>
    <w:rsid w:val="001624CE"/>
    <w:rsid w:val="001627D4"/>
    <w:rsid w:val="00162B7E"/>
    <w:rsid w:val="0016520A"/>
    <w:rsid w:val="00165822"/>
    <w:rsid w:val="00166438"/>
    <w:rsid w:val="0016665B"/>
    <w:rsid w:val="00167044"/>
    <w:rsid w:val="00167CB7"/>
    <w:rsid w:val="0017186F"/>
    <w:rsid w:val="001723EA"/>
    <w:rsid w:val="00172F37"/>
    <w:rsid w:val="00173664"/>
    <w:rsid w:val="00173E24"/>
    <w:rsid w:val="001754F5"/>
    <w:rsid w:val="001810A9"/>
    <w:rsid w:val="00181222"/>
    <w:rsid w:val="001817B8"/>
    <w:rsid w:val="00181D34"/>
    <w:rsid w:val="00181F47"/>
    <w:rsid w:val="00185C44"/>
    <w:rsid w:val="0018674C"/>
    <w:rsid w:val="00186CE1"/>
    <w:rsid w:val="00186E73"/>
    <w:rsid w:val="00187620"/>
    <w:rsid w:val="00191EF3"/>
    <w:rsid w:val="00193571"/>
    <w:rsid w:val="00194400"/>
    <w:rsid w:val="00194D89"/>
    <w:rsid w:val="00195954"/>
    <w:rsid w:val="00196F08"/>
    <w:rsid w:val="00196F60"/>
    <w:rsid w:val="001974C1"/>
    <w:rsid w:val="00197D60"/>
    <w:rsid w:val="001A00D0"/>
    <w:rsid w:val="001A31D9"/>
    <w:rsid w:val="001A3D69"/>
    <w:rsid w:val="001B0930"/>
    <w:rsid w:val="001B1F1C"/>
    <w:rsid w:val="001B206F"/>
    <w:rsid w:val="001B2A0B"/>
    <w:rsid w:val="001B4C68"/>
    <w:rsid w:val="001B4D57"/>
    <w:rsid w:val="001B543C"/>
    <w:rsid w:val="001B5463"/>
    <w:rsid w:val="001B6338"/>
    <w:rsid w:val="001B6C53"/>
    <w:rsid w:val="001B71B8"/>
    <w:rsid w:val="001B7634"/>
    <w:rsid w:val="001C037D"/>
    <w:rsid w:val="001C1114"/>
    <w:rsid w:val="001C112D"/>
    <w:rsid w:val="001C44B7"/>
    <w:rsid w:val="001C4948"/>
    <w:rsid w:val="001C5BD6"/>
    <w:rsid w:val="001C6358"/>
    <w:rsid w:val="001C729D"/>
    <w:rsid w:val="001D0DC1"/>
    <w:rsid w:val="001D11DD"/>
    <w:rsid w:val="001D2822"/>
    <w:rsid w:val="001D2854"/>
    <w:rsid w:val="001D2F7D"/>
    <w:rsid w:val="001D40CB"/>
    <w:rsid w:val="001D4113"/>
    <w:rsid w:val="001D7B39"/>
    <w:rsid w:val="001E0CBF"/>
    <w:rsid w:val="001E15F0"/>
    <w:rsid w:val="001E1966"/>
    <w:rsid w:val="001E1E98"/>
    <w:rsid w:val="001E2A61"/>
    <w:rsid w:val="001E320A"/>
    <w:rsid w:val="001E328C"/>
    <w:rsid w:val="001E3FC7"/>
    <w:rsid w:val="001E4241"/>
    <w:rsid w:val="001E4D0B"/>
    <w:rsid w:val="001E6B73"/>
    <w:rsid w:val="001E773A"/>
    <w:rsid w:val="001F06C7"/>
    <w:rsid w:val="001F0719"/>
    <w:rsid w:val="001F0820"/>
    <w:rsid w:val="001F1883"/>
    <w:rsid w:val="001F2E30"/>
    <w:rsid w:val="001F3E66"/>
    <w:rsid w:val="001F44AE"/>
    <w:rsid w:val="001F457C"/>
    <w:rsid w:val="001F4C2A"/>
    <w:rsid w:val="001F628C"/>
    <w:rsid w:val="001F697C"/>
    <w:rsid w:val="001F6C41"/>
    <w:rsid w:val="00200B59"/>
    <w:rsid w:val="00201F20"/>
    <w:rsid w:val="00202229"/>
    <w:rsid w:val="00203491"/>
    <w:rsid w:val="00203E7F"/>
    <w:rsid w:val="0020602D"/>
    <w:rsid w:val="00207A25"/>
    <w:rsid w:val="0021065C"/>
    <w:rsid w:val="002106F9"/>
    <w:rsid w:val="00210AB8"/>
    <w:rsid w:val="00210F74"/>
    <w:rsid w:val="0021122E"/>
    <w:rsid w:val="00211832"/>
    <w:rsid w:val="00213CCE"/>
    <w:rsid w:val="002166D8"/>
    <w:rsid w:val="00217499"/>
    <w:rsid w:val="00220581"/>
    <w:rsid w:val="00222B0B"/>
    <w:rsid w:val="00222E04"/>
    <w:rsid w:val="00226057"/>
    <w:rsid w:val="0022625B"/>
    <w:rsid w:val="00226DC1"/>
    <w:rsid w:val="0023059E"/>
    <w:rsid w:val="00230C79"/>
    <w:rsid w:val="0023363A"/>
    <w:rsid w:val="0023382F"/>
    <w:rsid w:val="00233F03"/>
    <w:rsid w:val="002349C6"/>
    <w:rsid w:val="00235366"/>
    <w:rsid w:val="00235694"/>
    <w:rsid w:val="002356DD"/>
    <w:rsid w:val="002357B7"/>
    <w:rsid w:val="00240775"/>
    <w:rsid w:val="00240975"/>
    <w:rsid w:val="00240AB8"/>
    <w:rsid w:val="002419C0"/>
    <w:rsid w:val="00242293"/>
    <w:rsid w:val="002426FF"/>
    <w:rsid w:val="00242AAD"/>
    <w:rsid w:val="00242FE5"/>
    <w:rsid w:val="00246C70"/>
    <w:rsid w:val="00246C9E"/>
    <w:rsid w:val="00247E4D"/>
    <w:rsid w:val="0025145D"/>
    <w:rsid w:val="00253E89"/>
    <w:rsid w:val="0025496A"/>
    <w:rsid w:val="00254B14"/>
    <w:rsid w:val="0025599B"/>
    <w:rsid w:val="0025689F"/>
    <w:rsid w:val="00256E08"/>
    <w:rsid w:val="00257342"/>
    <w:rsid w:val="00263131"/>
    <w:rsid w:val="00264018"/>
    <w:rsid w:val="0026489D"/>
    <w:rsid w:val="0026524B"/>
    <w:rsid w:val="00265276"/>
    <w:rsid w:val="0026540C"/>
    <w:rsid w:val="00265454"/>
    <w:rsid w:val="002664A8"/>
    <w:rsid w:val="002679C1"/>
    <w:rsid w:val="002729A1"/>
    <w:rsid w:val="002736BA"/>
    <w:rsid w:val="00273C8E"/>
    <w:rsid w:val="002741DD"/>
    <w:rsid w:val="002746A0"/>
    <w:rsid w:val="0027508C"/>
    <w:rsid w:val="00275A26"/>
    <w:rsid w:val="00275B02"/>
    <w:rsid w:val="002768C2"/>
    <w:rsid w:val="0027694E"/>
    <w:rsid w:val="0027760C"/>
    <w:rsid w:val="00277FC7"/>
    <w:rsid w:val="002802A8"/>
    <w:rsid w:val="00280D32"/>
    <w:rsid w:val="00283D4B"/>
    <w:rsid w:val="00284DFA"/>
    <w:rsid w:val="00285CB4"/>
    <w:rsid w:val="00290682"/>
    <w:rsid w:val="00290B77"/>
    <w:rsid w:val="00295295"/>
    <w:rsid w:val="002969E8"/>
    <w:rsid w:val="002972C9"/>
    <w:rsid w:val="00297414"/>
    <w:rsid w:val="002A0642"/>
    <w:rsid w:val="002A079B"/>
    <w:rsid w:val="002A0CCB"/>
    <w:rsid w:val="002A12E8"/>
    <w:rsid w:val="002A27FB"/>
    <w:rsid w:val="002A3102"/>
    <w:rsid w:val="002A3273"/>
    <w:rsid w:val="002A45AB"/>
    <w:rsid w:val="002A470E"/>
    <w:rsid w:val="002A5E4D"/>
    <w:rsid w:val="002A773B"/>
    <w:rsid w:val="002A77D3"/>
    <w:rsid w:val="002A7B26"/>
    <w:rsid w:val="002B0EC2"/>
    <w:rsid w:val="002B2CEE"/>
    <w:rsid w:val="002B2E17"/>
    <w:rsid w:val="002B4069"/>
    <w:rsid w:val="002B49BB"/>
    <w:rsid w:val="002B53C2"/>
    <w:rsid w:val="002C015E"/>
    <w:rsid w:val="002C3793"/>
    <w:rsid w:val="002C3F71"/>
    <w:rsid w:val="002C4103"/>
    <w:rsid w:val="002C5572"/>
    <w:rsid w:val="002C55F5"/>
    <w:rsid w:val="002C5D02"/>
    <w:rsid w:val="002C671A"/>
    <w:rsid w:val="002C6A69"/>
    <w:rsid w:val="002C6E5C"/>
    <w:rsid w:val="002D00A2"/>
    <w:rsid w:val="002D04DE"/>
    <w:rsid w:val="002D058B"/>
    <w:rsid w:val="002D0D88"/>
    <w:rsid w:val="002D2E64"/>
    <w:rsid w:val="002D483C"/>
    <w:rsid w:val="002D4A76"/>
    <w:rsid w:val="002D59FA"/>
    <w:rsid w:val="002D5AB8"/>
    <w:rsid w:val="002D7814"/>
    <w:rsid w:val="002D7E41"/>
    <w:rsid w:val="002E010E"/>
    <w:rsid w:val="002E048F"/>
    <w:rsid w:val="002E1396"/>
    <w:rsid w:val="002E1605"/>
    <w:rsid w:val="002E50E8"/>
    <w:rsid w:val="002E5A7D"/>
    <w:rsid w:val="002E67CD"/>
    <w:rsid w:val="002E75E4"/>
    <w:rsid w:val="002E7E54"/>
    <w:rsid w:val="002F398D"/>
    <w:rsid w:val="002F787F"/>
    <w:rsid w:val="002F7A3C"/>
    <w:rsid w:val="00300BAD"/>
    <w:rsid w:val="00300E40"/>
    <w:rsid w:val="00302110"/>
    <w:rsid w:val="00303229"/>
    <w:rsid w:val="003037D1"/>
    <w:rsid w:val="00304CDA"/>
    <w:rsid w:val="00305246"/>
    <w:rsid w:val="00307257"/>
    <w:rsid w:val="0031006D"/>
    <w:rsid w:val="00310C65"/>
    <w:rsid w:val="00310F05"/>
    <w:rsid w:val="00311386"/>
    <w:rsid w:val="00311BD0"/>
    <w:rsid w:val="003134CD"/>
    <w:rsid w:val="003139E4"/>
    <w:rsid w:val="00313D09"/>
    <w:rsid w:val="00314900"/>
    <w:rsid w:val="00315267"/>
    <w:rsid w:val="0031690B"/>
    <w:rsid w:val="003175FC"/>
    <w:rsid w:val="003176B8"/>
    <w:rsid w:val="00321A54"/>
    <w:rsid w:val="0032228C"/>
    <w:rsid w:val="00322757"/>
    <w:rsid w:val="00322A00"/>
    <w:rsid w:val="0032354C"/>
    <w:rsid w:val="003249C8"/>
    <w:rsid w:val="00324ACC"/>
    <w:rsid w:val="0032504B"/>
    <w:rsid w:val="00330FC6"/>
    <w:rsid w:val="00331053"/>
    <w:rsid w:val="0033151C"/>
    <w:rsid w:val="0033161E"/>
    <w:rsid w:val="003319E9"/>
    <w:rsid w:val="0033250B"/>
    <w:rsid w:val="00332CEF"/>
    <w:rsid w:val="00332D7C"/>
    <w:rsid w:val="00334DEC"/>
    <w:rsid w:val="00335B63"/>
    <w:rsid w:val="00335EC7"/>
    <w:rsid w:val="003363A0"/>
    <w:rsid w:val="00336546"/>
    <w:rsid w:val="00336EF1"/>
    <w:rsid w:val="003370BE"/>
    <w:rsid w:val="003370F0"/>
    <w:rsid w:val="00337ADF"/>
    <w:rsid w:val="00337DB4"/>
    <w:rsid w:val="00340D95"/>
    <w:rsid w:val="0034160B"/>
    <w:rsid w:val="00341934"/>
    <w:rsid w:val="00341BD3"/>
    <w:rsid w:val="00343F25"/>
    <w:rsid w:val="00345BAA"/>
    <w:rsid w:val="00345FFF"/>
    <w:rsid w:val="003468ED"/>
    <w:rsid w:val="00350034"/>
    <w:rsid w:val="00350B53"/>
    <w:rsid w:val="00351F26"/>
    <w:rsid w:val="00352EFB"/>
    <w:rsid w:val="003534A8"/>
    <w:rsid w:val="00353B99"/>
    <w:rsid w:val="00353F73"/>
    <w:rsid w:val="00355118"/>
    <w:rsid w:val="003553EC"/>
    <w:rsid w:val="003562A4"/>
    <w:rsid w:val="00356370"/>
    <w:rsid w:val="003570B2"/>
    <w:rsid w:val="0035710E"/>
    <w:rsid w:val="003571E2"/>
    <w:rsid w:val="003603FB"/>
    <w:rsid w:val="00360DC9"/>
    <w:rsid w:val="00360E5F"/>
    <w:rsid w:val="00361B94"/>
    <w:rsid w:val="00362031"/>
    <w:rsid w:val="003633CF"/>
    <w:rsid w:val="00364D24"/>
    <w:rsid w:val="0036621C"/>
    <w:rsid w:val="003662F4"/>
    <w:rsid w:val="00366D42"/>
    <w:rsid w:val="00370B37"/>
    <w:rsid w:val="00370FDD"/>
    <w:rsid w:val="003712EB"/>
    <w:rsid w:val="00372632"/>
    <w:rsid w:val="00373735"/>
    <w:rsid w:val="00374802"/>
    <w:rsid w:val="0037487D"/>
    <w:rsid w:val="00374A61"/>
    <w:rsid w:val="003754C8"/>
    <w:rsid w:val="0037587C"/>
    <w:rsid w:val="00376D1D"/>
    <w:rsid w:val="0038039D"/>
    <w:rsid w:val="00380B6C"/>
    <w:rsid w:val="00380FA5"/>
    <w:rsid w:val="00382318"/>
    <w:rsid w:val="0038353B"/>
    <w:rsid w:val="00383AB2"/>
    <w:rsid w:val="003841B9"/>
    <w:rsid w:val="00384218"/>
    <w:rsid w:val="00384590"/>
    <w:rsid w:val="00384714"/>
    <w:rsid w:val="003851CA"/>
    <w:rsid w:val="00385596"/>
    <w:rsid w:val="00387CD4"/>
    <w:rsid w:val="00387E83"/>
    <w:rsid w:val="00390F2F"/>
    <w:rsid w:val="0039178E"/>
    <w:rsid w:val="0039216E"/>
    <w:rsid w:val="00392E4E"/>
    <w:rsid w:val="00393E05"/>
    <w:rsid w:val="0039691F"/>
    <w:rsid w:val="00396AA1"/>
    <w:rsid w:val="00397350"/>
    <w:rsid w:val="003979FF"/>
    <w:rsid w:val="003A0BDD"/>
    <w:rsid w:val="003A13AC"/>
    <w:rsid w:val="003A32CB"/>
    <w:rsid w:val="003A336B"/>
    <w:rsid w:val="003A369A"/>
    <w:rsid w:val="003A4D92"/>
    <w:rsid w:val="003A525E"/>
    <w:rsid w:val="003A553A"/>
    <w:rsid w:val="003A57FD"/>
    <w:rsid w:val="003A5CB7"/>
    <w:rsid w:val="003A6672"/>
    <w:rsid w:val="003A6BB0"/>
    <w:rsid w:val="003A7BFF"/>
    <w:rsid w:val="003B35F7"/>
    <w:rsid w:val="003B563D"/>
    <w:rsid w:val="003B641F"/>
    <w:rsid w:val="003B733C"/>
    <w:rsid w:val="003B73E2"/>
    <w:rsid w:val="003C0984"/>
    <w:rsid w:val="003C2FA8"/>
    <w:rsid w:val="003C31FB"/>
    <w:rsid w:val="003C388F"/>
    <w:rsid w:val="003C6870"/>
    <w:rsid w:val="003C6A4D"/>
    <w:rsid w:val="003C73C7"/>
    <w:rsid w:val="003D14EE"/>
    <w:rsid w:val="003D1706"/>
    <w:rsid w:val="003D2867"/>
    <w:rsid w:val="003D2A77"/>
    <w:rsid w:val="003D3116"/>
    <w:rsid w:val="003D43B3"/>
    <w:rsid w:val="003D469A"/>
    <w:rsid w:val="003D4C93"/>
    <w:rsid w:val="003D7503"/>
    <w:rsid w:val="003E092F"/>
    <w:rsid w:val="003E0959"/>
    <w:rsid w:val="003E11B8"/>
    <w:rsid w:val="003E1B6A"/>
    <w:rsid w:val="003E1DD6"/>
    <w:rsid w:val="003E423B"/>
    <w:rsid w:val="003E557C"/>
    <w:rsid w:val="003E6CEA"/>
    <w:rsid w:val="003E7E51"/>
    <w:rsid w:val="003F0B57"/>
    <w:rsid w:val="003F11AF"/>
    <w:rsid w:val="003F1E05"/>
    <w:rsid w:val="003F3510"/>
    <w:rsid w:val="003F3BF2"/>
    <w:rsid w:val="003F3D10"/>
    <w:rsid w:val="003F4390"/>
    <w:rsid w:val="003F4859"/>
    <w:rsid w:val="003F4C85"/>
    <w:rsid w:val="003F7D66"/>
    <w:rsid w:val="0040067D"/>
    <w:rsid w:val="00402774"/>
    <w:rsid w:val="004039D9"/>
    <w:rsid w:val="00403A8D"/>
    <w:rsid w:val="00404E6B"/>
    <w:rsid w:val="00405CF4"/>
    <w:rsid w:val="00406195"/>
    <w:rsid w:val="00406F33"/>
    <w:rsid w:val="0041027D"/>
    <w:rsid w:val="00410656"/>
    <w:rsid w:val="00410B93"/>
    <w:rsid w:val="00410E0C"/>
    <w:rsid w:val="004110DD"/>
    <w:rsid w:val="00411155"/>
    <w:rsid w:val="00412337"/>
    <w:rsid w:val="004129DE"/>
    <w:rsid w:val="0041453D"/>
    <w:rsid w:val="00414B34"/>
    <w:rsid w:val="00414DD6"/>
    <w:rsid w:val="004152C9"/>
    <w:rsid w:val="00415D3E"/>
    <w:rsid w:val="004160AB"/>
    <w:rsid w:val="00416639"/>
    <w:rsid w:val="004169C5"/>
    <w:rsid w:val="00417FF2"/>
    <w:rsid w:val="0042045F"/>
    <w:rsid w:val="004225D5"/>
    <w:rsid w:val="00422954"/>
    <w:rsid w:val="00424073"/>
    <w:rsid w:val="00424407"/>
    <w:rsid w:val="0042474D"/>
    <w:rsid w:val="004254E2"/>
    <w:rsid w:val="00426D2F"/>
    <w:rsid w:val="00427EEE"/>
    <w:rsid w:val="004304AD"/>
    <w:rsid w:val="00430558"/>
    <w:rsid w:val="00432D55"/>
    <w:rsid w:val="00433654"/>
    <w:rsid w:val="004344B3"/>
    <w:rsid w:val="00437F88"/>
    <w:rsid w:val="0044141D"/>
    <w:rsid w:val="00442654"/>
    <w:rsid w:val="0044405F"/>
    <w:rsid w:val="00446D84"/>
    <w:rsid w:val="00450B16"/>
    <w:rsid w:val="0045139F"/>
    <w:rsid w:val="00451D95"/>
    <w:rsid w:val="00452390"/>
    <w:rsid w:val="00452FCD"/>
    <w:rsid w:val="004536E3"/>
    <w:rsid w:val="0045371D"/>
    <w:rsid w:val="00454D66"/>
    <w:rsid w:val="004556AB"/>
    <w:rsid w:val="00457494"/>
    <w:rsid w:val="004607FD"/>
    <w:rsid w:val="00460EF9"/>
    <w:rsid w:val="00463071"/>
    <w:rsid w:val="00463EE8"/>
    <w:rsid w:val="004644E3"/>
    <w:rsid w:val="0046501E"/>
    <w:rsid w:val="00465E0B"/>
    <w:rsid w:val="0046683D"/>
    <w:rsid w:val="00466AF8"/>
    <w:rsid w:val="004679DD"/>
    <w:rsid w:val="00471C5B"/>
    <w:rsid w:val="004731DE"/>
    <w:rsid w:val="00473D39"/>
    <w:rsid w:val="00475315"/>
    <w:rsid w:val="0047558B"/>
    <w:rsid w:val="00475875"/>
    <w:rsid w:val="004758D0"/>
    <w:rsid w:val="00475D27"/>
    <w:rsid w:val="004771F2"/>
    <w:rsid w:val="00477468"/>
    <w:rsid w:val="00480244"/>
    <w:rsid w:val="00480C56"/>
    <w:rsid w:val="00481576"/>
    <w:rsid w:val="00481A60"/>
    <w:rsid w:val="00482833"/>
    <w:rsid w:val="0048325D"/>
    <w:rsid w:val="00485EA2"/>
    <w:rsid w:val="00490101"/>
    <w:rsid w:val="004907C9"/>
    <w:rsid w:val="00490959"/>
    <w:rsid w:val="00491973"/>
    <w:rsid w:val="00492EC1"/>
    <w:rsid w:val="004946FD"/>
    <w:rsid w:val="00495274"/>
    <w:rsid w:val="00495695"/>
    <w:rsid w:val="00496592"/>
    <w:rsid w:val="004A075D"/>
    <w:rsid w:val="004A07CB"/>
    <w:rsid w:val="004A220F"/>
    <w:rsid w:val="004A4025"/>
    <w:rsid w:val="004A405D"/>
    <w:rsid w:val="004A40BC"/>
    <w:rsid w:val="004A52F9"/>
    <w:rsid w:val="004A5A4B"/>
    <w:rsid w:val="004A77D0"/>
    <w:rsid w:val="004A7F33"/>
    <w:rsid w:val="004B0465"/>
    <w:rsid w:val="004B0A93"/>
    <w:rsid w:val="004B0E0B"/>
    <w:rsid w:val="004B19A0"/>
    <w:rsid w:val="004B2D4B"/>
    <w:rsid w:val="004B3F31"/>
    <w:rsid w:val="004B406D"/>
    <w:rsid w:val="004B5242"/>
    <w:rsid w:val="004B55F5"/>
    <w:rsid w:val="004B5F7E"/>
    <w:rsid w:val="004B6E8C"/>
    <w:rsid w:val="004B79E2"/>
    <w:rsid w:val="004B7A7A"/>
    <w:rsid w:val="004B7F78"/>
    <w:rsid w:val="004C0829"/>
    <w:rsid w:val="004C183A"/>
    <w:rsid w:val="004C3902"/>
    <w:rsid w:val="004C420F"/>
    <w:rsid w:val="004C4E70"/>
    <w:rsid w:val="004C4F25"/>
    <w:rsid w:val="004C580E"/>
    <w:rsid w:val="004C5A58"/>
    <w:rsid w:val="004D0582"/>
    <w:rsid w:val="004D0B52"/>
    <w:rsid w:val="004D0D5C"/>
    <w:rsid w:val="004D1BDC"/>
    <w:rsid w:val="004D233D"/>
    <w:rsid w:val="004D3B06"/>
    <w:rsid w:val="004D5847"/>
    <w:rsid w:val="004D64C2"/>
    <w:rsid w:val="004D6707"/>
    <w:rsid w:val="004D6A08"/>
    <w:rsid w:val="004D6B64"/>
    <w:rsid w:val="004E25BD"/>
    <w:rsid w:val="004E3FE9"/>
    <w:rsid w:val="004E3FFC"/>
    <w:rsid w:val="004E47F2"/>
    <w:rsid w:val="004E53AE"/>
    <w:rsid w:val="004E5B05"/>
    <w:rsid w:val="004E7926"/>
    <w:rsid w:val="004F00CC"/>
    <w:rsid w:val="004F183E"/>
    <w:rsid w:val="004F2C65"/>
    <w:rsid w:val="004F415D"/>
    <w:rsid w:val="004F458E"/>
    <w:rsid w:val="004F6625"/>
    <w:rsid w:val="004F667B"/>
    <w:rsid w:val="004F7ECB"/>
    <w:rsid w:val="00503342"/>
    <w:rsid w:val="0050394D"/>
    <w:rsid w:val="00503EDF"/>
    <w:rsid w:val="005042CC"/>
    <w:rsid w:val="00504A6D"/>
    <w:rsid w:val="005050E1"/>
    <w:rsid w:val="00506D46"/>
    <w:rsid w:val="00506DDE"/>
    <w:rsid w:val="00507D91"/>
    <w:rsid w:val="00510B72"/>
    <w:rsid w:val="00511002"/>
    <w:rsid w:val="00512C58"/>
    <w:rsid w:val="00513220"/>
    <w:rsid w:val="00513792"/>
    <w:rsid w:val="00513E90"/>
    <w:rsid w:val="00514D2B"/>
    <w:rsid w:val="00515EA0"/>
    <w:rsid w:val="00516661"/>
    <w:rsid w:val="00516A0B"/>
    <w:rsid w:val="00517431"/>
    <w:rsid w:val="0052267A"/>
    <w:rsid w:val="005229AB"/>
    <w:rsid w:val="00522F7C"/>
    <w:rsid w:val="00522FBA"/>
    <w:rsid w:val="0052371A"/>
    <w:rsid w:val="005240DA"/>
    <w:rsid w:val="005248C6"/>
    <w:rsid w:val="00525FF4"/>
    <w:rsid w:val="00526C06"/>
    <w:rsid w:val="00526F9C"/>
    <w:rsid w:val="005300B5"/>
    <w:rsid w:val="00530C4F"/>
    <w:rsid w:val="00532305"/>
    <w:rsid w:val="00533659"/>
    <w:rsid w:val="00535B71"/>
    <w:rsid w:val="005361CB"/>
    <w:rsid w:val="005378E4"/>
    <w:rsid w:val="0054081B"/>
    <w:rsid w:val="00540B16"/>
    <w:rsid w:val="00540CB6"/>
    <w:rsid w:val="005417B1"/>
    <w:rsid w:val="005428A1"/>
    <w:rsid w:val="00542B41"/>
    <w:rsid w:val="00543205"/>
    <w:rsid w:val="0054346D"/>
    <w:rsid w:val="0054425A"/>
    <w:rsid w:val="0054572D"/>
    <w:rsid w:val="00551F9D"/>
    <w:rsid w:val="005522B0"/>
    <w:rsid w:val="00552884"/>
    <w:rsid w:val="00552EF1"/>
    <w:rsid w:val="005531F3"/>
    <w:rsid w:val="005535BD"/>
    <w:rsid w:val="005555BA"/>
    <w:rsid w:val="00555704"/>
    <w:rsid w:val="005557CA"/>
    <w:rsid w:val="0055586F"/>
    <w:rsid w:val="005558DB"/>
    <w:rsid w:val="005562D6"/>
    <w:rsid w:val="00557677"/>
    <w:rsid w:val="0056058A"/>
    <w:rsid w:val="0056070C"/>
    <w:rsid w:val="00561A5E"/>
    <w:rsid w:val="00562E7F"/>
    <w:rsid w:val="005641C3"/>
    <w:rsid w:val="00564261"/>
    <w:rsid w:val="00564FD8"/>
    <w:rsid w:val="00565173"/>
    <w:rsid w:val="005655EF"/>
    <w:rsid w:val="005664E3"/>
    <w:rsid w:val="0056724D"/>
    <w:rsid w:val="005677B8"/>
    <w:rsid w:val="00570239"/>
    <w:rsid w:val="00571334"/>
    <w:rsid w:val="00571439"/>
    <w:rsid w:val="0057169E"/>
    <w:rsid w:val="00571C40"/>
    <w:rsid w:val="005725E9"/>
    <w:rsid w:val="00572697"/>
    <w:rsid w:val="00572906"/>
    <w:rsid w:val="00574DD9"/>
    <w:rsid w:val="005758E0"/>
    <w:rsid w:val="005765F4"/>
    <w:rsid w:val="00577AD5"/>
    <w:rsid w:val="00577BF5"/>
    <w:rsid w:val="0058203F"/>
    <w:rsid w:val="005822E6"/>
    <w:rsid w:val="005826F3"/>
    <w:rsid w:val="0058293E"/>
    <w:rsid w:val="00584896"/>
    <w:rsid w:val="00585C4F"/>
    <w:rsid w:val="005869EA"/>
    <w:rsid w:val="0058713C"/>
    <w:rsid w:val="00587206"/>
    <w:rsid w:val="00587BAE"/>
    <w:rsid w:val="00590511"/>
    <w:rsid w:val="0059227F"/>
    <w:rsid w:val="00592B9C"/>
    <w:rsid w:val="0059302C"/>
    <w:rsid w:val="0059344F"/>
    <w:rsid w:val="005936D9"/>
    <w:rsid w:val="00593DB5"/>
    <w:rsid w:val="005947B0"/>
    <w:rsid w:val="005951B9"/>
    <w:rsid w:val="00595FDF"/>
    <w:rsid w:val="00596028"/>
    <w:rsid w:val="0059613C"/>
    <w:rsid w:val="00597D0F"/>
    <w:rsid w:val="005A2CCC"/>
    <w:rsid w:val="005A3981"/>
    <w:rsid w:val="005A4F54"/>
    <w:rsid w:val="005A5A26"/>
    <w:rsid w:val="005A71D2"/>
    <w:rsid w:val="005A7EE8"/>
    <w:rsid w:val="005B11C3"/>
    <w:rsid w:val="005B1EAA"/>
    <w:rsid w:val="005B31FC"/>
    <w:rsid w:val="005B763A"/>
    <w:rsid w:val="005B7743"/>
    <w:rsid w:val="005B7D32"/>
    <w:rsid w:val="005C2737"/>
    <w:rsid w:val="005C2D9C"/>
    <w:rsid w:val="005C3A2C"/>
    <w:rsid w:val="005C45EB"/>
    <w:rsid w:val="005C4B39"/>
    <w:rsid w:val="005C4FC2"/>
    <w:rsid w:val="005C5092"/>
    <w:rsid w:val="005C5839"/>
    <w:rsid w:val="005C6E6C"/>
    <w:rsid w:val="005C77F4"/>
    <w:rsid w:val="005D15ED"/>
    <w:rsid w:val="005D1F03"/>
    <w:rsid w:val="005D2899"/>
    <w:rsid w:val="005D2B99"/>
    <w:rsid w:val="005D2D20"/>
    <w:rsid w:val="005D3648"/>
    <w:rsid w:val="005D390C"/>
    <w:rsid w:val="005D4C6B"/>
    <w:rsid w:val="005D5A38"/>
    <w:rsid w:val="005D5BF9"/>
    <w:rsid w:val="005E44A6"/>
    <w:rsid w:val="005E4DCF"/>
    <w:rsid w:val="005E6614"/>
    <w:rsid w:val="005E6EFB"/>
    <w:rsid w:val="005E7190"/>
    <w:rsid w:val="005E78E5"/>
    <w:rsid w:val="005F06C9"/>
    <w:rsid w:val="005F117C"/>
    <w:rsid w:val="005F1687"/>
    <w:rsid w:val="005F29C5"/>
    <w:rsid w:val="005F2BAA"/>
    <w:rsid w:val="005F2DC6"/>
    <w:rsid w:val="005F3257"/>
    <w:rsid w:val="005F336D"/>
    <w:rsid w:val="005F33CA"/>
    <w:rsid w:val="005F41E4"/>
    <w:rsid w:val="005F4C54"/>
    <w:rsid w:val="005F60F5"/>
    <w:rsid w:val="005F65B1"/>
    <w:rsid w:val="005F74BC"/>
    <w:rsid w:val="00601630"/>
    <w:rsid w:val="006016A5"/>
    <w:rsid w:val="0060174F"/>
    <w:rsid w:val="00602254"/>
    <w:rsid w:val="00602E24"/>
    <w:rsid w:val="006031A8"/>
    <w:rsid w:val="006037D2"/>
    <w:rsid w:val="00603B86"/>
    <w:rsid w:val="0060410C"/>
    <w:rsid w:val="0060518B"/>
    <w:rsid w:val="0060604F"/>
    <w:rsid w:val="00607F75"/>
    <w:rsid w:val="0061133F"/>
    <w:rsid w:val="0061272C"/>
    <w:rsid w:val="00614306"/>
    <w:rsid w:val="0061532F"/>
    <w:rsid w:val="006160D0"/>
    <w:rsid w:val="00617987"/>
    <w:rsid w:val="00620057"/>
    <w:rsid w:val="006201B9"/>
    <w:rsid w:val="00621D6D"/>
    <w:rsid w:val="006225E5"/>
    <w:rsid w:val="00623F12"/>
    <w:rsid w:val="00623FBE"/>
    <w:rsid w:val="006258C3"/>
    <w:rsid w:val="00627EC1"/>
    <w:rsid w:val="006314C1"/>
    <w:rsid w:val="00632007"/>
    <w:rsid w:val="00632129"/>
    <w:rsid w:val="00633D5E"/>
    <w:rsid w:val="00634376"/>
    <w:rsid w:val="00634B2D"/>
    <w:rsid w:val="006352D9"/>
    <w:rsid w:val="00636AF8"/>
    <w:rsid w:val="00636C35"/>
    <w:rsid w:val="0063760C"/>
    <w:rsid w:val="00637BEE"/>
    <w:rsid w:val="00637FEC"/>
    <w:rsid w:val="006409A7"/>
    <w:rsid w:val="00640B86"/>
    <w:rsid w:val="006412C6"/>
    <w:rsid w:val="00641560"/>
    <w:rsid w:val="00641776"/>
    <w:rsid w:val="00642075"/>
    <w:rsid w:val="00642500"/>
    <w:rsid w:val="00644CDA"/>
    <w:rsid w:val="00645E5B"/>
    <w:rsid w:val="00646177"/>
    <w:rsid w:val="006504BC"/>
    <w:rsid w:val="00650A8B"/>
    <w:rsid w:val="00650D92"/>
    <w:rsid w:val="006512D3"/>
    <w:rsid w:val="006520C7"/>
    <w:rsid w:val="006521A3"/>
    <w:rsid w:val="00652E95"/>
    <w:rsid w:val="0065303F"/>
    <w:rsid w:val="006537D6"/>
    <w:rsid w:val="00655A55"/>
    <w:rsid w:val="00655E73"/>
    <w:rsid w:val="006562FD"/>
    <w:rsid w:val="00656905"/>
    <w:rsid w:val="00656E1A"/>
    <w:rsid w:val="00656E91"/>
    <w:rsid w:val="006570A7"/>
    <w:rsid w:val="006576CB"/>
    <w:rsid w:val="00657C64"/>
    <w:rsid w:val="00661E0D"/>
    <w:rsid w:val="00663B7D"/>
    <w:rsid w:val="00664225"/>
    <w:rsid w:val="0066456C"/>
    <w:rsid w:val="00664919"/>
    <w:rsid w:val="00665109"/>
    <w:rsid w:val="006655F2"/>
    <w:rsid w:val="00665BE5"/>
    <w:rsid w:val="006668A1"/>
    <w:rsid w:val="00666D45"/>
    <w:rsid w:val="006675DC"/>
    <w:rsid w:val="00672A23"/>
    <w:rsid w:val="00673167"/>
    <w:rsid w:val="00673A46"/>
    <w:rsid w:val="00674C4E"/>
    <w:rsid w:val="00674CC2"/>
    <w:rsid w:val="006752D9"/>
    <w:rsid w:val="00675F9D"/>
    <w:rsid w:val="0067785B"/>
    <w:rsid w:val="0068090D"/>
    <w:rsid w:val="00680B2C"/>
    <w:rsid w:val="006811DE"/>
    <w:rsid w:val="006818D8"/>
    <w:rsid w:val="00681ACC"/>
    <w:rsid w:val="006827AA"/>
    <w:rsid w:val="00683539"/>
    <w:rsid w:val="00684100"/>
    <w:rsid w:val="00684B39"/>
    <w:rsid w:val="006858A5"/>
    <w:rsid w:val="006859DE"/>
    <w:rsid w:val="00685F09"/>
    <w:rsid w:val="00685F55"/>
    <w:rsid w:val="00690FDC"/>
    <w:rsid w:val="00691DF2"/>
    <w:rsid w:val="00691ED0"/>
    <w:rsid w:val="00691F3F"/>
    <w:rsid w:val="00694308"/>
    <w:rsid w:val="00694FD5"/>
    <w:rsid w:val="006961D1"/>
    <w:rsid w:val="006968C3"/>
    <w:rsid w:val="006A0ADA"/>
    <w:rsid w:val="006A12C7"/>
    <w:rsid w:val="006A14D3"/>
    <w:rsid w:val="006A1793"/>
    <w:rsid w:val="006A2273"/>
    <w:rsid w:val="006A6923"/>
    <w:rsid w:val="006A7CA1"/>
    <w:rsid w:val="006B00D3"/>
    <w:rsid w:val="006B0594"/>
    <w:rsid w:val="006B0E8E"/>
    <w:rsid w:val="006B1221"/>
    <w:rsid w:val="006B16D0"/>
    <w:rsid w:val="006B2C27"/>
    <w:rsid w:val="006B2E42"/>
    <w:rsid w:val="006B36C9"/>
    <w:rsid w:val="006B402C"/>
    <w:rsid w:val="006B5919"/>
    <w:rsid w:val="006B6580"/>
    <w:rsid w:val="006B6CD3"/>
    <w:rsid w:val="006B729D"/>
    <w:rsid w:val="006B78F7"/>
    <w:rsid w:val="006C03AD"/>
    <w:rsid w:val="006C09F5"/>
    <w:rsid w:val="006C1B94"/>
    <w:rsid w:val="006C38F8"/>
    <w:rsid w:val="006C3C88"/>
    <w:rsid w:val="006C4A8E"/>
    <w:rsid w:val="006C5EA2"/>
    <w:rsid w:val="006C730D"/>
    <w:rsid w:val="006C7F66"/>
    <w:rsid w:val="006D1A46"/>
    <w:rsid w:val="006D1CE0"/>
    <w:rsid w:val="006D2B00"/>
    <w:rsid w:val="006D2ED2"/>
    <w:rsid w:val="006D383A"/>
    <w:rsid w:val="006D4AD3"/>
    <w:rsid w:val="006D5216"/>
    <w:rsid w:val="006D703B"/>
    <w:rsid w:val="006D7D72"/>
    <w:rsid w:val="006D7DD2"/>
    <w:rsid w:val="006E0C98"/>
    <w:rsid w:val="006E1B43"/>
    <w:rsid w:val="006E1C44"/>
    <w:rsid w:val="006E1F9F"/>
    <w:rsid w:val="006E2678"/>
    <w:rsid w:val="006E351A"/>
    <w:rsid w:val="006E4954"/>
    <w:rsid w:val="006E4D5D"/>
    <w:rsid w:val="006E5524"/>
    <w:rsid w:val="006E5ECB"/>
    <w:rsid w:val="006E6F2A"/>
    <w:rsid w:val="006E703C"/>
    <w:rsid w:val="006E738F"/>
    <w:rsid w:val="006F1FD4"/>
    <w:rsid w:val="006F3021"/>
    <w:rsid w:val="006F3092"/>
    <w:rsid w:val="006F51CD"/>
    <w:rsid w:val="006F521E"/>
    <w:rsid w:val="006F5410"/>
    <w:rsid w:val="006F5D31"/>
    <w:rsid w:val="006F5FC5"/>
    <w:rsid w:val="006F6E51"/>
    <w:rsid w:val="006F7AF9"/>
    <w:rsid w:val="006F7BC1"/>
    <w:rsid w:val="007029F4"/>
    <w:rsid w:val="007039FC"/>
    <w:rsid w:val="007043A2"/>
    <w:rsid w:val="00704B27"/>
    <w:rsid w:val="007064E6"/>
    <w:rsid w:val="00711171"/>
    <w:rsid w:val="00711B9D"/>
    <w:rsid w:val="00712917"/>
    <w:rsid w:val="00712B3B"/>
    <w:rsid w:val="00712DE3"/>
    <w:rsid w:val="00714334"/>
    <w:rsid w:val="00714AD7"/>
    <w:rsid w:val="00715660"/>
    <w:rsid w:val="007156CB"/>
    <w:rsid w:val="007171DB"/>
    <w:rsid w:val="00717A95"/>
    <w:rsid w:val="00717C13"/>
    <w:rsid w:val="007221A0"/>
    <w:rsid w:val="00725B57"/>
    <w:rsid w:val="00725DCC"/>
    <w:rsid w:val="00726077"/>
    <w:rsid w:val="007261DB"/>
    <w:rsid w:val="00726F7D"/>
    <w:rsid w:val="007309ED"/>
    <w:rsid w:val="007318E7"/>
    <w:rsid w:val="00731BB2"/>
    <w:rsid w:val="00731F23"/>
    <w:rsid w:val="00734979"/>
    <w:rsid w:val="0073532A"/>
    <w:rsid w:val="00735C0C"/>
    <w:rsid w:val="0073738D"/>
    <w:rsid w:val="00737B4A"/>
    <w:rsid w:val="00741DC8"/>
    <w:rsid w:val="007430BB"/>
    <w:rsid w:val="007474EB"/>
    <w:rsid w:val="00751C3C"/>
    <w:rsid w:val="007544FF"/>
    <w:rsid w:val="00761AD3"/>
    <w:rsid w:val="007634C4"/>
    <w:rsid w:val="00764F62"/>
    <w:rsid w:val="00765D07"/>
    <w:rsid w:val="0076691D"/>
    <w:rsid w:val="00770F16"/>
    <w:rsid w:val="00771571"/>
    <w:rsid w:val="00771679"/>
    <w:rsid w:val="0077184D"/>
    <w:rsid w:val="007718F0"/>
    <w:rsid w:val="00773974"/>
    <w:rsid w:val="0077417B"/>
    <w:rsid w:val="00775BF8"/>
    <w:rsid w:val="00775C97"/>
    <w:rsid w:val="007767B0"/>
    <w:rsid w:val="00777203"/>
    <w:rsid w:val="00777B8A"/>
    <w:rsid w:val="00777C67"/>
    <w:rsid w:val="00780021"/>
    <w:rsid w:val="0078474D"/>
    <w:rsid w:val="00785213"/>
    <w:rsid w:val="00785630"/>
    <w:rsid w:val="00785F29"/>
    <w:rsid w:val="0078612D"/>
    <w:rsid w:val="00786675"/>
    <w:rsid w:val="00786BE0"/>
    <w:rsid w:val="00787F70"/>
    <w:rsid w:val="00790A8C"/>
    <w:rsid w:val="00791B87"/>
    <w:rsid w:val="00792120"/>
    <w:rsid w:val="00792D21"/>
    <w:rsid w:val="0079540C"/>
    <w:rsid w:val="00795EC8"/>
    <w:rsid w:val="007964C7"/>
    <w:rsid w:val="00796A8B"/>
    <w:rsid w:val="007A01BB"/>
    <w:rsid w:val="007A0670"/>
    <w:rsid w:val="007A1121"/>
    <w:rsid w:val="007A27BE"/>
    <w:rsid w:val="007A2BC1"/>
    <w:rsid w:val="007A45B8"/>
    <w:rsid w:val="007A5490"/>
    <w:rsid w:val="007A76E3"/>
    <w:rsid w:val="007B000D"/>
    <w:rsid w:val="007B09EB"/>
    <w:rsid w:val="007B0A35"/>
    <w:rsid w:val="007B2667"/>
    <w:rsid w:val="007B4C50"/>
    <w:rsid w:val="007B559E"/>
    <w:rsid w:val="007B5F43"/>
    <w:rsid w:val="007B6686"/>
    <w:rsid w:val="007B7224"/>
    <w:rsid w:val="007B73B2"/>
    <w:rsid w:val="007C03B4"/>
    <w:rsid w:val="007C136F"/>
    <w:rsid w:val="007C235B"/>
    <w:rsid w:val="007C3150"/>
    <w:rsid w:val="007C36DD"/>
    <w:rsid w:val="007C38E0"/>
    <w:rsid w:val="007C419D"/>
    <w:rsid w:val="007C4417"/>
    <w:rsid w:val="007C5CE3"/>
    <w:rsid w:val="007C6057"/>
    <w:rsid w:val="007C6C08"/>
    <w:rsid w:val="007C6C5C"/>
    <w:rsid w:val="007C6DC1"/>
    <w:rsid w:val="007D0513"/>
    <w:rsid w:val="007D0D65"/>
    <w:rsid w:val="007D0F17"/>
    <w:rsid w:val="007D2032"/>
    <w:rsid w:val="007D25DC"/>
    <w:rsid w:val="007D27BE"/>
    <w:rsid w:val="007D2AAE"/>
    <w:rsid w:val="007D3D1F"/>
    <w:rsid w:val="007D4036"/>
    <w:rsid w:val="007D4BD5"/>
    <w:rsid w:val="007D5604"/>
    <w:rsid w:val="007D5BA0"/>
    <w:rsid w:val="007D6D90"/>
    <w:rsid w:val="007D7A24"/>
    <w:rsid w:val="007E0008"/>
    <w:rsid w:val="007E06C0"/>
    <w:rsid w:val="007E0EC9"/>
    <w:rsid w:val="007E127F"/>
    <w:rsid w:val="007E328E"/>
    <w:rsid w:val="007E6002"/>
    <w:rsid w:val="007E6308"/>
    <w:rsid w:val="007E6A32"/>
    <w:rsid w:val="007F04EB"/>
    <w:rsid w:val="007F16A1"/>
    <w:rsid w:val="007F1B8C"/>
    <w:rsid w:val="007F2F14"/>
    <w:rsid w:val="007F390B"/>
    <w:rsid w:val="007F51FD"/>
    <w:rsid w:val="007F562F"/>
    <w:rsid w:val="007F5817"/>
    <w:rsid w:val="007F79B0"/>
    <w:rsid w:val="00800F05"/>
    <w:rsid w:val="00801D8F"/>
    <w:rsid w:val="008027EE"/>
    <w:rsid w:val="00802923"/>
    <w:rsid w:val="008053CA"/>
    <w:rsid w:val="0080711D"/>
    <w:rsid w:val="0080792F"/>
    <w:rsid w:val="0081123A"/>
    <w:rsid w:val="00813209"/>
    <w:rsid w:val="0081353A"/>
    <w:rsid w:val="008145DA"/>
    <w:rsid w:val="00815D02"/>
    <w:rsid w:val="00816B03"/>
    <w:rsid w:val="00816CA2"/>
    <w:rsid w:val="00816FDF"/>
    <w:rsid w:val="00817CD9"/>
    <w:rsid w:val="0082056B"/>
    <w:rsid w:val="008206B6"/>
    <w:rsid w:val="00820BF4"/>
    <w:rsid w:val="00821593"/>
    <w:rsid w:val="00822C56"/>
    <w:rsid w:val="008235EA"/>
    <w:rsid w:val="00824037"/>
    <w:rsid w:val="00824AF1"/>
    <w:rsid w:val="008254E0"/>
    <w:rsid w:val="00825F1F"/>
    <w:rsid w:val="008270B4"/>
    <w:rsid w:val="00827742"/>
    <w:rsid w:val="00827A89"/>
    <w:rsid w:val="008303AA"/>
    <w:rsid w:val="00832629"/>
    <w:rsid w:val="008326C0"/>
    <w:rsid w:val="0083282D"/>
    <w:rsid w:val="00832C42"/>
    <w:rsid w:val="00833472"/>
    <w:rsid w:val="00833AC6"/>
    <w:rsid w:val="00834111"/>
    <w:rsid w:val="00835627"/>
    <w:rsid w:val="00836333"/>
    <w:rsid w:val="00837174"/>
    <w:rsid w:val="00841807"/>
    <w:rsid w:val="00844612"/>
    <w:rsid w:val="0084489E"/>
    <w:rsid w:val="008448EE"/>
    <w:rsid w:val="00844F1D"/>
    <w:rsid w:val="00847610"/>
    <w:rsid w:val="00850329"/>
    <w:rsid w:val="0085042A"/>
    <w:rsid w:val="00850C9E"/>
    <w:rsid w:val="0085178F"/>
    <w:rsid w:val="008518EE"/>
    <w:rsid w:val="008539AF"/>
    <w:rsid w:val="00853E8E"/>
    <w:rsid w:val="00853FDD"/>
    <w:rsid w:val="008545E1"/>
    <w:rsid w:val="00854BBF"/>
    <w:rsid w:val="008578B8"/>
    <w:rsid w:val="00857C27"/>
    <w:rsid w:val="00861AA7"/>
    <w:rsid w:val="00861EF8"/>
    <w:rsid w:val="00863E1D"/>
    <w:rsid w:val="008649A9"/>
    <w:rsid w:val="00864FB1"/>
    <w:rsid w:val="00865576"/>
    <w:rsid w:val="00865B07"/>
    <w:rsid w:val="00867A22"/>
    <w:rsid w:val="00871EFF"/>
    <w:rsid w:val="008723EB"/>
    <w:rsid w:val="00872AE2"/>
    <w:rsid w:val="0087305B"/>
    <w:rsid w:val="0087414F"/>
    <w:rsid w:val="0087468E"/>
    <w:rsid w:val="008750D5"/>
    <w:rsid w:val="0087536A"/>
    <w:rsid w:val="00876124"/>
    <w:rsid w:val="008766AE"/>
    <w:rsid w:val="00877B95"/>
    <w:rsid w:val="00882D5A"/>
    <w:rsid w:val="0088300C"/>
    <w:rsid w:val="008833E7"/>
    <w:rsid w:val="00883E9D"/>
    <w:rsid w:val="0088624A"/>
    <w:rsid w:val="0088678E"/>
    <w:rsid w:val="00887F45"/>
    <w:rsid w:val="00890806"/>
    <w:rsid w:val="00891158"/>
    <w:rsid w:val="008918ED"/>
    <w:rsid w:val="00891D9E"/>
    <w:rsid w:val="00891E82"/>
    <w:rsid w:val="008923FD"/>
    <w:rsid w:val="008924FE"/>
    <w:rsid w:val="00892B16"/>
    <w:rsid w:val="008931D2"/>
    <w:rsid w:val="008932AE"/>
    <w:rsid w:val="0089345D"/>
    <w:rsid w:val="00893F74"/>
    <w:rsid w:val="0089409C"/>
    <w:rsid w:val="008957CC"/>
    <w:rsid w:val="008961D4"/>
    <w:rsid w:val="00897CF4"/>
    <w:rsid w:val="00897E6F"/>
    <w:rsid w:val="008A08A8"/>
    <w:rsid w:val="008A10A4"/>
    <w:rsid w:val="008A1ABA"/>
    <w:rsid w:val="008A4262"/>
    <w:rsid w:val="008A4459"/>
    <w:rsid w:val="008A699D"/>
    <w:rsid w:val="008A6F2C"/>
    <w:rsid w:val="008A7571"/>
    <w:rsid w:val="008B0280"/>
    <w:rsid w:val="008B08C7"/>
    <w:rsid w:val="008B0AE3"/>
    <w:rsid w:val="008B12BB"/>
    <w:rsid w:val="008B37FA"/>
    <w:rsid w:val="008B4116"/>
    <w:rsid w:val="008B46CF"/>
    <w:rsid w:val="008B5830"/>
    <w:rsid w:val="008B6CDA"/>
    <w:rsid w:val="008C0437"/>
    <w:rsid w:val="008C04A6"/>
    <w:rsid w:val="008C2403"/>
    <w:rsid w:val="008C278B"/>
    <w:rsid w:val="008C2843"/>
    <w:rsid w:val="008C2AC8"/>
    <w:rsid w:val="008C436E"/>
    <w:rsid w:val="008C4DDA"/>
    <w:rsid w:val="008C525F"/>
    <w:rsid w:val="008C58DC"/>
    <w:rsid w:val="008C6614"/>
    <w:rsid w:val="008C6B91"/>
    <w:rsid w:val="008C768B"/>
    <w:rsid w:val="008C7EDF"/>
    <w:rsid w:val="008D30F7"/>
    <w:rsid w:val="008D5B2F"/>
    <w:rsid w:val="008D6523"/>
    <w:rsid w:val="008D6BA0"/>
    <w:rsid w:val="008D7B32"/>
    <w:rsid w:val="008E04C9"/>
    <w:rsid w:val="008E1020"/>
    <w:rsid w:val="008E1729"/>
    <w:rsid w:val="008E18C1"/>
    <w:rsid w:val="008E1E36"/>
    <w:rsid w:val="008E28B4"/>
    <w:rsid w:val="008E3EE1"/>
    <w:rsid w:val="008E4BE0"/>
    <w:rsid w:val="008E4F2B"/>
    <w:rsid w:val="008E525F"/>
    <w:rsid w:val="008E5984"/>
    <w:rsid w:val="008E5A69"/>
    <w:rsid w:val="008E5EE0"/>
    <w:rsid w:val="008E7125"/>
    <w:rsid w:val="008F0762"/>
    <w:rsid w:val="008F0CC6"/>
    <w:rsid w:val="008F10F2"/>
    <w:rsid w:val="008F2E27"/>
    <w:rsid w:val="008F327D"/>
    <w:rsid w:val="008F35C4"/>
    <w:rsid w:val="008F3D3D"/>
    <w:rsid w:val="008F46E8"/>
    <w:rsid w:val="008F59F7"/>
    <w:rsid w:val="008F5E36"/>
    <w:rsid w:val="008F642A"/>
    <w:rsid w:val="008F72A5"/>
    <w:rsid w:val="008F7317"/>
    <w:rsid w:val="008F7A99"/>
    <w:rsid w:val="008F7E6A"/>
    <w:rsid w:val="00900691"/>
    <w:rsid w:val="009007DC"/>
    <w:rsid w:val="00901F2C"/>
    <w:rsid w:val="009027C4"/>
    <w:rsid w:val="009052A4"/>
    <w:rsid w:val="00906323"/>
    <w:rsid w:val="00906498"/>
    <w:rsid w:val="00906554"/>
    <w:rsid w:val="00906BFE"/>
    <w:rsid w:val="00910DBF"/>
    <w:rsid w:val="0091177E"/>
    <w:rsid w:val="00913BA6"/>
    <w:rsid w:val="00913DAB"/>
    <w:rsid w:val="009146D8"/>
    <w:rsid w:val="009174E9"/>
    <w:rsid w:val="009178C2"/>
    <w:rsid w:val="00917B03"/>
    <w:rsid w:val="00923FBC"/>
    <w:rsid w:val="0092508F"/>
    <w:rsid w:val="009254E7"/>
    <w:rsid w:val="0092651F"/>
    <w:rsid w:val="00927059"/>
    <w:rsid w:val="0092746E"/>
    <w:rsid w:val="0093007F"/>
    <w:rsid w:val="009306AA"/>
    <w:rsid w:val="00930EAF"/>
    <w:rsid w:val="0093326B"/>
    <w:rsid w:val="00933ECC"/>
    <w:rsid w:val="00933F7D"/>
    <w:rsid w:val="009343C2"/>
    <w:rsid w:val="00936A47"/>
    <w:rsid w:val="009370AE"/>
    <w:rsid w:val="009442E5"/>
    <w:rsid w:val="00944A69"/>
    <w:rsid w:val="00945E92"/>
    <w:rsid w:val="00946148"/>
    <w:rsid w:val="00947AEC"/>
    <w:rsid w:val="009511B8"/>
    <w:rsid w:val="00951CE9"/>
    <w:rsid w:val="009536E1"/>
    <w:rsid w:val="00953708"/>
    <w:rsid w:val="00955481"/>
    <w:rsid w:val="0095558D"/>
    <w:rsid w:val="00955B0F"/>
    <w:rsid w:val="00955E2F"/>
    <w:rsid w:val="00956B52"/>
    <w:rsid w:val="009570AA"/>
    <w:rsid w:val="00961AA7"/>
    <w:rsid w:val="00963927"/>
    <w:rsid w:val="00963A0D"/>
    <w:rsid w:val="009646AB"/>
    <w:rsid w:val="00964739"/>
    <w:rsid w:val="00966C72"/>
    <w:rsid w:val="009674C9"/>
    <w:rsid w:val="009676BD"/>
    <w:rsid w:val="00967C5E"/>
    <w:rsid w:val="0097059F"/>
    <w:rsid w:val="00971E93"/>
    <w:rsid w:val="00972154"/>
    <w:rsid w:val="00973E59"/>
    <w:rsid w:val="00974D02"/>
    <w:rsid w:val="00977310"/>
    <w:rsid w:val="00980DE2"/>
    <w:rsid w:val="0098226B"/>
    <w:rsid w:val="00983695"/>
    <w:rsid w:val="00984065"/>
    <w:rsid w:val="00984A4D"/>
    <w:rsid w:val="0098504D"/>
    <w:rsid w:val="0098536C"/>
    <w:rsid w:val="00986366"/>
    <w:rsid w:val="00986D15"/>
    <w:rsid w:val="00986EBE"/>
    <w:rsid w:val="00990D08"/>
    <w:rsid w:val="0099232C"/>
    <w:rsid w:val="009939E8"/>
    <w:rsid w:val="00995054"/>
    <w:rsid w:val="009967D3"/>
    <w:rsid w:val="00996DBC"/>
    <w:rsid w:val="0099778C"/>
    <w:rsid w:val="00997EE8"/>
    <w:rsid w:val="009A0732"/>
    <w:rsid w:val="009A0A39"/>
    <w:rsid w:val="009A0F21"/>
    <w:rsid w:val="009A26ED"/>
    <w:rsid w:val="009A2D00"/>
    <w:rsid w:val="009A31B1"/>
    <w:rsid w:val="009A3AFA"/>
    <w:rsid w:val="009A472B"/>
    <w:rsid w:val="009A5C7F"/>
    <w:rsid w:val="009A6A13"/>
    <w:rsid w:val="009A7C76"/>
    <w:rsid w:val="009A7CD5"/>
    <w:rsid w:val="009B149E"/>
    <w:rsid w:val="009B1B6E"/>
    <w:rsid w:val="009B1ED3"/>
    <w:rsid w:val="009B21F6"/>
    <w:rsid w:val="009B3C1A"/>
    <w:rsid w:val="009B495C"/>
    <w:rsid w:val="009B4B4D"/>
    <w:rsid w:val="009B52C6"/>
    <w:rsid w:val="009B5D1A"/>
    <w:rsid w:val="009B5DFE"/>
    <w:rsid w:val="009B686E"/>
    <w:rsid w:val="009B727B"/>
    <w:rsid w:val="009B78E4"/>
    <w:rsid w:val="009C0287"/>
    <w:rsid w:val="009C0BD2"/>
    <w:rsid w:val="009C0EDA"/>
    <w:rsid w:val="009C2358"/>
    <w:rsid w:val="009C2AB9"/>
    <w:rsid w:val="009C313E"/>
    <w:rsid w:val="009C4869"/>
    <w:rsid w:val="009C4FA5"/>
    <w:rsid w:val="009C5D80"/>
    <w:rsid w:val="009C605E"/>
    <w:rsid w:val="009C63AD"/>
    <w:rsid w:val="009C6D99"/>
    <w:rsid w:val="009C72ED"/>
    <w:rsid w:val="009C7B92"/>
    <w:rsid w:val="009D0021"/>
    <w:rsid w:val="009D154F"/>
    <w:rsid w:val="009D1558"/>
    <w:rsid w:val="009D296E"/>
    <w:rsid w:val="009D3151"/>
    <w:rsid w:val="009D36B0"/>
    <w:rsid w:val="009D3817"/>
    <w:rsid w:val="009D476A"/>
    <w:rsid w:val="009D60C7"/>
    <w:rsid w:val="009D7634"/>
    <w:rsid w:val="009E1163"/>
    <w:rsid w:val="009E1F24"/>
    <w:rsid w:val="009E3E99"/>
    <w:rsid w:val="009E40B1"/>
    <w:rsid w:val="009E5C54"/>
    <w:rsid w:val="009E7503"/>
    <w:rsid w:val="009F0032"/>
    <w:rsid w:val="009F0354"/>
    <w:rsid w:val="009F07D3"/>
    <w:rsid w:val="009F172C"/>
    <w:rsid w:val="009F2872"/>
    <w:rsid w:val="009F4222"/>
    <w:rsid w:val="009F4335"/>
    <w:rsid w:val="009F6301"/>
    <w:rsid w:val="009F677F"/>
    <w:rsid w:val="009F68CA"/>
    <w:rsid w:val="009F69CA"/>
    <w:rsid w:val="009F755A"/>
    <w:rsid w:val="009F7C97"/>
    <w:rsid w:val="00A01C85"/>
    <w:rsid w:val="00A02E45"/>
    <w:rsid w:val="00A04C4D"/>
    <w:rsid w:val="00A0559E"/>
    <w:rsid w:val="00A05EE2"/>
    <w:rsid w:val="00A0630A"/>
    <w:rsid w:val="00A10063"/>
    <w:rsid w:val="00A11F17"/>
    <w:rsid w:val="00A14A09"/>
    <w:rsid w:val="00A14E9B"/>
    <w:rsid w:val="00A14E9D"/>
    <w:rsid w:val="00A15129"/>
    <w:rsid w:val="00A154E9"/>
    <w:rsid w:val="00A15713"/>
    <w:rsid w:val="00A15A72"/>
    <w:rsid w:val="00A15EED"/>
    <w:rsid w:val="00A17E7C"/>
    <w:rsid w:val="00A21AD7"/>
    <w:rsid w:val="00A21BD1"/>
    <w:rsid w:val="00A233B7"/>
    <w:rsid w:val="00A23E0F"/>
    <w:rsid w:val="00A243C9"/>
    <w:rsid w:val="00A24813"/>
    <w:rsid w:val="00A27689"/>
    <w:rsid w:val="00A319E9"/>
    <w:rsid w:val="00A335F5"/>
    <w:rsid w:val="00A33812"/>
    <w:rsid w:val="00A34C37"/>
    <w:rsid w:val="00A3574B"/>
    <w:rsid w:val="00A36AAD"/>
    <w:rsid w:val="00A40139"/>
    <w:rsid w:val="00A40C59"/>
    <w:rsid w:val="00A4106B"/>
    <w:rsid w:val="00A44A57"/>
    <w:rsid w:val="00A5104F"/>
    <w:rsid w:val="00A52062"/>
    <w:rsid w:val="00A52F28"/>
    <w:rsid w:val="00A532B6"/>
    <w:rsid w:val="00A532DB"/>
    <w:rsid w:val="00A5440A"/>
    <w:rsid w:val="00A54681"/>
    <w:rsid w:val="00A554DE"/>
    <w:rsid w:val="00A56207"/>
    <w:rsid w:val="00A56AC7"/>
    <w:rsid w:val="00A56AE9"/>
    <w:rsid w:val="00A60B11"/>
    <w:rsid w:val="00A60D21"/>
    <w:rsid w:val="00A6198B"/>
    <w:rsid w:val="00A62C1D"/>
    <w:rsid w:val="00A6303F"/>
    <w:rsid w:val="00A63E07"/>
    <w:rsid w:val="00A63ECA"/>
    <w:rsid w:val="00A64445"/>
    <w:rsid w:val="00A64525"/>
    <w:rsid w:val="00A6470E"/>
    <w:rsid w:val="00A64EDE"/>
    <w:rsid w:val="00A6524B"/>
    <w:rsid w:val="00A65426"/>
    <w:rsid w:val="00A660DB"/>
    <w:rsid w:val="00A668C1"/>
    <w:rsid w:val="00A671B9"/>
    <w:rsid w:val="00A71F5B"/>
    <w:rsid w:val="00A725F0"/>
    <w:rsid w:val="00A753B5"/>
    <w:rsid w:val="00A75CCF"/>
    <w:rsid w:val="00A766EC"/>
    <w:rsid w:val="00A769E2"/>
    <w:rsid w:val="00A8125D"/>
    <w:rsid w:val="00A8154E"/>
    <w:rsid w:val="00A8156F"/>
    <w:rsid w:val="00A816BA"/>
    <w:rsid w:val="00A82D2D"/>
    <w:rsid w:val="00A82EEC"/>
    <w:rsid w:val="00A831BD"/>
    <w:rsid w:val="00A832EA"/>
    <w:rsid w:val="00A84AE9"/>
    <w:rsid w:val="00A84E0F"/>
    <w:rsid w:val="00A853E9"/>
    <w:rsid w:val="00A85967"/>
    <w:rsid w:val="00A85FFE"/>
    <w:rsid w:val="00A86A47"/>
    <w:rsid w:val="00A86B4E"/>
    <w:rsid w:val="00A87394"/>
    <w:rsid w:val="00A87822"/>
    <w:rsid w:val="00A9023F"/>
    <w:rsid w:val="00A90BEE"/>
    <w:rsid w:val="00A91528"/>
    <w:rsid w:val="00A91A33"/>
    <w:rsid w:val="00A93582"/>
    <w:rsid w:val="00A93802"/>
    <w:rsid w:val="00A95A3B"/>
    <w:rsid w:val="00A95CF0"/>
    <w:rsid w:val="00A975F5"/>
    <w:rsid w:val="00AA0B36"/>
    <w:rsid w:val="00AA1325"/>
    <w:rsid w:val="00AA1B31"/>
    <w:rsid w:val="00AA24FB"/>
    <w:rsid w:val="00AA252A"/>
    <w:rsid w:val="00AA252E"/>
    <w:rsid w:val="00AA3502"/>
    <w:rsid w:val="00AA3F06"/>
    <w:rsid w:val="00AA3F80"/>
    <w:rsid w:val="00AA4C3F"/>
    <w:rsid w:val="00AA4DD1"/>
    <w:rsid w:val="00AA5A61"/>
    <w:rsid w:val="00AA5FEF"/>
    <w:rsid w:val="00AB00F0"/>
    <w:rsid w:val="00AB050F"/>
    <w:rsid w:val="00AB1AA5"/>
    <w:rsid w:val="00AB1E0E"/>
    <w:rsid w:val="00AB2614"/>
    <w:rsid w:val="00AB2F60"/>
    <w:rsid w:val="00AB2F7A"/>
    <w:rsid w:val="00AB364A"/>
    <w:rsid w:val="00AB47FB"/>
    <w:rsid w:val="00AB4F5E"/>
    <w:rsid w:val="00AB7D8D"/>
    <w:rsid w:val="00AC0372"/>
    <w:rsid w:val="00AC0AC7"/>
    <w:rsid w:val="00AC1EC2"/>
    <w:rsid w:val="00AC20CB"/>
    <w:rsid w:val="00AC3147"/>
    <w:rsid w:val="00AC4FB3"/>
    <w:rsid w:val="00AC6311"/>
    <w:rsid w:val="00AC725F"/>
    <w:rsid w:val="00AD11BD"/>
    <w:rsid w:val="00AD3C2A"/>
    <w:rsid w:val="00AD45AE"/>
    <w:rsid w:val="00AD4B2E"/>
    <w:rsid w:val="00AD535B"/>
    <w:rsid w:val="00AD6593"/>
    <w:rsid w:val="00AD6D05"/>
    <w:rsid w:val="00AE2E7C"/>
    <w:rsid w:val="00AE3CBE"/>
    <w:rsid w:val="00AE3FC7"/>
    <w:rsid w:val="00AE42FE"/>
    <w:rsid w:val="00AE482B"/>
    <w:rsid w:val="00AE4B2F"/>
    <w:rsid w:val="00AE4F01"/>
    <w:rsid w:val="00AE77D6"/>
    <w:rsid w:val="00AF0530"/>
    <w:rsid w:val="00AF3336"/>
    <w:rsid w:val="00AF3957"/>
    <w:rsid w:val="00AF51F1"/>
    <w:rsid w:val="00AF5624"/>
    <w:rsid w:val="00AF58B7"/>
    <w:rsid w:val="00AF60BE"/>
    <w:rsid w:val="00AF62F1"/>
    <w:rsid w:val="00AF7181"/>
    <w:rsid w:val="00AF731F"/>
    <w:rsid w:val="00AF7D33"/>
    <w:rsid w:val="00B00371"/>
    <w:rsid w:val="00B015DC"/>
    <w:rsid w:val="00B020FE"/>
    <w:rsid w:val="00B02F45"/>
    <w:rsid w:val="00B037B3"/>
    <w:rsid w:val="00B03A39"/>
    <w:rsid w:val="00B03F58"/>
    <w:rsid w:val="00B043AF"/>
    <w:rsid w:val="00B057D2"/>
    <w:rsid w:val="00B05832"/>
    <w:rsid w:val="00B05F40"/>
    <w:rsid w:val="00B0696C"/>
    <w:rsid w:val="00B06B1C"/>
    <w:rsid w:val="00B06DFB"/>
    <w:rsid w:val="00B072DB"/>
    <w:rsid w:val="00B074B6"/>
    <w:rsid w:val="00B07C2E"/>
    <w:rsid w:val="00B07E22"/>
    <w:rsid w:val="00B100FC"/>
    <w:rsid w:val="00B102C0"/>
    <w:rsid w:val="00B10A8B"/>
    <w:rsid w:val="00B10CC8"/>
    <w:rsid w:val="00B10E18"/>
    <w:rsid w:val="00B11014"/>
    <w:rsid w:val="00B115AB"/>
    <w:rsid w:val="00B122F3"/>
    <w:rsid w:val="00B1456B"/>
    <w:rsid w:val="00B14DE3"/>
    <w:rsid w:val="00B155B1"/>
    <w:rsid w:val="00B15B3A"/>
    <w:rsid w:val="00B161CD"/>
    <w:rsid w:val="00B16500"/>
    <w:rsid w:val="00B167BC"/>
    <w:rsid w:val="00B22348"/>
    <w:rsid w:val="00B2359F"/>
    <w:rsid w:val="00B235A0"/>
    <w:rsid w:val="00B23BE7"/>
    <w:rsid w:val="00B2499B"/>
    <w:rsid w:val="00B251F5"/>
    <w:rsid w:val="00B263DC"/>
    <w:rsid w:val="00B269CA"/>
    <w:rsid w:val="00B26AB3"/>
    <w:rsid w:val="00B26F0F"/>
    <w:rsid w:val="00B302EE"/>
    <w:rsid w:val="00B30358"/>
    <w:rsid w:val="00B309DC"/>
    <w:rsid w:val="00B31CDD"/>
    <w:rsid w:val="00B31D97"/>
    <w:rsid w:val="00B31FA2"/>
    <w:rsid w:val="00B3232C"/>
    <w:rsid w:val="00B340E9"/>
    <w:rsid w:val="00B34BD3"/>
    <w:rsid w:val="00B35C60"/>
    <w:rsid w:val="00B3674A"/>
    <w:rsid w:val="00B41CC0"/>
    <w:rsid w:val="00B4203E"/>
    <w:rsid w:val="00B42B10"/>
    <w:rsid w:val="00B42C2D"/>
    <w:rsid w:val="00B432CC"/>
    <w:rsid w:val="00B433A3"/>
    <w:rsid w:val="00B43825"/>
    <w:rsid w:val="00B43E32"/>
    <w:rsid w:val="00B447F5"/>
    <w:rsid w:val="00B44D24"/>
    <w:rsid w:val="00B458DD"/>
    <w:rsid w:val="00B477D6"/>
    <w:rsid w:val="00B47DA8"/>
    <w:rsid w:val="00B509CF"/>
    <w:rsid w:val="00B50CAB"/>
    <w:rsid w:val="00B50E1C"/>
    <w:rsid w:val="00B51117"/>
    <w:rsid w:val="00B5218A"/>
    <w:rsid w:val="00B52C9D"/>
    <w:rsid w:val="00B5388C"/>
    <w:rsid w:val="00B538A6"/>
    <w:rsid w:val="00B544A2"/>
    <w:rsid w:val="00B600A8"/>
    <w:rsid w:val="00B62AC1"/>
    <w:rsid w:val="00B63568"/>
    <w:rsid w:val="00B637F0"/>
    <w:rsid w:val="00B63CEF"/>
    <w:rsid w:val="00B64155"/>
    <w:rsid w:val="00B64410"/>
    <w:rsid w:val="00B64BB2"/>
    <w:rsid w:val="00B6611A"/>
    <w:rsid w:val="00B7025C"/>
    <w:rsid w:val="00B703D8"/>
    <w:rsid w:val="00B70FB5"/>
    <w:rsid w:val="00B71058"/>
    <w:rsid w:val="00B72A32"/>
    <w:rsid w:val="00B72D73"/>
    <w:rsid w:val="00B73CD2"/>
    <w:rsid w:val="00B7439B"/>
    <w:rsid w:val="00B75220"/>
    <w:rsid w:val="00B75EF1"/>
    <w:rsid w:val="00B76811"/>
    <w:rsid w:val="00B76867"/>
    <w:rsid w:val="00B76A1F"/>
    <w:rsid w:val="00B77AEF"/>
    <w:rsid w:val="00B807F2"/>
    <w:rsid w:val="00B809EC"/>
    <w:rsid w:val="00B81248"/>
    <w:rsid w:val="00B8177B"/>
    <w:rsid w:val="00B82CE2"/>
    <w:rsid w:val="00B82FE8"/>
    <w:rsid w:val="00B830A3"/>
    <w:rsid w:val="00B8513C"/>
    <w:rsid w:val="00B8535A"/>
    <w:rsid w:val="00B8555B"/>
    <w:rsid w:val="00B85E62"/>
    <w:rsid w:val="00B8607C"/>
    <w:rsid w:val="00B8690A"/>
    <w:rsid w:val="00B8755F"/>
    <w:rsid w:val="00B903AA"/>
    <w:rsid w:val="00B90A18"/>
    <w:rsid w:val="00B9218A"/>
    <w:rsid w:val="00B9372A"/>
    <w:rsid w:val="00B93B06"/>
    <w:rsid w:val="00B94AFE"/>
    <w:rsid w:val="00B95522"/>
    <w:rsid w:val="00B97D55"/>
    <w:rsid w:val="00B97FE1"/>
    <w:rsid w:val="00BA1574"/>
    <w:rsid w:val="00BA1FDB"/>
    <w:rsid w:val="00BA2164"/>
    <w:rsid w:val="00BA293B"/>
    <w:rsid w:val="00BA2A7F"/>
    <w:rsid w:val="00BA306D"/>
    <w:rsid w:val="00BA3C46"/>
    <w:rsid w:val="00BA5638"/>
    <w:rsid w:val="00BA6CD3"/>
    <w:rsid w:val="00BA788E"/>
    <w:rsid w:val="00BB0019"/>
    <w:rsid w:val="00BB036F"/>
    <w:rsid w:val="00BB0664"/>
    <w:rsid w:val="00BB142D"/>
    <w:rsid w:val="00BB1D72"/>
    <w:rsid w:val="00BB325F"/>
    <w:rsid w:val="00BB4041"/>
    <w:rsid w:val="00BB608D"/>
    <w:rsid w:val="00BB64AD"/>
    <w:rsid w:val="00BC049B"/>
    <w:rsid w:val="00BC076B"/>
    <w:rsid w:val="00BC0DB4"/>
    <w:rsid w:val="00BC1491"/>
    <w:rsid w:val="00BC1BE4"/>
    <w:rsid w:val="00BC1EA0"/>
    <w:rsid w:val="00BC2049"/>
    <w:rsid w:val="00BC2940"/>
    <w:rsid w:val="00BC2A70"/>
    <w:rsid w:val="00BC3056"/>
    <w:rsid w:val="00BC36C3"/>
    <w:rsid w:val="00BC3874"/>
    <w:rsid w:val="00BC4907"/>
    <w:rsid w:val="00BC563C"/>
    <w:rsid w:val="00BC5950"/>
    <w:rsid w:val="00BC601C"/>
    <w:rsid w:val="00BC61F1"/>
    <w:rsid w:val="00BD1D92"/>
    <w:rsid w:val="00BD222B"/>
    <w:rsid w:val="00BD25F4"/>
    <w:rsid w:val="00BD5EBA"/>
    <w:rsid w:val="00BD654B"/>
    <w:rsid w:val="00BD6CE7"/>
    <w:rsid w:val="00BD7B6C"/>
    <w:rsid w:val="00BE1483"/>
    <w:rsid w:val="00BE1B3B"/>
    <w:rsid w:val="00BE2DB3"/>
    <w:rsid w:val="00BE4A4E"/>
    <w:rsid w:val="00BE5FE2"/>
    <w:rsid w:val="00BF08BC"/>
    <w:rsid w:val="00BF0C4D"/>
    <w:rsid w:val="00BF10D5"/>
    <w:rsid w:val="00BF1117"/>
    <w:rsid w:val="00BF19CC"/>
    <w:rsid w:val="00BF261E"/>
    <w:rsid w:val="00BF5169"/>
    <w:rsid w:val="00BF55A6"/>
    <w:rsid w:val="00BF5A8D"/>
    <w:rsid w:val="00BF5BD1"/>
    <w:rsid w:val="00BF609F"/>
    <w:rsid w:val="00BF6548"/>
    <w:rsid w:val="00BF69F0"/>
    <w:rsid w:val="00BF6D8D"/>
    <w:rsid w:val="00C01227"/>
    <w:rsid w:val="00C02155"/>
    <w:rsid w:val="00C02CDB"/>
    <w:rsid w:val="00C03F50"/>
    <w:rsid w:val="00C04361"/>
    <w:rsid w:val="00C04426"/>
    <w:rsid w:val="00C04504"/>
    <w:rsid w:val="00C05AAD"/>
    <w:rsid w:val="00C05E5A"/>
    <w:rsid w:val="00C06896"/>
    <w:rsid w:val="00C07828"/>
    <w:rsid w:val="00C07B8A"/>
    <w:rsid w:val="00C10385"/>
    <w:rsid w:val="00C11075"/>
    <w:rsid w:val="00C11F0B"/>
    <w:rsid w:val="00C14AD8"/>
    <w:rsid w:val="00C14D35"/>
    <w:rsid w:val="00C15176"/>
    <w:rsid w:val="00C15188"/>
    <w:rsid w:val="00C15611"/>
    <w:rsid w:val="00C167B4"/>
    <w:rsid w:val="00C2017B"/>
    <w:rsid w:val="00C2082C"/>
    <w:rsid w:val="00C22A2F"/>
    <w:rsid w:val="00C23328"/>
    <w:rsid w:val="00C2440D"/>
    <w:rsid w:val="00C24719"/>
    <w:rsid w:val="00C26164"/>
    <w:rsid w:val="00C26A05"/>
    <w:rsid w:val="00C2725E"/>
    <w:rsid w:val="00C27BAD"/>
    <w:rsid w:val="00C30A40"/>
    <w:rsid w:val="00C3149B"/>
    <w:rsid w:val="00C32017"/>
    <w:rsid w:val="00C32020"/>
    <w:rsid w:val="00C321F2"/>
    <w:rsid w:val="00C32639"/>
    <w:rsid w:val="00C32AD2"/>
    <w:rsid w:val="00C33978"/>
    <w:rsid w:val="00C35950"/>
    <w:rsid w:val="00C362F7"/>
    <w:rsid w:val="00C36E0B"/>
    <w:rsid w:val="00C403E0"/>
    <w:rsid w:val="00C403EE"/>
    <w:rsid w:val="00C414EA"/>
    <w:rsid w:val="00C41869"/>
    <w:rsid w:val="00C4216A"/>
    <w:rsid w:val="00C42362"/>
    <w:rsid w:val="00C42897"/>
    <w:rsid w:val="00C429CD"/>
    <w:rsid w:val="00C42EDA"/>
    <w:rsid w:val="00C43701"/>
    <w:rsid w:val="00C440CE"/>
    <w:rsid w:val="00C445AE"/>
    <w:rsid w:val="00C45201"/>
    <w:rsid w:val="00C47887"/>
    <w:rsid w:val="00C478E6"/>
    <w:rsid w:val="00C50530"/>
    <w:rsid w:val="00C50557"/>
    <w:rsid w:val="00C508BD"/>
    <w:rsid w:val="00C50A74"/>
    <w:rsid w:val="00C510C6"/>
    <w:rsid w:val="00C5130E"/>
    <w:rsid w:val="00C514F9"/>
    <w:rsid w:val="00C51842"/>
    <w:rsid w:val="00C52AF5"/>
    <w:rsid w:val="00C53EDC"/>
    <w:rsid w:val="00C5423A"/>
    <w:rsid w:val="00C54CFF"/>
    <w:rsid w:val="00C55620"/>
    <w:rsid w:val="00C5674A"/>
    <w:rsid w:val="00C56D5B"/>
    <w:rsid w:val="00C56DD7"/>
    <w:rsid w:val="00C574DE"/>
    <w:rsid w:val="00C5761A"/>
    <w:rsid w:val="00C60D5E"/>
    <w:rsid w:val="00C61172"/>
    <w:rsid w:val="00C6156F"/>
    <w:rsid w:val="00C62893"/>
    <w:rsid w:val="00C63818"/>
    <w:rsid w:val="00C63DB8"/>
    <w:rsid w:val="00C65BB1"/>
    <w:rsid w:val="00C664C1"/>
    <w:rsid w:val="00C668FC"/>
    <w:rsid w:val="00C676ED"/>
    <w:rsid w:val="00C71359"/>
    <w:rsid w:val="00C725F7"/>
    <w:rsid w:val="00C7539C"/>
    <w:rsid w:val="00C760B5"/>
    <w:rsid w:val="00C7622E"/>
    <w:rsid w:val="00C80C04"/>
    <w:rsid w:val="00C81D64"/>
    <w:rsid w:val="00C82177"/>
    <w:rsid w:val="00C82901"/>
    <w:rsid w:val="00C836C5"/>
    <w:rsid w:val="00C844F8"/>
    <w:rsid w:val="00C8588B"/>
    <w:rsid w:val="00C8588F"/>
    <w:rsid w:val="00C86193"/>
    <w:rsid w:val="00C86E9E"/>
    <w:rsid w:val="00C87289"/>
    <w:rsid w:val="00C874E3"/>
    <w:rsid w:val="00C8764A"/>
    <w:rsid w:val="00C906FC"/>
    <w:rsid w:val="00C90CF7"/>
    <w:rsid w:val="00C91FDE"/>
    <w:rsid w:val="00C920AB"/>
    <w:rsid w:val="00C92906"/>
    <w:rsid w:val="00C92E82"/>
    <w:rsid w:val="00C93052"/>
    <w:rsid w:val="00C9306A"/>
    <w:rsid w:val="00C939CC"/>
    <w:rsid w:val="00C958EF"/>
    <w:rsid w:val="00C96245"/>
    <w:rsid w:val="00C96FBF"/>
    <w:rsid w:val="00CA068F"/>
    <w:rsid w:val="00CA0829"/>
    <w:rsid w:val="00CA1C9D"/>
    <w:rsid w:val="00CA1E07"/>
    <w:rsid w:val="00CA2F96"/>
    <w:rsid w:val="00CA5098"/>
    <w:rsid w:val="00CA5174"/>
    <w:rsid w:val="00CA5696"/>
    <w:rsid w:val="00CA63C9"/>
    <w:rsid w:val="00CA7C72"/>
    <w:rsid w:val="00CB0093"/>
    <w:rsid w:val="00CB07BE"/>
    <w:rsid w:val="00CB10A0"/>
    <w:rsid w:val="00CB19AF"/>
    <w:rsid w:val="00CB1A32"/>
    <w:rsid w:val="00CB1EE7"/>
    <w:rsid w:val="00CB21F7"/>
    <w:rsid w:val="00CB2314"/>
    <w:rsid w:val="00CB2511"/>
    <w:rsid w:val="00CB3671"/>
    <w:rsid w:val="00CB3F7A"/>
    <w:rsid w:val="00CB3FEC"/>
    <w:rsid w:val="00CB441D"/>
    <w:rsid w:val="00CB589B"/>
    <w:rsid w:val="00CB5D8F"/>
    <w:rsid w:val="00CB6909"/>
    <w:rsid w:val="00CC02F4"/>
    <w:rsid w:val="00CC1993"/>
    <w:rsid w:val="00CC2598"/>
    <w:rsid w:val="00CC2741"/>
    <w:rsid w:val="00CC2E93"/>
    <w:rsid w:val="00CC2F18"/>
    <w:rsid w:val="00CC355F"/>
    <w:rsid w:val="00CC3610"/>
    <w:rsid w:val="00CC3781"/>
    <w:rsid w:val="00CC3C63"/>
    <w:rsid w:val="00CC760A"/>
    <w:rsid w:val="00CC7930"/>
    <w:rsid w:val="00CD02BE"/>
    <w:rsid w:val="00CD033D"/>
    <w:rsid w:val="00CD15BE"/>
    <w:rsid w:val="00CD2EFF"/>
    <w:rsid w:val="00CD3804"/>
    <w:rsid w:val="00CD4322"/>
    <w:rsid w:val="00CD5A4F"/>
    <w:rsid w:val="00CD6D69"/>
    <w:rsid w:val="00CE059F"/>
    <w:rsid w:val="00CE0F2C"/>
    <w:rsid w:val="00CE1C1A"/>
    <w:rsid w:val="00CE1F30"/>
    <w:rsid w:val="00CE2B29"/>
    <w:rsid w:val="00CE3A3E"/>
    <w:rsid w:val="00CE3B1A"/>
    <w:rsid w:val="00CE49EB"/>
    <w:rsid w:val="00CE5FEB"/>
    <w:rsid w:val="00CE67C3"/>
    <w:rsid w:val="00CE6C09"/>
    <w:rsid w:val="00CE7508"/>
    <w:rsid w:val="00CF0EC5"/>
    <w:rsid w:val="00CF3ADE"/>
    <w:rsid w:val="00CF43A4"/>
    <w:rsid w:val="00CF4417"/>
    <w:rsid w:val="00CF4C3F"/>
    <w:rsid w:val="00CF62C3"/>
    <w:rsid w:val="00D003A4"/>
    <w:rsid w:val="00D020D2"/>
    <w:rsid w:val="00D0266F"/>
    <w:rsid w:val="00D02DDC"/>
    <w:rsid w:val="00D030AC"/>
    <w:rsid w:val="00D03E5B"/>
    <w:rsid w:val="00D03F9E"/>
    <w:rsid w:val="00D0465C"/>
    <w:rsid w:val="00D04853"/>
    <w:rsid w:val="00D05C6F"/>
    <w:rsid w:val="00D06246"/>
    <w:rsid w:val="00D067B8"/>
    <w:rsid w:val="00D10AF4"/>
    <w:rsid w:val="00D12108"/>
    <w:rsid w:val="00D135B9"/>
    <w:rsid w:val="00D142E9"/>
    <w:rsid w:val="00D149E0"/>
    <w:rsid w:val="00D1520A"/>
    <w:rsid w:val="00D15294"/>
    <w:rsid w:val="00D15442"/>
    <w:rsid w:val="00D165D8"/>
    <w:rsid w:val="00D20BA9"/>
    <w:rsid w:val="00D20FDA"/>
    <w:rsid w:val="00D213A8"/>
    <w:rsid w:val="00D214BD"/>
    <w:rsid w:val="00D225DB"/>
    <w:rsid w:val="00D22E96"/>
    <w:rsid w:val="00D24F55"/>
    <w:rsid w:val="00D24F7A"/>
    <w:rsid w:val="00D2537A"/>
    <w:rsid w:val="00D25461"/>
    <w:rsid w:val="00D259E1"/>
    <w:rsid w:val="00D25BCE"/>
    <w:rsid w:val="00D261B3"/>
    <w:rsid w:val="00D268EF"/>
    <w:rsid w:val="00D26DA8"/>
    <w:rsid w:val="00D27548"/>
    <w:rsid w:val="00D30360"/>
    <w:rsid w:val="00D30877"/>
    <w:rsid w:val="00D30CBF"/>
    <w:rsid w:val="00D31A54"/>
    <w:rsid w:val="00D325AF"/>
    <w:rsid w:val="00D32A4E"/>
    <w:rsid w:val="00D33165"/>
    <w:rsid w:val="00D33B29"/>
    <w:rsid w:val="00D34032"/>
    <w:rsid w:val="00D3449D"/>
    <w:rsid w:val="00D34B43"/>
    <w:rsid w:val="00D35103"/>
    <w:rsid w:val="00D35C1E"/>
    <w:rsid w:val="00D35E2C"/>
    <w:rsid w:val="00D3612D"/>
    <w:rsid w:val="00D36A57"/>
    <w:rsid w:val="00D3718F"/>
    <w:rsid w:val="00D37553"/>
    <w:rsid w:val="00D37C61"/>
    <w:rsid w:val="00D4047D"/>
    <w:rsid w:val="00D42693"/>
    <w:rsid w:val="00D426A2"/>
    <w:rsid w:val="00D4275E"/>
    <w:rsid w:val="00D439AF"/>
    <w:rsid w:val="00D43BBD"/>
    <w:rsid w:val="00D43D38"/>
    <w:rsid w:val="00D43F45"/>
    <w:rsid w:val="00D44927"/>
    <w:rsid w:val="00D460DA"/>
    <w:rsid w:val="00D4687B"/>
    <w:rsid w:val="00D47ADE"/>
    <w:rsid w:val="00D51E7D"/>
    <w:rsid w:val="00D52A85"/>
    <w:rsid w:val="00D52E86"/>
    <w:rsid w:val="00D55DE5"/>
    <w:rsid w:val="00D569F3"/>
    <w:rsid w:val="00D60575"/>
    <w:rsid w:val="00D60BB5"/>
    <w:rsid w:val="00D6244B"/>
    <w:rsid w:val="00D62F4E"/>
    <w:rsid w:val="00D63470"/>
    <w:rsid w:val="00D65595"/>
    <w:rsid w:val="00D6758F"/>
    <w:rsid w:val="00D67C07"/>
    <w:rsid w:val="00D70062"/>
    <w:rsid w:val="00D707EB"/>
    <w:rsid w:val="00D71B54"/>
    <w:rsid w:val="00D71E6D"/>
    <w:rsid w:val="00D71F37"/>
    <w:rsid w:val="00D720E8"/>
    <w:rsid w:val="00D72734"/>
    <w:rsid w:val="00D72AB6"/>
    <w:rsid w:val="00D73314"/>
    <w:rsid w:val="00D73344"/>
    <w:rsid w:val="00D740CE"/>
    <w:rsid w:val="00D74613"/>
    <w:rsid w:val="00D74C6C"/>
    <w:rsid w:val="00D74FC2"/>
    <w:rsid w:val="00D75B49"/>
    <w:rsid w:val="00D7697D"/>
    <w:rsid w:val="00D773A8"/>
    <w:rsid w:val="00D803FC"/>
    <w:rsid w:val="00D82455"/>
    <w:rsid w:val="00D8283E"/>
    <w:rsid w:val="00D8422F"/>
    <w:rsid w:val="00D874A7"/>
    <w:rsid w:val="00D87EFD"/>
    <w:rsid w:val="00D900DE"/>
    <w:rsid w:val="00D908F1"/>
    <w:rsid w:val="00D90DCD"/>
    <w:rsid w:val="00D91DE3"/>
    <w:rsid w:val="00D92CC1"/>
    <w:rsid w:val="00D93A45"/>
    <w:rsid w:val="00D94B1C"/>
    <w:rsid w:val="00D966B0"/>
    <w:rsid w:val="00DA061D"/>
    <w:rsid w:val="00DA2E53"/>
    <w:rsid w:val="00DA3408"/>
    <w:rsid w:val="00DA4C32"/>
    <w:rsid w:val="00DA655F"/>
    <w:rsid w:val="00DB0120"/>
    <w:rsid w:val="00DB032F"/>
    <w:rsid w:val="00DB097B"/>
    <w:rsid w:val="00DB2442"/>
    <w:rsid w:val="00DB2708"/>
    <w:rsid w:val="00DB5F76"/>
    <w:rsid w:val="00DB6147"/>
    <w:rsid w:val="00DB72D3"/>
    <w:rsid w:val="00DC0939"/>
    <w:rsid w:val="00DC1207"/>
    <w:rsid w:val="00DC1D74"/>
    <w:rsid w:val="00DC410F"/>
    <w:rsid w:val="00DC611D"/>
    <w:rsid w:val="00DC676D"/>
    <w:rsid w:val="00DC716F"/>
    <w:rsid w:val="00DD0C9B"/>
    <w:rsid w:val="00DD1AAE"/>
    <w:rsid w:val="00DD1FFB"/>
    <w:rsid w:val="00DD2056"/>
    <w:rsid w:val="00DD26E4"/>
    <w:rsid w:val="00DD3511"/>
    <w:rsid w:val="00DD3DDB"/>
    <w:rsid w:val="00DD3E6C"/>
    <w:rsid w:val="00DD526A"/>
    <w:rsid w:val="00DD5B1C"/>
    <w:rsid w:val="00DD6D84"/>
    <w:rsid w:val="00DE09E2"/>
    <w:rsid w:val="00DE1AEA"/>
    <w:rsid w:val="00DE1CB4"/>
    <w:rsid w:val="00DE2556"/>
    <w:rsid w:val="00DE29A0"/>
    <w:rsid w:val="00DE3296"/>
    <w:rsid w:val="00DE4EAF"/>
    <w:rsid w:val="00DE4F8E"/>
    <w:rsid w:val="00DE59F2"/>
    <w:rsid w:val="00DE5E0A"/>
    <w:rsid w:val="00DE6D6F"/>
    <w:rsid w:val="00DE7DE6"/>
    <w:rsid w:val="00DF024B"/>
    <w:rsid w:val="00DF0C61"/>
    <w:rsid w:val="00DF24BC"/>
    <w:rsid w:val="00DF29E7"/>
    <w:rsid w:val="00DF2DB6"/>
    <w:rsid w:val="00DF4577"/>
    <w:rsid w:val="00DF49AC"/>
    <w:rsid w:val="00DF5751"/>
    <w:rsid w:val="00DF6E5C"/>
    <w:rsid w:val="00DF780A"/>
    <w:rsid w:val="00DF78E6"/>
    <w:rsid w:val="00E008BC"/>
    <w:rsid w:val="00E01037"/>
    <w:rsid w:val="00E02462"/>
    <w:rsid w:val="00E02DD7"/>
    <w:rsid w:val="00E04B5C"/>
    <w:rsid w:val="00E05077"/>
    <w:rsid w:val="00E05421"/>
    <w:rsid w:val="00E05B97"/>
    <w:rsid w:val="00E10090"/>
    <w:rsid w:val="00E105BF"/>
    <w:rsid w:val="00E12397"/>
    <w:rsid w:val="00E12EA7"/>
    <w:rsid w:val="00E14600"/>
    <w:rsid w:val="00E149B3"/>
    <w:rsid w:val="00E1532F"/>
    <w:rsid w:val="00E158E1"/>
    <w:rsid w:val="00E16FC4"/>
    <w:rsid w:val="00E17190"/>
    <w:rsid w:val="00E21775"/>
    <w:rsid w:val="00E21919"/>
    <w:rsid w:val="00E2228E"/>
    <w:rsid w:val="00E25496"/>
    <w:rsid w:val="00E2573D"/>
    <w:rsid w:val="00E279EC"/>
    <w:rsid w:val="00E27CDF"/>
    <w:rsid w:val="00E31083"/>
    <w:rsid w:val="00E330BB"/>
    <w:rsid w:val="00E3359E"/>
    <w:rsid w:val="00E33805"/>
    <w:rsid w:val="00E33818"/>
    <w:rsid w:val="00E34ADF"/>
    <w:rsid w:val="00E35097"/>
    <w:rsid w:val="00E3615C"/>
    <w:rsid w:val="00E368CD"/>
    <w:rsid w:val="00E37605"/>
    <w:rsid w:val="00E41751"/>
    <w:rsid w:val="00E41FCC"/>
    <w:rsid w:val="00E425FF"/>
    <w:rsid w:val="00E4288C"/>
    <w:rsid w:val="00E432D1"/>
    <w:rsid w:val="00E4433D"/>
    <w:rsid w:val="00E44A41"/>
    <w:rsid w:val="00E457B1"/>
    <w:rsid w:val="00E46585"/>
    <w:rsid w:val="00E46E49"/>
    <w:rsid w:val="00E4705A"/>
    <w:rsid w:val="00E47599"/>
    <w:rsid w:val="00E51C5B"/>
    <w:rsid w:val="00E52684"/>
    <w:rsid w:val="00E526DC"/>
    <w:rsid w:val="00E53060"/>
    <w:rsid w:val="00E53F3E"/>
    <w:rsid w:val="00E55A44"/>
    <w:rsid w:val="00E561F8"/>
    <w:rsid w:val="00E56EEC"/>
    <w:rsid w:val="00E57BF5"/>
    <w:rsid w:val="00E60250"/>
    <w:rsid w:val="00E6052F"/>
    <w:rsid w:val="00E60788"/>
    <w:rsid w:val="00E612E4"/>
    <w:rsid w:val="00E61E00"/>
    <w:rsid w:val="00E6385F"/>
    <w:rsid w:val="00E642EE"/>
    <w:rsid w:val="00E64D37"/>
    <w:rsid w:val="00E670CC"/>
    <w:rsid w:val="00E7083F"/>
    <w:rsid w:val="00E70A44"/>
    <w:rsid w:val="00E70BDD"/>
    <w:rsid w:val="00E71B4C"/>
    <w:rsid w:val="00E71DDC"/>
    <w:rsid w:val="00E71EA2"/>
    <w:rsid w:val="00E71F75"/>
    <w:rsid w:val="00E7234D"/>
    <w:rsid w:val="00E724B8"/>
    <w:rsid w:val="00E72778"/>
    <w:rsid w:val="00E7336E"/>
    <w:rsid w:val="00E7393F"/>
    <w:rsid w:val="00E73994"/>
    <w:rsid w:val="00E7510D"/>
    <w:rsid w:val="00E75CDA"/>
    <w:rsid w:val="00E75F0A"/>
    <w:rsid w:val="00E76B6D"/>
    <w:rsid w:val="00E7736D"/>
    <w:rsid w:val="00E77690"/>
    <w:rsid w:val="00E80E4A"/>
    <w:rsid w:val="00E820E8"/>
    <w:rsid w:val="00E82BE0"/>
    <w:rsid w:val="00E8596E"/>
    <w:rsid w:val="00E8624D"/>
    <w:rsid w:val="00E86A4B"/>
    <w:rsid w:val="00E86D15"/>
    <w:rsid w:val="00E904DD"/>
    <w:rsid w:val="00E90612"/>
    <w:rsid w:val="00E92D94"/>
    <w:rsid w:val="00E93811"/>
    <w:rsid w:val="00E94102"/>
    <w:rsid w:val="00E94490"/>
    <w:rsid w:val="00E94E14"/>
    <w:rsid w:val="00E952D9"/>
    <w:rsid w:val="00E960D6"/>
    <w:rsid w:val="00E96127"/>
    <w:rsid w:val="00E965EB"/>
    <w:rsid w:val="00EA00EB"/>
    <w:rsid w:val="00EA0DCC"/>
    <w:rsid w:val="00EA1A00"/>
    <w:rsid w:val="00EA2068"/>
    <w:rsid w:val="00EA21C8"/>
    <w:rsid w:val="00EA3C23"/>
    <w:rsid w:val="00EA3DEE"/>
    <w:rsid w:val="00EA3FFC"/>
    <w:rsid w:val="00EA4028"/>
    <w:rsid w:val="00EA4AE3"/>
    <w:rsid w:val="00EA6948"/>
    <w:rsid w:val="00EA7A34"/>
    <w:rsid w:val="00EB05A4"/>
    <w:rsid w:val="00EB2131"/>
    <w:rsid w:val="00EB217B"/>
    <w:rsid w:val="00EB2468"/>
    <w:rsid w:val="00EB27FD"/>
    <w:rsid w:val="00EB2B16"/>
    <w:rsid w:val="00EB4996"/>
    <w:rsid w:val="00EB7B42"/>
    <w:rsid w:val="00EB7EC3"/>
    <w:rsid w:val="00EC0B79"/>
    <w:rsid w:val="00EC153D"/>
    <w:rsid w:val="00EC1581"/>
    <w:rsid w:val="00EC15F8"/>
    <w:rsid w:val="00EC1EA6"/>
    <w:rsid w:val="00EC21B2"/>
    <w:rsid w:val="00EC2DB1"/>
    <w:rsid w:val="00EC4369"/>
    <w:rsid w:val="00EC4AC7"/>
    <w:rsid w:val="00EC4D29"/>
    <w:rsid w:val="00EC5EB1"/>
    <w:rsid w:val="00EC650D"/>
    <w:rsid w:val="00EC66C5"/>
    <w:rsid w:val="00EC6DAD"/>
    <w:rsid w:val="00EC7D2D"/>
    <w:rsid w:val="00ED0B5A"/>
    <w:rsid w:val="00ED1F63"/>
    <w:rsid w:val="00ED2792"/>
    <w:rsid w:val="00ED344D"/>
    <w:rsid w:val="00ED5392"/>
    <w:rsid w:val="00ED5549"/>
    <w:rsid w:val="00ED6208"/>
    <w:rsid w:val="00ED7103"/>
    <w:rsid w:val="00ED72B1"/>
    <w:rsid w:val="00ED77CB"/>
    <w:rsid w:val="00EE1DE5"/>
    <w:rsid w:val="00EE267F"/>
    <w:rsid w:val="00EE5E54"/>
    <w:rsid w:val="00EE789D"/>
    <w:rsid w:val="00EF0693"/>
    <w:rsid w:val="00EF1DC0"/>
    <w:rsid w:val="00EF2A24"/>
    <w:rsid w:val="00EF3C60"/>
    <w:rsid w:val="00EF5AD4"/>
    <w:rsid w:val="00EF5EE5"/>
    <w:rsid w:val="00EF63F5"/>
    <w:rsid w:val="00EF6D49"/>
    <w:rsid w:val="00EF793E"/>
    <w:rsid w:val="00F02B9B"/>
    <w:rsid w:val="00F03D33"/>
    <w:rsid w:val="00F03D98"/>
    <w:rsid w:val="00F051E8"/>
    <w:rsid w:val="00F0611E"/>
    <w:rsid w:val="00F06319"/>
    <w:rsid w:val="00F118D1"/>
    <w:rsid w:val="00F11DEE"/>
    <w:rsid w:val="00F12561"/>
    <w:rsid w:val="00F12B73"/>
    <w:rsid w:val="00F12E72"/>
    <w:rsid w:val="00F14102"/>
    <w:rsid w:val="00F141E6"/>
    <w:rsid w:val="00F14610"/>
    <w:rsid w:val="00F15408"/>
    <w:rsid w:val="00F20C11"/>
    <w:rsid w:val="00F22BB6"/>
    <w:rsid w:val="00F247C7"/>
    <w:rsid w:val="00F24BDE"/>
    <w:rsid w:val="00F254B3"/>
    <w:rsid w:val="00F25934"/>
    <w:rsid w:val="00F3016D"/>
    <w:rsid w:val="00F301D6"/>
    <w:rsid w:val="00F31419"/>
    <w:rsid w:val="00F316AF"/>
    <w:rsid w:val="00F318E9"/>
    <w:rsid w:val="00F3190F"/>
    <w:rsid w:val="00F32C59"/>
    <w:rsid w:val="00F330DA"/>
    <w:rsid w:val="00F34778"/>
    <w:rsid w:val="00F3555E"/>
    <w:rsid w:val="00F35FF5"/>
    <w:rsid w:val="00F36A07"/>
    <w:rsid w:val="00F36C09"/>
    <w:rsid w:val="00F371FB"/>
    <w:rsid w:val="00F3727E"/>
    <w:rsid w:val="00F40D07"/>
    <w:rsid w:val="00F4167B"/>
    <w:rsid w:val="00F45583"/>
    <w:rsid w:val="00F45A6F"/>
    <w:rsid w:val="00F46AEB"/>
    <w:rsid w:val="00F4776C"/>
    <w:rsid w:val="00F47FA4"/>
    <w:rsid w:val="00F5019E"/>
    <w:rsid w:val="00F51864"/>
    <w:rsid w:val="00F51E13"/>
    <w:rsid w:val="00F529FB"/>
    <w:rsid w:val="00F5604D"/>
    <w:rsid w:val="00F56FA8"/>
    <w:rsid w:val="00F572CC"/>
    <w:rsid w:val="00F60BBF"/>
    <w:rsid w:val="00F61EFE"/>
    <w:rsid w:val="00F62D18"/>
    <w:rsid w:val="00F63C6A"/>
    <w:rsid w:val="00F646E3"/>
    <w:rsid w:val="00F64C2F"/>
    <w:rsid w:val="00F65E8B"/>
    <w:rsid w:val="00F65F6D"/>
    <w:rsid w:val="00F66572"/>
    <w:rsid w:val="00F7039C"/>
    <w:rsid w:val="00F7095E"/>
    <w:rsid w:val="00F713A9"/>
    <w:rsid w:val="00F71425"/>
    <w:rsid w:val="00F7245D"/>
    <w:rsid w:val="00F72857"/>
    <w:rsid w:val="00F73823"/>
    <w:rsid w:val="00F7518F"/>
    <w:rsid w:val="00F75334"/>
    <w:rsid w:val="00F769D2"/>
    <w:rsid w:val="00F76D01"/>
    <w:rsid w:val="00F778DD"/>
    <w:rsid w:val="00F80F83"/>
    <w:rsid w:val="00F811A0"/>
    <w:rsid w:val="00F815F3"/>
    <w:rsid w:val="00F8265A"/>
    <w:rsid w:val="00F826B3"/>
    <w:rsid w:val="00F82E32"/>
    <w:rsid w:val="00F831E3"/>
    <w:rsid w:val="00F8372B"/>
    <w:rsid w:val="00F8504E"/>
    <w:rsid w:val="00F8728F"/>
    <w:rsid w:val="00F91BC3"/>
    <w:rsid w:val="00F920F3"/>
    <w:rsid w:val="00F92A18"/>
    <w:rsid w:val="00F946D7"/>
    <w:rsid w:val="00F952B0"/>
    <w:rsid w:val="00F956F5"/>
    <w:rsid w:val="00F95C2A"/>
    <w:rsid w:val="00F95DC5"/>
    <w:rsid w:val="00FA0E9A"/>
    <w:rsid w:val="00FA1385"/>
    <w:rsid w:val="00FA1AAA"/>
    <w:rsid w:val="00FA4426"/>
    <w:rsid w:val="00FA4E19"/>
    <w:rsid w:val="00FA57E3"/>
    <w:rsid w:val="00FA5F67"/>
    <w:rsid w:val="00FA7662"/>
    <w:rsid w:val="00FA7E1D"/>
    <w:rsid w:val="00FB0B5D"/>
    <w:rsid w:val="00FB2F37"/>
    <w:rsid w:val="00FB3096"/>
    <w:rsid w:val="00FB30B1"/>
    <w:rsid w:val="00FB3755"/>
    <w:rsid w:val="00FB3ABC"/>
    <w:rsid w:val="00FB3CEC"/>
    <w:rsid w:val="00FB503F"/>
    <w:rsid w:val="00FB510C"/>
    <w:rsid w:val="00FB5C0F"/>
    <w:rsid w:val="00FB6CFE"/>
    <w:rsid w:val="00FB6D62"/>
    <w:rsid w:val="00FC3044"/>
    <w:rsid w:val="00FC3417"/>
    <w:rsid w:val="00FC392F"/>
    <w:rsid w:val="00FC6861"/>
    <w:rsid w:val="00FC6976"/>
    <w:rsid w:val="00FC6B8D"/>
    <w:rsid w:val="00FD0CEE"/>
    <w:rsid w:val="00FD14EE"/>
    <w:rsid w:val="00FD2FA9"/>
    <w:rsid w:val="00FD318F"/>
    <w:rsid w:val="00FD37CB"/>
    <w:rsid w:val="00FD443A"/>
    <w:rsid w:val="00FD492C"/>
    <w:rsid w:val="00FD5588"/>
    <w:rsid w:val="00FD5837"/>
    <w:rsid w:val="00FD6919"/>
    <w:rsid w:val="00FE0382"/>
    <w:rsid w:val="00FE0B31"/>
    <w:rsid w:val="00FE1187"/>
    <w:rsid w:val="00FE1828"/>
    <w:rsid w:val="00FE2F52"/>
    <w:rsid w:val="00FE328C"/>
    <w:rsid w:val="00FE441E"/>
    <w:rsid w:val="00FE55BC"/>
    <w:rsid w:val="00FE6973"/>
    <w:rsid w:val="00FE698B"/>
    <w:rsid w:val="00FF0421"/>
    <w:rsid w:val="00FF153B"/>
    <w:rsid w:val="00FF1680"/>
    <w:rsid w:val="00FF1ADC"/>
    <w:rsid w:val="00FF1E59"/>
    <w:rsid w:val="00FF2F69"/>
    <w:rsid w:val="00FF3664"/>
    <w:rsid w:val="00FF385D"/>
    <w:rsid w:val="00FF3B9E"/>
    <w:rsid w:val="00FF4918"/>
    <w:rsid w:val="00FF6187"/>
    <w:rsid w:val="00FF7CA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fillcolor="white" strokecolor="green">
      <v:fill color="white"/>
      <v:stroke color="green" weight="1pt"/>
      <o:colormru v:ext="edit" colors="#eaeaea"/>
    </o:shapedefaults>
    <o:shapelayout v:ext="edit">
      <o:idmap v:ext="edit" data="1"/>
      <o:rules v:ext="edit">
        <o:r id="V:Rule1" type="connector" idref="#AutoShape 1093"/>
        <o:r id="V:Rule2" type="connector" idref="#AutoShape 1097"/>
        <o:r id="V:Rule3" type="connector" idref="#AutoShape 1100"/>
        <o:r id="V:Rule4" type="connector" idref="#AutoShape 1103"/>
        <o:r id="V:Rule5" type="connector" idref="#AutoShape 1105"/>
        <o:r id="V:Rule6" type="connector" idref="#AutoShape 1011"/>
        <o:r id="V:Rule7" type="connector" idref="#AutoShape 1100"/>
        <o:r id="V:Rule8" type="connector" idref="#AutoShape 1093"/>
        <o:r id="V:Rule9" type="connector" idref="#AutoShape 1103"/>
        <o:r id="V:Rule10" type="connector" idref="#AutoShape 1226"/>
        <o:r id="V:Rule11" type="connector" idref="#AutoShape 1228"/>
        <o:r id="V:Rule12" type="connector" idref="#AutoShape 1234"/>
        <o:r id="V:Rule13" type="connector" idref="#AutoShape 1228"/>
        <o:r id="V:Rule14" type="connector" idref="#AutoShape 33"/>
        <o:r id="V:Rule15" type="connector" idref="#AutoShape 35"/>
        <o:r id="V:Rule16" type="connector" idref="#AutoShape 1228"/>
        <o:r id="V:Rule17" type="connector" idref="#AutoShape 45"/>
        <o:r id="V:Rule18" type="connector" idref="#AutoShape 42"/>
        <o:r id="V:Rule19" type="connector" idref="#AutoShape 39"/>
        <o:r id="V:Rule20" type="connector" idref="#AutoShape 1228"/>
        <o:r id="V:Rule21" type="connector" idref="#AutoShape 1228"/>
        <o:r id="V:Rule22" type="connector" idref="#AutoShape 1228"/>
        <o:r id="V:Rule23" type="connector" idref="#AutoShape 1238"/>
        <o:r id="V:Rule24" type="connector" idref="#AutoShape 1240"/>
        <o:r id="V:Rule25" type="connector" idref="#AutoShape 1243"/>
        <o:r id="V:Rule26" type="connector" idref="#AutoShape 1246"/>
        <o:r id="V:Rule27" type="connector" idref="#AutoShape 1249"/>
        <o:r id="V:Rule28" type="connector" idref="#AutoShape 1252"/>
        <o:r id="V:Rule29" type="connector" idref="#AutoShape 1255"/>
        <o:r id="V:Rule30" type="connector" idref="#AutoShape 1240"/>
        <o:r id="V:Rule31" type="connector" idref="#AutoShape 1072"/>
        <o:r id="V:Rule32" type="connector" idref="#AutoShape 1075"/>
        <o:r id="V:Rule33" type="connector" idref="#AutoShape 1078"/>
        <o:r id="V:Rule34" type="connector" idref="#AutoShape 1081"/>
        <o:r id="V:Rule35" type="connector" idref="#AutoShape 1085"/>
        <o:r id="V:Rule36" type="connector" idref="#AutoShape 1088"/>
        <o:r id="V:Rule37" type="connector" idref="#AutoShape 1111"/>
        <o:r id="V:Rule38" type="connector" idref="#AutoShape 1118"/>
        <o:r id="V:Rule39" type="connector" idref="#AutoShape 1125"/>
        <o:r id="V:Rule40" type="connector" idref="#AutoShape 1128"/>
        <o:r id="V:Rule41" type="connector" idref="#AutoShape 1131"/>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Arial"/>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lsdException w:name="toc 7" w:semiHidden="1"/>
    <w:lsdException w:name="toc 8" w:semiHidden="1"/>
    <w:lsdException w:name="toc 9" w:semiHidden="1"/>
    <w:lsdException w:name="Normal Indent" w:semiHidden="1"/>
    <w:lsdException w:name="footnote text" w:semiHidden="1"/>
    <w:lsdException w:name="footer" w:uiPriority="99"/>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uiPriority="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Strong" w:uiPriority="22" w:qFormat="1"/>
    <w:lsdException w:name="Emphasis" w:uiPriority="20" w:qFormat="1"/>
    <w:lsdException w:name="Document Map" w:semiHidden="1"/>
    <w:lsdException w:name="Plain Text" w:semiHidden="1"/>
    <w:lsdException w:name="E-mail Signature" w:semiHidden="1"/>
    <w:lsdException w:name="Normal (Web)" w:uiPriority="99"/>
    <w:lsdException w:name="HTML Address" w:semiHidden="1"/>
    <w:lsdException w:name="HTML Cite" w:semiHidden="1"/>
    <w:lsdException w:name="HTML Code" w:semiHidden="1"/>
    <w:lsdException w:name="HTML Definition" w:semiHidden="1"/>
    <w:lsdException w:name="HTML Keyboard" w:semiHidden="1"/>
    <w:lsdException w:name="HTML Preformatted" w:uiPriority="99"/>
    <w:lsdException w:name="HTML Sample" w:semiHidden="1"/>
    <w:lsdException w:name="HTML Variable" w:semiHidden="1"/>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lsdException w:name="Colorful Grid" w:semiHidden="1" w:uiPriority="29" w:qFormat="1"/>
    <w:lsdException w:name="Light Shading Accent 1" w:semiHidden="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1" w:uiPriority="19" w:qFormat="1"/>
    <w:lsdException w:name="Medium List 2 Accent 6" w:semiHidden="1" w:uiPriority="21" w:qFormat="1"/>
    <w:lsdException w:name="Medium Grid 1 Accent 6" w:semiHidden="1" w:uiPriority="31" w:qFormat="1"/>
    <w:lsdException w:name="Medium Grid 2 Accent 6" w:semiHidden="1" w:uiPriority="32" w:qFormat="1"/>
    <w:lsdException w:name="Medium Grid 3 Accent 6" w:semiHidden="1" w:uiPriority="33"/>
    <w:lsdException w:name="Dark List Accent 6" w:semiHidden="1" w:uiPriority="37" w:unhideWhenUsed="1"/>
    <w:lsdException w:name="Colorful Shading Accent 6" w:semiHidden="1"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56F5"/>
    <w:pPr>
      <w:spacing w:before="240" w:after="240" w:line="360" w:lineRule="auto"/>
      <w:jc w:val="both"/>
    </w:pPr>
    <w:rPr>
      <w:sz w:val="22"/>
      <w:szCs w:val="24"/>
      <w:lang w:val="en-GB"/>
    </w:rPr>
  </w:style>
  <w:style w:type="paragraph" w:styleId="Heading1">
    <w:name w:val="heading 1"/>
    <w:basedOn w:val="Normal"/>
    <w:next w:val="Normal"/>
    <w:link w:val="Heading1Char"/>
    <w:qFormat/>
    <w:rsid w:val="00C04426"/>
    <w:pPr>
      <w:keepNext/>
      <w:spacing w:before="480" w:after="120"/>
      <w:outlineLvl w:val="0"/>
    </w:pPr>
    <w:rPr>
      <w:b/>
      <w:color w:val="217A7A"/>
      <w:spacing w:val="5"/>
      <w:kern w:val="32"/>
      <w:sz w:val="36"/>
      <w:szCs w:val="27"/>
    </w:rPr>
  </w:style>
  <w:style w:type="paragraph" w:styleId="Heading2">
    <w:name w:val="heading 2"/>
    <w:basedOn w:val="Normal"/>
    <w:next w:val="Normal"/>
    <w:qFormat/>
    <w:rsid w:val="00C04426"/>
    <w:pPr>
      <w:keepNext/>
      <w:spacing w:before="360" w:after="120"/>
      <w:outlineLvl w:val="1"/>
    </w:pPr>
    <w:rPr>
      <w:color w:val="076768"/>
      <w:sz w:val="28"/>
      <w:szCs w:val="28"/>
    </w:rPr>
  </w:style>
  <w:style w:type="paragraph" w:styleId="Heading3">
    <w:name w:val="heading 3"/>
    <w:basedOn w:val="Normal"/>
    <w:next w:val="Normal"/>
    <w:qFormat/>
    <w:rsid w:val="00C04426"/>
    <w:pPr>
      <w:keepNext/>
      <w:spacing w:before="360" w:after="120"/>
      <w:outlineLvl w:val="2"/>
    </w:pPr>
    <w:rPr>
      <w:color w:val="076768"/>
      <w:sz w:val="24"/>
      <w:szCs w:val="26"/>
    </w:rPr>
  </w:style>
  <w:style w:type="paragraph" w:styleId="Heading4">
    <w:name w:val="heading 4"/>
    <w:basedOn w:val="Normal"/>
    <w:next w:val="Normal"/>
    <w:qFormat/>
    <w:rsid w:val="00C04426"/>
    <w:pPr>
      <w:keepNext/>
      <w:spacing w:before="360" w:after="120"/>
      <w:outlineLvl w:val="3"/>
    </w:pPr>
    <w:rPr>
      <w:rFonts w:ascii="HelveticaNeueLT Pro 65 Md" w:hAnsi="HelveticaNeueLT Pro 65 Md"/>
      <w:color w:val="076768"/>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300B5"/>
    <w:rPr>
      <w:rFonts w:ascii="Minion Pro" w:hAnsi="Minion Pro"/>
      <w:color w:val="076768"/>
      <w:sz w:val="20"/>
      <w:u w:val="single"/>
    </w:rPr>
  </w:style>
  <w:style w:type="character" w:customStyle="1" w:styleId="newsitem">
    <w:name w:val="newsitem"/>
    <w:basedOn w:val="DefaultParagraphFont"/>
    <w:semiHidden/>
    <w:rsid w:val="005300B5"/>
  </w:style>
  <w:style w:type="character" w:styleId="FollowedHyperlink">
    <w:name w:val="FollowedHyperlink"/>
    <w:semiHidden/>
    <w:rsid w:val="005300B5"/>
    <w:rPr>
      <w:color w:val="800080"/>
      <w:u w:val="single"/>
    </w:rPr>
  </w:style>
  <w:style w:type="paragraph" w:styleId="BalloonText">
    <w:name w:val="Balloon Text"/>
    <w:basedOn w:val="Normal"/>
    <w:semiHidden/>
    <w:rsid w:val="005300B5"/>
    <w:rPr>
      <w:rFonts w:ascii="Lucida Grande" w:hAnsi="Lucida Grande"/>
      <w:sz w:val="18"/>
      <w:szCs w:val="18"/>
    </w:rPr>
  </w:style>
  <w:style w:type="paragraph" w:styleId="NormalWeb">
    <w:name w:val="Normal (Web)"/>
    <w:basedOn w:val="Normal"/>
    <w:link w:val="NormalWebChar"/>
    <w:uiPriority w:val="99"/>
    <w:semiHidden/>
    <w:rsid w:val="005300B5"/>
    <w:pPr>
      <w:spacing w:before="100" w:beforeAutospacing="1" w:afterAutospacing="1"/>
    </w:pPr>
    <w:rPr>
      <w:lang w:val="es-ES" w:eastAsia="es-ES"/>
    </w:rPr>
  </w:style>
  <w:style w:type="character" w:styleId="Strong">
    <w:name w:val="Strong"/>
    <w:uiPriority w:val="22"/>
    <w:semiHidden/>
    <w:qFormat/>
    <w:rsid w:val="005300B5"/>
    <w:rPr>
      <w:rFonts w:ascii="Minion Pro Bold" w:hAnsi="Minion Pro Bold"/>
      <w:bCs/>
    </w:rPr>
  </w:style>
  <w:style w:type="paragraph" w:styleId="Header">
    <w:name w:val="header"/>
    <w:basedOn w:val="Normal"/>
    <w:semiHidden/>
    <w:rsid w:val="005300B5"/>
    <w:pPr>
      <w:tabs>
        <w:tab w:val="center" w:pos="4320"/>
        <w:tab w:val="right" w:pos="8640"/>
      </w:tabs>
    </w:pPr>
  </w:style>
  <w:style w:type="paragraph" w:styleId="Footer">
    <w:name w:val="footer"/>
    <w:basedOn w:val="Normal"/>
    <w:link w:val="FooterChar"/>
    <w:uiPriority w:val="99"/>
    <w:semiHidden/>
    <w:rsid w:val="005300B5"/>
    <w:pPr>
      <w:tabs>
        <w:tab w:val="center" w:pos="4320"/>
        <w:tab w:val="right" w:pos="8640"/>
      </w:tabs>
    </w:pPr>
    <w:rPr>
      <w:rFonts w:ascii="HelveticaNeueLT Pro 55 Roman" w:hAnsi="HelveticaNeueLT Pro 55 Roman"/>
      <w:sz w:val="16"/>
    </w:rPr>
  </w:style>
  <w:style w:type="character" w:styleId="PageNumber">
    <w:name w:val="page number"/>
    <w:basedOn w:val="DefaultParagraphFont"/>
    <w:semiHidden/>
    <w:rsid w:val="005300B5"/>
  </w:style>
  <w:style w:type="paragraph" w:customStyle="1" w:styleId="Authorandversion">
    <w:name w:val="Author and version"/>
    <w:basedOn w:val="Normal"/>
    <w:link w:val="AuthorandversionChar"/>
    <w:qFormat/>
    <w:rsid w:val="005300B5"/>
    <w:pPr>
      <w:spacing w:line="240" w:lineRule="auto"/>
    </w:pPr>
    <w:rPr>
      <w:sz w:val="18"/>
      <w:szCs w:val="18"/>
    </w:rPr>
  </w:style>
  <w:style w:type="paragraph" w:customStyle="1" w:styleId="Contents">
    <w:name w:val="Contents"/>
    <w:basedOn w:val="Heading3"/>
    <w:semiHidden/>
    <w:rsid w:val="005300B5"/>
    <w:pPr>
      <w:spacing w:before="0"/>
    </w:pPr>
    <w:rPr>
      <w:color w:val="auto"/>
      <w:sz w:val="20"/>
    </w:rPr>
  </w:style>
  <w:style w:type="paragraph" w:customStyle="1" w:styleId="Callout">
    <w:name w:val="Callout"/>
    <w:basedOn w:val="Normal"/>
    <w:semiHidden/>
    <w:rsid w:val="005300B5"/>
    <w:pPr>
      <w:jc w:val="left"/>
    </w:pPr>
    <w:rPr>
      <w:rFonts w:ascii="HelveticaNeueLT Pro 55 Roman" w:hAnsi="HelveticaNeueLT Pro 55 Roman"/>
      <w:sz w:val="16"/>
    </w:rPr>
  </w:style>
  <w:style w:type="paragraph" w:customStyle="1" w:styleId="Numbers">
    <w:name w:val="Numbers"/>
    <w:basedOn w:val="Normal"/>
    <w:semiHidden/>
    <w:rsid w:val="005300B5"/>
  </w:style>
  <w:style w:type="paragraph" w:customStyle="1" w:styleId="Glossaryitem">
    <w:name w:val="Glossary item"/>
    <w:basedOn w:val="Normal"/>
    <w:rsid w:val="005300B5"/>
    <w:rPr>
      <w:rFonts w:ascii="HelveticaNeueLT Pro 55 Roman" w:hAnsi="HelveticaNeueLT Pro 55 Roman"/>
      <w:sz w:val="18"/>
    </w:rPr>
  </w:style>
  <w:style w:type="paragraph" w:customStyle="1" w:styleId="Maintext">
    <w:name w:val="Main text"/>
    <w:basedOn w:val="Normal"/>
    <w:link w:val="MaintextChar1"/>
    <w:semiHidden/>
    <w:rsid w:val="005300B5"/>
    <w:rPr>
      <w:szCs w:val="18"/>
    </w:rPr>
  </w:style>
  <w:style w:type="table" w:styleId="TableGrid">
    <w:name w:val="Table Grid"/>
    <w:basedOn w:val="TableNormal"/>
    <w:rsid w:val="005300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
    <w:name w:val="Reference"/>
    <w:basedOn w:val="Normal"/>
    <w:semiHidden/>
    <w:rsid w:val="005300B5"/>
    <w:pPr>
      <w:numPr>
        <w:numId w:val="3"/>
      </w:numPr>
      <w:suppressAutoHyphens/>
      <w:jc w:val="left"/>
    </w:pPr>
    <w:rPr>
      <w:rFonts w:ascii="HelveticaNeueLT Pro 55 Roman" w:hAnsi="HelveticaNeueLT Pro 55 Roman"/>
      <w:sz w:val="18"/>
      <w:szCs w:val="20"/>
    </w:rPr>
  </w:style>
  <w:style w:type="paragraph" w:customStyle="1" w:styleId="glossarytermintext">
    <w:name w:val="glossary term in text"/>
    <w:basedOn w:val="Maintext"/>
    <w:semiHidden/>
    <w:rsid w:val="005300B5"/>
    <w:rPr>
      <w:rFonts w:ascii="Minion Pro Bold" w:hAnsi="Minion Pro Bold"/>
      <w:color w:val="076768"/>
    </w:rPr>
  </w:style>
  <w:style w:type="paragraph" w:customStyle="1" w:styleId="Hyperlinkinglossary">
    <w:name w:val="Hyperlink in glossary"/>
    <w:basedOn w:val="Glossaryitem"/>
    <w:semiHidden/>
    <w:rsid w:val="005300B5"/>
    <w:rPr>
      <w:color w:val="076768"/>
      <w:szCs w:val="21"/>
      <w:u w:val="single"/>
    </w:rPr>
  </w:style>
  <w:style w:type="paragraph" w:customStyle="1" w:styleId="Alignments">
    <w:name w:val="Alignments"/>
    <w:basedOn w:val="Maintext"/>
    <w:semiHidden/>
    <w:rsid w:val="005300B5"/>
    <w:pPr>
      <w:pBdr>
        <w:top w:val="single" w:sz="4" w:space="1" w:color="auto"/>
        <w:left w:val="single" w:sz="4" w:space="4" w:color="auto"/>
        <w:bottom w:val="single" w:sz="4" w:space="1" w:color="auto"/>
        <w:right w:val="single" w:sz="4" w:space="4" w:color="auto"/>
      </w:pBdr>
      <w:spacing w:after="0"/>
      <w:jc w:val="left"/>
    </w:pPr>
    <w:rPr>
      <w:rFonts w:ascii="Monaco" w:hAnsi="Monaco"/>
      <w:sz w:val="18"/>
    </w:rPr>
  </w:style>
  <w:style w:type="paragraph" w:styleId="TOC1">
    <w:name w:val="toc 1"/>
    <w:basedOn w:val="Normal"/>
    <w:next w:val="Normal"/>
    <w:autoRedefine/>
    <w:uiPriority w:val="39"/>
    <w:rsid w:val="00D25461"/>
    <w:pPr>
      <w:widowControl w:val="0"/>
      <w:tabs>
        <w:tab w:val="right" w:leader="dot" w:pos="7920"/>
      </w:tabs>
      <w:suppressAutoHyphens/>
      <w:spacing w:before="0" w:after="0"/>
    </w:pPr>
    <w:rPr>
      <w:b/>
      <w:noProof/>
      <w:lang w:eastAsia="ar-SA"/>
    </w:rPr>
  </w:style>
  <w:style w:type="paragraph" w:styleId="TOC2">
    <w:name w:val="toc 2"/>
    <w:basedOn w:val="Normal"/>
    <w:next w:val="Normal"/>
    <w:autoRedefine/>
    <w:uiPriority w:val="39"/>
    <w:rsid w:val="005300B5"/>
    <w:pPr>
      <w:tabs>
        <w:tab w:val="right" w:leader="dot" w:pos="7920"/>
      </w:tabs>
      <w:spacing w:before="0" w:after="120" w:line="240" w:lineRule="auto"/>
      <w:ind w:left="198"/>
    </w:pPr>
  </w:style>
  <w:style w:type="paragraph" w:styleId="TOC4">
    <w:name w:val="toc 4"/>
    <w:basedOn w:val="Normal"/>
    <w:next w:val="Normal"/>
    <w:autoRedefine/>
    <w:uiPriority w:val="39"/>
    <w:semiHidden/>
    <w:rsid w:val="005300B5"/>
    <w:pPr>
      <w:widowControl w:val="0"/>
      <w:suppressAutoHyphens/>
      <w:ind w:left="600"/>
    </w:pPr>
    <w:rPr>
      <w:lang w:eastAsia="ar-SA"/>
    </w:rPr>
  </w:style>
  <w:style w:type="paragraph" w:styleId="TOC5">
    <w:name w:val="toc 5"/>
    <w:basedOn w:val="Normal"/>
    <w:next w:val="Normal"/>
    <w:autoRedefine/>
    <w:uiPriority w:val="39"/>
    <w:semiHidden/>
    <w:rsid w:val="005300B5"/>
    <w:pPr>
      <w:widowControl w:val="0"/>
      <w:suppressAutoHyphens/>
      <w:ind w:left="800"/>
    </w:pPr>
    <w:rPr>
      <w:lang w:eastAsia="ar-SA"/>
    </w:rPr>
  </w:style>
  <w:style w:type="character" w:customStyle="1" w:styleId="FooterChar">
    <w:name w:val="Footer Char"/>
    <w:link w:val="Footer"/>
    <w:uiPriority w:val="99"/>
    <w:semiHidden/>
    <w:rsid w:val="00B3232C"/>
    <w:rPr>
      <w:rFonts w:ascii="HelveticaNeueLT Pro 55 Roman" w:hAnsi="HelveticaNeueLT Pro 55 Roman"/>
      <w:sz w:val="16"/>
      <w:szCs w:val="24"/>
      <w:lang w:eastAsia="en-US"/>
    </w:rPr>
  </w:style>
  <w:style w:type="character" w:customStyle="1" w:styleId="MaintextChar1">
    <w:name w:val="Main text Char1"/>
    <w:link w:val="Maintext"/>
    <w:semiHidden/>
    <w:rsid w:val="00B3232C"/>
    <w:rPr>
      <w:sz w:val="22"/>
      <w:szCs w:val="18"/>
      <w:lang w:eastAsia="en-US"/>
    </w:rPr>
  </w:style>
  <w:style w:type="character" w:customStyle="1" w:styleId="A3">
    <w:name w:val="A3"/>
    <w:uiPriority w:val="99"/>
    <w:semiHidden/>
    <w:rsid w:val="005300B5"/>
    <w:rPr>
      <w:b/>
      <w:bCs/>
      <w:color w:val="000000"/>
      <w:sz w:val="28"/>
      <w:szCs w:val="28"/>
    </w:rPr>
  </w:style>
  <w:style w:type="paragraph" w:styleId="BodyText">
    <w:name w:val="Body Text"/>
    <w:basedOn w:val="Normal"/>
    <w:link w:val="BodyTextChar"/>
    <w:semiHidden/>
    <w:rsid w:val="005300B5"/>
    <w:pPr>
      <w:widowControl w:val="0"/>
      <w:suppressAutoHyphens/>
      <w:spacing w:after="120"/>
    </w:pPr>
    <w:rPr>
      <w:lang w:eastAsia="ar-SA"/>
    </w:rPr>
  </w:style>
  <w:style w:type="character" w:customStyle="1" w:styleId="BodyTextChar">
    <w:name w:val="Body Text Char"/>
    <w:link w:val="BodyText"/>
    <w:semiHidden/>
    <w:rsid w:val="00B3232C"/>
    <w:rPr>
      <w:sz w:val="22"/>
      <w:szCs w:val="24"/>
      <w:lang w:eastAsia="ar-SA"/>
    </w:rPr>
  </w:style>
  <w:style w:type="paragraph" w:customStyle="1" w:styleId="TableContents">
    <w:name w:val="Table Contents"/>
    <w:basedOn w:val="Normal"/>
    <w:semiHidden/>
    <w:rsid w:val="005300B5"/>
    <w:pPr>
      <w:widowControl w:val="0"/>
      <w:suppressLineNumbers/>
      <w:suppressAutoHyphens/>
    </w:pPr>
    <w:rPr>
      <w:lang w:eastAsia="ar-SA"/>
    </w:rPr>
  </w:style>
  <w:style w:type="paragraph" w:customStyle="1" w:styleId="TableHeading">
    <w:name w:val="Table Heading"/>
    <w:basedOn w:val="TableContents"/>
    <w:semiHidden/>
    <w:rsid w:val="005300B5"/>
    <w:pPr>
      <w:jc w:val="center"/>
    </w:pPr>
    <w:rPr>
      <w:b/>
      <w:bCs/>
    </w:rPr>
  </w:style>
  <w:style w:type="character" w:customStyle="1" w:styleId="Heading1Char">
    <w:name w:val="Heading 1 Char"/>
    <w:link w:val="Heading1"/>
    <w:rsid w:val="00C04426"/>
    <w:rPr>
      <w:b/>
      <w:color w:val="217A7A"/>
      <w:spacing w:val="5"/>
      <w:kern w:val="32"/>
      <w:sz w:val="36"/>
      <w:szCs w:val="27"/>
      <w:lang w:eastAsia="en-US"/>
    </w:rPr>
  </w:style>
  <w:style w:type="table" w:styleId="LightList-Accent5">
    <w:name w:val="Light List Accent 5"/>
    <w:basedOn w:val="TableNormal"/>
    <w:uiPriority w:val="61"/>
    <w:rsid w:val="005300B5"/>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11">
    <w:name w:val="Light List - Accent 11"/>
    <w:basedOn w:val="TableNormal"/>
    <w:uiPriority w:val="61"/>
    <w:rsid w:val="005300B5"/>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sensecontent">
    <w:name w:val="sense_content"/>
    <w:basedOn w:val="DefaultParagraphFont"/>
    <w:semiHidden/>
    <w:rsid w:val="005300B5"/>
  </w:style>
  <w:style w:type="character" w:styleId="HTMLAcronym">
    <w:name w:val="HTML Acronym"/>
    <w:basedOn w:val="DefaultParagraphFont"/>
    <w:semiHidden/>
    <w:rsid w:val="005300B5"/>
  </w:style>
  <w:style w:type="character" w:styleId="CommentReference">
    <w:name w:val="annotation reference"/>
    <w:semiHidden/>
    <w:rsid w:val="005300B5"/>
    <w:rPr>
      <w:sz w:val="16"/>
      <w:szCs w:val="16"/>
    </w:rPr>
  </w:style>
  <w:style w:type="paragraph" w:styleId="CommentText">
    <w:name w:val="annotation text"/>
    <w:basedOn w:val="Normal"/>
    <w:semiHidden/>
    <w:rsid w:val="005300B5"/>
    <w:rPr>
      <w:szCs w:val="20"/>
    </w:rPr>
  </w:style>
  <w:style w:type="paragraph" w:styleId="CommentSubject">
    <w:name w:val="annotation subject"/>
    <w:basedOn w:val="CommentText"/>
    <w:next w:val="CommentText"/>
    <w:semiHidden/>
    <w:rsid w:val="005300B5"/>
    <w:rPr>
      <w:b/>
      <w:bCs/>
    </w:rPr>
  </w:style>
  <w:style w:type="character" w:styleId="Emphasis">
    <w:name w:val="Emphasis"/>
    <w:uiPriority w:val="20"/>
    <w:qFormat/>
    <w:rsid w:val="005300B5"/>
    <w:rPr>
      <w:rFonts w:ascii="Arial" w:hAnsi="Arial"/>
      <w:b/>
      <w:iCs/>
      <w:color w:val="724E9F"/>
      <w:sz w:val="22"/>
    </w:rPr>
  </w:style>
  <w:style w:type="character" w:styleId="HTMLTypewriter">
    <w:name w:val="HTML Typewriter"/>
    <w:semiHidden/>
    <w:rsid w:val="005300B5"/>
    <w:rPr>
      <w:rFonts w:ascii="Courier New" w:eastAsia="Times New Roman" w:hAnsi="Courier New" w:cs="Courier New"/>
      <w:sz w:val="20"/>
      <w:szCs w:val="20"/>
    </w:rPr>
  </w:style>
  <w:style w:type="paragraph" w:customStyle="1" w:styleId="Boxtext">
    <w:name w:val="Box text"/>
    <w:basedOn w:val="BodyText"/>
    <w:semiHidden/>
    <w:rsid w:val="005300B5"/>
    <w:pPr>
      <w:widowControl/>
      <w:suppressAutoHyphens w:val="0"/>
      <w:spacing w:line="200" w:lineRule="exact"/>
      <w:jc w:val="left"/>
    </w:pPr>
    <w:rPr>
      <w:rFonts w:ascii="HelveticaNeueLT Pro 55 Roman" w:eastAsia="MS Mincho" w:hAnsi="HelveticaNeueLT Pro 55 Roman"/>
      <w:sz w:val="16"/>
      <w:szCs w:val="20"/>
      <w:lang w:eastAsia="en-US"/>
    </w:rPr>
  </w:style>
  <w:style w:type="paragraph" w:customStyle="1" w:styleId="title">
    <w:name w:val="title"/>
    <w:basedOn w:val="Normal"/>
    <w:semiHidden/>
    <w:rsid w:val="005300B5"/>
    <w:pPr>
      <w:spacing w:before="100" w:beforeAutospacing="1" w:afterAutospacing="1"/>
      <w:jc w:val="left"/>
    </w:pPr>
    <w:rPr>
      <w:rFonts w:ascii="Times New Roman" w:hAnsi="Times New Roman"/>
      <w:sz w:val="24"/>
      <w:lang w:val="en-US"/>
    </w:rPr>
  </w:style>
  <w:style w:type="paragraph" w:customStyle="1" w:styleId="rprtbody">
    <w:name w:val="rprtbody"/>
    <w:basedOn w:val="Normal"/>
    <w:semiHidden/>
    <w:rsid w:val="005300B5"/>
    <w:pPr>
      <w:spacing w:before="100" w:beforeAutospacing="1" w:afterAutospacing="1"/>
      <w:jc w:val="left"/>
    </w:pPr>
    <w:rPr>
      <w:rFonts w:ascii="Times New Roman" w:hAnsi="Times New Roman"/>
      <w:sz w:val="24"/>
      <w:lang w:val="en-US"/>
    </w:rPr>
  </w:style>
  <w:style w:type="paragraph" w:customStyle="1" w:styleId="aux">
    <w:name w:val="aux"/>
    <w:basedOn w:val="Normal"/>
    <w:semiHidden/>
    <w:rsid w:val="005300B5"/>
    <w:pPr>
      <w:spacing w:before="100" w:beforeAutospacing="1" w:afterAutospacing="1"/>
      <w:jc w:val="left"/>
    </w:pPr>
    <w:rPr>
      <w:rFonts w:ascii="Times New Roman" w:hAnsi="Times New Roman"/>
      <w:sz w:val="24"/>
      <w:lang w:val="en-US"/>
    </w:rPr>
  </w:style>
  <w:style w:type="character" w:customStyle="1" w:styleId="src">
    <w:name w:val="src"/>
    <w:basedOn w:val="DefaultParagraphFont"/>
    <w:semiHidden/>
    <w:rsid w:val="005300B5"/>
  </w:style>
  <w:style w:type="character" w:customStyle="1" w:styleId="jrnl">
    <w:name w:val="jrnl"/>
    <w:basedOn w:val="DefaultParagraphFont"/>
    <w:semiHidden/>
    <w:rsid w:val="005300B5"/>
  </w:style>
  <w:style w:type="paragraph" w:customStyle="1" w:styleId="Tables">
    <w:name w:val="Tables"/>
    <w:basedOn w:val="Normal"/>
    <w:link w:val="TablesChar"/>
    <w:semiHidden/>
    <w:rsid w:val="005300B5"/>
    <w:pPr>
      <w:spacing w:after="0" w:line="240" w:lineRule="auto"/>
      <w:jc w:val="left"/>
    </w:pPr>
    <w:rPr>
      <w:szCs w:val="20"/>
    </w:rPr>
  </w:style>
  <w:style w:type="character" w:customStyle="1" w:styleId="selectstylehighlight">
    <w:name w:val="selectstylehighlight"/>
    <w:basedOn w:val="DefaultParagraphFont"/>
    <w:semiHidden/>
    <w:rsid w:val="005300B5"/>
  </w:style>
  <w:style w:type="paragraph" w:styleId="TOC3">
    <w:name w:val="toc 3"/>
    <w:basedOn w:val="Normal"/>
    <w:next w:val="Normal"/>
    <w:autoRedefine/>
    <w:uiPriority w:val="39"/>
    <w:rsid w:val="005300B5"/>
    <w:pPr>
      <w:ind w:left="400"/>
    </w:pPr>
  </w:style>
  <w:style w:type="paragraph" w:customStyle="1" w:styleId="glossary">
    <w:name w:val="glossary"/>
    <w:basedOn w:val="Heading1"/>
    <w:link w:val="glossaryChar"/>
    <w:semiHidden/>
    <w:rsid w:val="005300B5"/>
    <w:pPr>
      <w:spacing w:before="0" w:after="0"/>
    </w:pPr>
    <w:rPr>
      <w:b w:val="0"/>
      <w:color w:val="000000"/>
      <w:sz w:val="22"/>
      <w:szCs w:val="22"/>
    </w:rPr>
  </w:style>
  <w:style w:type="paragraph" w:customStyle="1" w:styleId="Coursetitlepage">
    <w:name w:val="Course title page"/>
    <w:basedOn w:val="Normal"/>
    <w:link w:val="CoursetitlepageChar"/>
    <w:qFormat/>
    <w:rsid w:val="005300B5"/>
    <w:pPr>
      <w:spacing w:after="120" w:line="240" w:lineRule="auto"/>
    </w:pPr>
    <w:rPr>
      <w:b/>
      <w:color w:val="006666"/>
      <w:sz w:val="72"/>
      <w:szCs w:val="72"/>
    </w:rPr>
  </w:style>
  <w:style w:type="character" w:customStyle="1" w:styleId="glossaryChar">
    <w:name w:val="glossary Char"/>
    <w:link w:val="glossary"/>
    <w:semiHidden/>
    <w:rsid w:val="00B3232C"/>
    <w:rPr>
      <w:b/>
      <w:color w:val="000000"/>
      <w:spacing w:val="5"/>
      <w:kern w:val="32"/>
      <w:sz w:val="22"/>
      <w:szCs w:val="22"/>
      <w:lang w:eastAsia="en-US"/>
    </w:rPr>
  </w:style>
  <w:style w:type="paragraph" w:customStyle="1" w:styleId="Iconstext">
    <w:name w:val="Icons text"/>
    <w:basedOn w:val="Icontextandstepsandnotesbox"/>
    <w:link w:val="IconstextChar"/>
    <w:qFormat/>
    <w:rsid w:val="005300B5"/>
    <w:pPr>
      <w:spacing w:before="120" w:after="120"/>
    </w:pPr>
  </w:style>
  <w:style w:type="character" w:customStyle="1" w:styleId="CoursetitlepageChar">
    <w:name w:val="Course title page Char"/>
    <w:link w:val="Coursetitlepage"/>
    <w:rsid w:val="00B3232C"/>
    <w:rPr>
      <w:b/>
      <w:color w:val="006666"/>
      <w:sz w:val="72"/>
      <w:szCs w:val="72"/>
      <w:lang w:eastAsia="en-US"/>
    </w:rPr>
  </w:style>
  <w:style w:type="paragraph" w:customStyle="1" w:styleId="Glossarywordintext">
    <w:name w:val="Glossary word in text"/>
    <w:basedOn w:val="Normal"/>
    <w:link w:val="GlossarywordintextChar"/>
    <w:semiHidden/>
    <w:qFormat/>
    <w:rsid w:val="005300B5"/>
    <w:pPr>
      <w:spacing w:after="0"/>
    </w:pPr>
    <w:rPr>
      <w:b/>
      <w:szCs w:val="22"/>
    </w:rPr>
  </w:style>
  <w:style w:type="paragraph" w:customStyle="1" w:styleId="Numberforsteps">
    <w:name w:val="Number for steps"/>
    <w:basedOn w:val="Number"/>
    <w:link w:val="NumberforstepsChar"/>
    <w:semiHidden/>
    <w:rsid w:val="005300B5"/>
    <w:pPr>
      <w:numPr>
        <w:numId w:val="0"/>
      </w:numPr>
      <w:spacing w:line="240" w:lineRule="auto"/>
    </w:pPr>
  </w:style>
  <w:style w:type="character" w:customStyle="1" w:styleId="GlossarywordintextChar">
    <w:name w:val="Glossary word in text Char"/>
    <w:link w:val="Glossarywordintext"/>
    <w:semiHidden/>
    <w:rsid w:val="00B3232C"/>
    <w:rPr>
      <w:b/>
      <w:sz w:val="22"/>
      <w:szCs w:val="22"/>
      <w:lang w:eastAsia="en-US"/>
    </w:rPr>
  </w:style>
  <w:style w:type="paragraph" w:customStyle="1" w:styleId="URL">
    <w:name w:val="URL"/>
    <w:basedOn w:val="NormalWeb"/>
    <w:link w:val="URLChar"/>
    <w:rsid w:val="005300B5"/>
    <w:pPr>
      <w:spacing w:after="0" w:afterAutospacing="0"/>
    </w:pPr>
    <w:rPr>
      <w:szCs w:val="22"/>
      <w:u w:val="single"/>
      <w:lang w:val="en-GB" w:eastAsia="en-US"/>
    </w:rPr>
  </w:style>
  <w:style w:type="character" w:customStyle="1" w:styleId="a">
    <w:name w:val="a"/>
    <w:basedOn w:val="DefaultParagraphFont"/>
    <w:semiHidden/>
    <w:rsid w:val="005300B5"/>
  </w:style>
  <w:style w:type="character" w:customStyle="1" w:styleId="NormalWebChar">
    <w:name w:val="Normal (Web) Char"/>
    <w:link w:val="NormalWeb"/>
    <w:uiPriority w:val="99"/>
    <w:semiHidden/>
    <w:rsid w:val="00B3232C"/>
    <w:rPr>
      <w:sz w:val="22"/>
      <w:szCs w:val="24"/>
      <w:lang w:val="es-ES" w:eastAsia="es-ES"/>
    </w:rPr>
  </w:style>
  <w:style w:type="character" w:customStyle="1" w:styleId="URLChar">
    <w:name w:val="URL Char"/>
    <w:link w:val="URL"/>
    <w:rsid w:val="00B3232C"/>
    <w:rPr>
      <w:sz w:val="22"/>
      <w:szCs w:val="22"/>
      <w:u w:val="single"/>
      <w:lang w:val="es-ES" w:eastAsia="en-US"/>
    </w:rPr>
  </w:style>
  <w:style w:type="paragraph" w:customStyle="1" w:styleId="Summary">
    <w:name w:val="Summary"/>
    <w:basedOn w:val="BodyText"/>
    <w:semiHidden/>
    <w:rsid w:val="005300B5"/>
    <w:pPr>
      <w:widowControl/>
      <w:suppressAutoHyphens w:val="0"/>
      <w:spacing w:before="170" w:after="170" w:line="240" w:lineRule="exact"/>
      <w:jc w:val="left"/>
    </w:pPr>
    <w:rPr>
      <w:rFonts w:ascii="HelveticaNeueLT Pro 66 MdIt" w:hAnsi="HelveticaNeueLT Pro 66 MdIt"/>
      <w:sz w:val="19"/>
      <w:szCs w:val="20"/>
      <w:lang w:eastAsia="en-US"/>
    </w:rPr>
  </w:style>
  <w:style w:type="paragraph" w:styleId="HTMLPreformatted">
    <w:name w:val="HTML Preformatted"/>
    <w:basedOn w:val="Normal"/>
    <w:link w:val="HTMLPreformattedChar"/>
    <w:uiPriority w:val="99"/>
    <w:rsid w:val="0053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rPr>
  </w:style>
  <w:style w:type="paragraph" w:customStyle="1" w:styleId="StyleContents11ptAfter0pt">
    <w:name w:val="Style Contents + 11 pt After:  0 pt"/>
    <w:basedOn w:val="Maintext"/>
    <w:semiHidden/>
    <w:rsid w:val="005300B5"/>
    <w:pPr>
      <w:spacing w:after="0"/>
    </w:pPr>
    <w:rPr>
      <w:szCs w:val="20"/>
    </w:rPr>
  </w:style>
  <w:style w:type="paragraph" w:styleId="ListParagraph">
    <w:name w:val="List Paragraph"/>
    <w:basedOn w:val="Normal"/>
    <w:uiPriority w:val="34"/>
    <w:semiHidden/>
    <w:rsid w:val="005300B5"/>
    <w:pPr>
      <w:ind w:left="720"/>
    </w:pPr>
  </w:style>
  <w:style w:type="paragraph" w:customStyle="1" w:styleId="Legend">
    <w:name w:val="Legend"/>
    <w:basedOn w:val="Normal"/>
    <w:link w:val="LegendChar"/>
    <w:semiHidden/>
    <w:qFormat/>
    <w:rsid w:val="005300B5"/>
    <w:pPr>
      <w:spacing w:before="0" w:after="360" w:line="240" w:lineRule="auto"/>
    </w:pPr>
    <w:rPr>
      <w:sz w:val="20"/>
      <w:szCs w:val="20"/>
    </w:rPr>
  </w:style>
  <w:style w:type="paragraph" w:customStyle="1" w:styleId="Bullet">
    <w:name w:val="Bullet"/>
    <w:basedOn w:val="Normal"/>
    <w:link w:val="BulletChar"/>
    <w:qFormat/>
    <w:rsid w:val="00617987"/>
    <w:pPr>
      <w:numPr>
        <w:numId w:val="4"/>
      </w:numPr>
      <w:spacing w:before="0" w:after="0"/>
      <w:ind w:left="357" w:hanging="357"/>
      <w:contextualSpacing/>
    </w:pPr>
    <w:rPr>
      <w:szCs w:val="18"/>
    </w:rPr>
  </w:style>
  <w:style w:type="character" w:customStyle="1" w:styleId="LegendChar">
    <w:name w:val="Legend Char"/>
    <w:link w:val="Legend"/>
    <w:semiHidden/>
    <w:rsid w:val="00B3232C"/>
    <w:rPr>
      <w:lang w:eastAsia="en-US"/>
    </w:rPr>
  </w:style>
  <w:style w:type="paragraph" w:customStyle="1" w:styleId="Icontextandstepsandnotesbox">
    <w:name w:val="Icon text and steps and notes box"/>
    <w:basedOn w:val="Normal"/>
    <w:link w:val="IcontextandstepsandnotesboxChar"/>
    <w:semiHidden/>
    <w:qFormat/>
    <w:rsid w:val="005300B5"/>
    <w:pPr>
      <w:spacing w:line="240" w:lineRule="auto"/>
    </w:pPr>
  </w:style>
  <w:style w:type="character" w:customStyle="1" w:styleId="BulletChar">
    <w:name w:val="Bullet Char"/>
    <w:link w:val="Bullet"/>
    <w:rsid w:val="00617987"/>
    <w:rPr>
      <w:sz w:val="22"/>
      <w:szCs w:val="18"/>
      <w:lang w:eastAsia="en-US"/>
    </w:rPr>
  </w:style>
  <w:style w:type="character" w:customStyle="1" w:styleId="AuthorandversionChar">
    <w:name w:val="Author and version Char"/>
    <w:link w:val="Authorandversion"/>
    <w:rsid w:val="00B3232C"/>
    <w:rPr>
      <w:sz w:val="18"/>
      <w:szCs w:val="18"/>
      <w:lang w:eastAsia="en-US"/>
    </w:rPr>
  </w:style>
  <w:style w:type="character" w:customStyle="1" w:styleId="IcontextandstepsandnotesboxChar">
    <w:name w:val="Icon text and steps and notes box Char"/>
    <w:link w:val="Icontextandstepsandnotesbox"/>
    <w:semiHidden/>
    <w:rsid w:val="00B3232C"/>
    <w:rPr>
      <w:sz w:val="22"/>
      <w:szCs w:val="24"/>
      <w:lang w:eastAsia="en-US"/>
    </w:rPr>
  </w:style>
  <w:style w:type="paragraph" w:customStyle="1" w:styleId="Numbering">
    <w:name w:val="Numbering"/>
    <w:basedOn w:val="BodyText"/>
    <w:link w:val="NumberingChar"/>
    <w:semiHidden/>
    <w:rsid w:val="005300B5"/>
    <w:pPr>
      <w:widowControl/>
      <w:numPr>
        <w:numId w:val="5"/>
      </w:numPr>
      <w:suppressAutoHyphens w:val="0"/>
      <w:contextualSpacing/>
    </w:pPr>
    <w:rPr>
      <w:szCs w:val="22"/>
      <w:lang w:eastAsia="en-US"/>
    </w:rPr>
  </w:style>
  <w:style w:type="character" w:customStyle="1" w:styleId="TablesChar">
    <w:name w:val="Tables Char"/>
    <w:link w:val="Tables"/>
    <w:semiHidden/>
    <w:rsid w:val="00B3232C"/>
    <w:rPr>
      <w:sz w:val="22"/>
      <w:lang w:eastAsia="en-US"/>
    </w:rPr>
  </w:style>
  <w:style w:type="paragraph" w:customStyle="1" w:styleId="Number">
    <w:name w:val="Number"/>
    <w:basedOn w:val="Normal"/>
    <w:link w:val="NumberChar"/>
    <w:semiHidden/>
    <w:rsid w:val="005300B5"/>
    <w:pPr>
      <w:numPr>
        <w:numId w:val="6"/>
      </w:numPr>
    </w:pPr>
  </w:style>
  <w:style w:type="character" w:customStyle="1" w:styleId="NumberingChar">
    <w:name w:val="Numbering Char"/>
    <w:link w:val="Numbering"/>
    <w:semiHidden/>
    <w:rsid w:val="00B3232C"/>
    <w:rPr>
      <w:sz w:val="22"/>
      <w:szCs w:val="22"/>
      <w:lang w:eastAsia="en-US"/>
    </w:rPr>
  </w:style>
  <w:style w:type="character" w:customStyle="1" w:styleId="IconstextChar">
    <w:name w:val="Icons text Char"/>
    <w:basedOn w:val="IcontextandstepsandnotesboxChar"/>
    <w:link w:val="Iconstext"/>
    <w:rsid w:val="00B3232C"/>
    <w:rPr>
      <w:sz w:val="22"/>
      <w:szCs w:val="24"/>
      <w:lang w:eastAsia="en-US"/>
    </w:rPr>
  </w:style>
  <w:style w:type="character" w:customStyle="1" w:styleId="NumberChar">
    <w:name w:val="Number Char"/>
    <w:link w:val="Number"/>
    <w:semiHidden/>
    <w:rsid w:val="00B3232C"/>
    <w:rPr>
      <w:sz w:val="22"/>
      <w:szCs w:val="24"/>
      <w:lang w:eastAsia="en-US"/>
    </w:rPr>
  </w:style>
  <w:style w:type="paragraph" w:customStyle="1" w:styleId="Figureandtablelegends">
    <w:name w:val="Figure and table legends"/>
    <w:basedOn w:val="Legend"/>
    <w:link w:val="FigureandtablelegendsChar"/>
    <w:qFormat/>
    <w:rsid w:val="005300B5"/>
    <w:rPr>
      <w:noProof/>
      <w:lang w:val="en-US"/>
    </w:rPr>
  </w:style>
  <w:style w:type="character" w:customStyle="1" w:styleId="NumberforstepsChar">
    <w:name w:val="Number for steps Char"/>
    <w:basedOn w:val="NumberChar"/>
    <w:link w:val="Numberforsteps"/>
    <w:semiHidden/>
    <w:rsid w:val="00B3232C"/>
    <w:rPr>
      <w:sz w:val="22"/>
      <w:szCs w:val="24"/>
      <w:lang w:eastAsia="en-US"/>
    </w:rPr>
  </w:style>
  <w:style w:type="paragraph" w:customStyle="1" w:styleId="URLs">
    <w:name w:val="URLs"/>
    <w:basedOn w:val="Normal"/>
    <w:link w:val="URLsChar"/>
    <w:semiHidden/>
    <w:qFormat/>
    <w:rsid w:val="005300B5"/>
    <w:rPr>
      <w:szCs w:val="22"/>
      <w:u w:val="single"/>
    </w:rPr>
  </w:style>
  <w:style w:type="character" w:customStyle="1" w:styleId="FigureandtablelegendsChar">
    <w:name w:val="Figure and table legends Char"/>
    <w:link w:val="Figureandtablelegends"/>
    <w:rsid w:val="00B3232C"/>
    <w:rPr>
      <w:noProof/>
      <w:lang w:val="en-US" w:eastAsia="en-US"/>
    </w:rPr>
  </w:style>
  <w:style w:type="paragraph" w:customStyle="1" w:styleId="Glossary0">
    <w:name w:val="Glossary"/>
    <w:basedOn w:val="Normal"/>
    <w:link w:val="GlossaryChar0"/>
    <w:qFormat/>
    <w:rsid w:val="005300B5"/>
    <w:rPr>
      <w:b/>
      <w:szCs w:val="22"/>
    </w:rPr>
  </w:style>
  <w:style w:type="character" w:customStyle="1" w:styleId="URLsChar">
    <w:name w:val="URLs Char"/>
    <w:link w:val="URLs"/>
    <w:semiHidden/>
    <w:rsid w:val="00B3232C"/>
    <w:rPr>
      <w:sz w:val="22"/>
      <w:szCs w:val="22"/>
      <w:u w:val="single"/>
      <w:lang w:eastAsia="en-US"/>
    </w:rPr>
  </w:style>
  <w:style w:type="character" w:customStyle="1" w:styleId="GlossaryChar0">
    <w:name w:val="Glossary Char"/>
    <w:link w:val="Glossary0"/>
    <w:rsid w:val="00B3232C"/>
    <w:rPr>
      <w:b/>
      <w:sz w:val="22"/>
      <w:szCs w:val="22"/>
      <w:lang w:eastAsia="en-US"/>
    </w:rPr>
  </w:style>
  <w:style w:type="paragraph" w:styleId="Bibliography">
    <w:name w:val="Bibliography"/>
    <w:basedOn w:val="Normal"/>
    <w:next w:val="Normal"/>
    <w:uiPriority w:val="37"/>
    <w:semiHidden/>
    <w:rsid w:val="005300B5"/>
  </w:style>
  <w:style w:type="character" w:customStyle="1" w:styleId="fm-vol-iss-date">
    <w:name w:val="fm-vol-iss-date"/>
    <w:rsid w:val="0020602D"/>
  </w:style>
  <w:style w:type="character" w:customStyle="1" w:styleId="HTMLPreformattedChar">
    <w:name w:val="HTML Preformatted Char"/>
    <w:link w:val="HTMLPreformatted"/>
    <w:uiPriority w:val="99"/>
    <w:rsid w:val="00424407"/>
    <w:rPr>
      <w:rFonts w:ascii="Courier New" w:hAnsi="Courier New" w:cs="Courier New"/>
      <w:lang w:val="en-US" w:eastAsia="en-US"/>
    </w:rPr>
  </w:style>
  <w:style w:type="character" w:customStyle="1" w:styleId="ext-reflink">
    <w:name w:val="ext-reflink"/>
    <w:rsid w:val="009D3817"/>
  </w:style>
  <w:style w:type="paragraph" w:styleId="TOCHeading">
    <w:name w:val="TOC Heading"/>
    <w:basedOn w:val="Heading1"/>
    <w:next w:val="Normal"/>
    <w:uiPriority w:val="39"/>
    <w:semiHidden/>
    <w:unhideWhenUsed/>
    <w:qFormat/>
    <w:rsid w:val="001E2A61"/>
    <w:pPr>
      <w:keepLines/>
      <w:spacing w:after="0" w:line="276" w:lineRule="auto"/>
      <w:jc w:val="left"/>
      <w:outlineLvl w:val="9"/>
    </w:pPr>
    <w:rPr>
      <w:rFonts w:ascii="Cambria" w:eastAsia="MS Gothic" w:hAnsi="Cambria" w:cs="Times New Roman"/>
      <w:bCs/>
      <w:color w:val="365F91"/>
      <w:spacing w:val="0"/>
      <w:kern w:val="0"/>
      <w:sz w:val="28"/>
      <w:szCs w:val="28"/>
      <w:lang w:val="en-US"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lsdException w:name="toc 7" w:semiHidden="1"/>
    <w:lsdException w:name="toc 8" w:semiHidden="1"/>
    <w:lsdException w:name="toc 9" w:semiHidden="1"/>
    <w:lsdException w:name="Normal Indent" w:semiHidden="1"/>
    <w:lsdException w:name="footnote text" w:semiHidden="1"/>
    <w:lsdException w:name="footer" w:uiPriority="99"/>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uiPriority="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Strong" w:uiPriority="22" w:qFormat="1"/>
    <w:lsdException w:name="Emphasis" w:uiPriority="20" w:qFormat="1"/>
    <w:lsdException w:name="Document Map" w:semiHidden="1"/>
    <w:lsdException w:name="Plain Text" w:semiHidden="1"/>
    <w:lsdException w:name="E-mail Signature" w:semiHidden="1"/>
    <w:lsdException w:name="Normal (Web)" w:uiPriority="99"/>
    <w:lsdException w:name="HTML Address" w:semiHidden="1"/>
    <w:lsdException w:name="HTML Cite" w:semiHidden="1"/>
    <w:lsdException w:name="HTML Code" w:semiHidden="1"/>
    <w:lsdException w:name="HTML Definition" w:semiHidden="1"/>
    <w:lsdException w:name="HTML Keyboard" w:semiHidden="1"/>
    <w:lsdException w:name="HTML Preformatted" w:uiPriority="99"/>
    <w:lsdException w:name="HTML Sample" w:semiHidden="1"/>
    <w:lsdException w:name="HTML Variable" w:semiHidden="1"/>
    <w:lsdException w:name="No List" w:uiPriority="99"/>
    <w:lsdException w:name="Note Level 1" w:semiHidden="1" w:uiPriority="99"/>
    <w:lsdException w:name="Note Level 2" w:semiHidden="1"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lsdException w:name="Colorful Grid" w:semiHidden="1" w:uiPriority="29" w:qFormat="1"/>
    <w:lsdException w:name="Light Shading Accent 1" w:semiHidden="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1" w:uiPriority="19" w:qFormat="1"/>
    <w:lsdException w:name="Medium List 2 Accent 6" w:semiHidden="1" w:uiPriority="21" w:qFormat="1"/>
    <w:lsdException w:name="Medium Grid 1 Accent 6" w:semiHidden="1" w:uiPriority="31" w:qFormat="1"/>
    <w:lsdException w:name="Medium Grid 2 Accent 6" w:semiHidden="1" w:uiPriority="32" w:qFormat="1"/>
    <w:lsdException w:name="Medium Grid 3 Accent 6" w:semiHidden="1" w:uiPriority="33"/>
    <w:lsdException w:name="Dark List Accent 6" w:semiHidden="1" w:uiPriority="37" w:unhideWhenUsed="1"/>
    <w:lsdException w:name="Colorful Shading Accent 6" w:semiHidden="1"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56F5"/>
    <w:pPr>
      <w:spacing w:before="240" w:after="240" w:line="360" w:lineRule="auto"/>
      <w:jc w:val="both"/>
    </w:pPr>
    <w:rPr>
      <w:sz w:val="22"/>
      <w:szCs w:val="24"/>
      <w:lang w:val="en-GB"/>
    </w:rPr>
  </w:style>
  <w:style w:type="paragraph" w:styleId="Heading1">
    <w:name w:val="heading 1"/>
    <w:basedOn w:val="Normal"/>
    <w:next w:val="Normal"/>
    <w:link w:val="Heading1Char"/>
    <w:qFormat/>
    <w:rsid w:val="00C04426"/>
    <w:pPr>
      <w:keepNext/>
      <w:spacing w:before="480" w:after="120"/>
      <w:outlineLvl w:val="0"/>
    </w:pPr>
    <w:rPr>
      <w:b/>
      <w:color w:val="217A7A"/>
      <w:spacing w:val="5"/>
      <w:kern w:val="32"/>
      <w:sz w:val="36"/>
      <w:szCs w:val="27"/>
    </w:rPr>
  </w:style>
  <w:style w:type="paragraph" w:styleId="Heading2">
    <w:name w:val="heading 2"/>
    <w:basedOn w:val="Normal"/>
    <w:next w:val="Normal"/>
    <w:qFormat/>
    <w:rsid w:val="00C04426"/>
    <w:pPr>
      <w:keepNext/>
      <w:spacing w:before="360" w:after="120"/>
      <w:outlineLvl w:val="1"/>
    </w:pPr>
    <w:rPr>
      <w:color w:val="076768"/>
      <w:sz w:val="28"/>
      <w:szCs w:val="28"/>
    </w:rPr>
  </w:style>
  <w:style w:type="paragraph" w:styleId="Heading3">
    <w:name w:val="heading 3"/>
    <w:basedOn w:val="Normal"/>
    <w:next w:val="Normal"/>
    <w:qFormat/>
    <w:rsid w:val="00C04426"/>
    <w:pPr>
      <w:keepNext/>
      <w:spacing w:before="360" w:after="120"/>
      <w:outlineLvl w:val="2"/>
    </w:pPr>
    <w:rPr>
      <w:color w:val="076768"/>
      <w:sz w:val="24"/>
      <w:szCs w:val="26"/>
    </w:rPr>
  </w:style>
  <w:style w:type="paragraph" w:styleId="Heading4">
    <w:name w:val="heading 4"/>
    <w:basedOn w:val="Normal"/>
    <w:next w:val="Normal"/>
    <w:qFormat/>
    <w:rsid w:val="00C04426"/>
    <w:pPr>
      <w:keepNext/>
      <w:spacing w:before="360" w:after="120"/>
      <w:outlineLvl w:val="3"/>
    </w:pPr>
    <w:rPr>
      <w:rFonts w:ascii="HelveticaNeueLT Pro 65 Md" w:hAnsi="HelveticaNeueLT Pro 65 Md"/>
      <w:color w:val="076768"/>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300B5"/>
    <w:rPr>
      <w:rFonts w:ascii="Minion Pro" w:hAnsi="Minion Pro"/>
      <w:color w:val="076768"/>
      <w:sz w:val="20"/>
      <w:u w:val="single"/>
    </w:rPr>
  </w:style>
  <w:style w:type="character" w:customStyle="1" w:styleId="newsitem">
    <w:name w:val="newsitem"/>
    <w:basedOn w:val="DefaultParagraphFont"/>
    <w:semiHidden/>
    <w:rsid w:val="005300B5"/>
  </w:style>
  <w:style w:type="character" w:styleId="FollowedHyperlink">
    <w:name w:val="FollowedHyperlink"/>
    <w:semiHidden/>
    <w:rsid w:val="005300B5"/>
    <w:rPr>
      <w:color w:val="800080"/>
      <w:u w:val="single"/>
    </w:rPr>
  </w:style>
  <w:style w:type="paragraph" w:styleId="BalloonText">
    <w:name w:val="Balloon Text"/>
    <w:basedOn w:val="Normal"/>
    <w:semiHidden/>
    <w:rsid w:val="005300B5"/>
    <w:rPr>
      <w:rFonts w:ascii="Lucida Grande" w:hAnsi="Lucida Grande"/>
      <w:sz w:val="18"/>
      <w:szCs w:val="18"/>
    </w:rPr>
  </w:style>
  <w:style w:type="paragraph" w:styleId="NormalWeb">
    <w:name w:val="Normal (Web)"/>
    <w:basedOn w:val="Normal"/>
    <w:link w:val="NormalWebChar"/>
    <w:uiPriority w:val="99"/>
    <w:semiHidden/>
    <w:rsid w:val="005300B5"/>
    <w:pPr>
      <w:spacing w:before="100" w:beforeAutospacing="1" w:afterAutospacing="1"/>
    </w:pPr>
    <w:rPr>
      <w:lang w:val="es-ES" w:eastAsia="es-ES"/>
    </w:rPr>
  </w:style>
  <w:style w:type="character" w:styleId="Strong">
    <w:name w:val="Strong"/>
    <w:uiPriority w:val="22"/>
    <w:semiHidden/>
    <w:qFormat/>
    <w:rsid w:val="005300B5"/>
    <w:rPr>
      <w:rFonts w:ascii="Minion Pro Bold" w:hAnsi="Minion Pro Bold"/>
      <w:bCs/>
    </w:rPr>
  </w:style>
  <w:style w:type="paragraph" w:styleId="Header">
    <w:name w:val="header"/>
    <w:basedOn w:val="Normal"/>
    <w:semiHidden/>
    <w:rsid w:val="005300B5"/>
    <w:pPr>
      <w:tabs>
        <w:tab w:val="center" w:pos="4320"/>
        <w:tab w:val="right" w:pos="8640"/>
      </w:tabs>
    </w:pPr>
  </w:style>
  <w:style w:type="paragraph" w:styleId="Footer">
    <w:name w:val="footer"/>
    <w:basedOn w:val="Normal"/>
    <w:link w:val="FooterChar"/>
    <w:uiPriority w:val="99"/>
    <w:semiHidden/>
    <w:rsid w:val="005300B5"/>
    <w:pPr>
      <w:tabs>
        <w:tab w:val="center" w:pos="4320"/>
        <w:tab w:val="right" w:pos="8640"/>
      </w:tabs>
    </w:pPr>
    <w:rPr>
      <w:rFonts w:ascii="HelveticaNeueLT Pro 55 Roman" w:hAnsi="HelveticaNeueLT Pro 55 Roman"/>
      <w:sz w:val="16"/>
    </w:rPr>
  </w:style>
  <w:style w:type="character" w:styleId="PageNumber">
    <w:name w:val="page number"/>
    <w:basedOn w:val="DefaultParagraphFont"/>
    <w:semiHidden/>
    <w:rsid w:val="005300B5"/>
  </w:style>
  <w:style w:type="paragraph" w:customStyle="1" w:styleId="Authorandversion">
    <w:name w:val="Author and version"/>
    <w:basedOn w:val="Normal"/>
    <w:link w:val="AuthorandversionChar"/>
    <w:qFormat/>
    <w:rsid w:val="005300B5"/>
    <w:pPr>
      <w:spacing w:line="240" w:lineRule="auto"/>
    </w:pPr>
    <w:rPr>
      <w:sz w:val="18"/>
      <w:szCs w:val="18"/>
    </w:rPr>
  </w:style>
  <w:style w:type="paragraph" w:customStyle="1" w:styleId="Contents">
    <w:name w:val="Contents"/>
    <w:basedOn w:val="Heading3"/>
    <w:semiHidden/>
    <w:rsid w:val="005300B5"/>
    <w:pPr>
      <w:spacing w:before="0"/>
    </w:pPr>
    <w:rPr>
      <w:color w:val="auto"/>
      <w:sz w:val="20"/>
    </w:rPr>
  </w:style>
  <w:style w:type="paragraph" w:customStyle="1" w:styleId="Callout">
    <w:name w:val="Callout"/>
    <w:basedOn w:val="Normal"/>
    <w:semiHidden/>
    <w:rsid w:val="005300B5"/>
    <w:pPr>
      <w:jc w:val="left"/>
    </w:pPr>
    <w:rPr>
      <w:rFonts w:ascii="HelveticaNeueLT Pro 55 Roman" w:hAnsi="HelveticaNeueLT Pro 55 Roman"/>
      <w:sz w:val="16"/>
    </w:rPr>
  </w:style>
  <w:style w:type="paragraph" w:customStyle="1" w:styleId="Numbers">
    <w:name w:val="Numbers"/>
    <w:basedOn w:val="Normal"/>
    <w:semiHidden/>
    <w:rsid w:val="005300B5"/>
  </w:style>
  <w:style w:type="paragraph" w:customStyle="1" w:styleId="Glossaryitem">
    <w:name w:val="Glossary item"/>
    <w:basedOn w:val="Normal"/>
    <w:rsid w:val="005300B5"/>
    <w:rPr>
      <w:rFonts w:ascii="HelveticaNeueLT Pro 55 Roman" w:hAnsi="HelveticaNeueLT Pro 55 Roman"/>
      <w:sz w:val="18"/>
    </w:rPr>
  </w:style>
  <w:style w:type="paragraph" w:customStyle="1" w:styleId="Maintext">
    <w:name w:val="Main text"/>
    <w:basedOn w:val="Normal"/>
    <w:link w:val="MaintextChar1"/>
    <w:semiHidden/>
    <w:rsid w:val="005300B5"/>
    <w:rPr>
      <w:szCs w:val="18"/>
    </w:rPr>
  </w:style>
  <w:style w:type="table" w:styleId="TableGrid">
    <w:name w:val="Table Grid"/>
    <w:basedOn w:val="TableNormal"/>
    <w:rsid w:val="005300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
    <w:name w:val="Reference"/>
    <w:basedOn w:val="Normal"/>
    <w:semiHidden/>
    <w:rsid w:val="005300B5"/>
    <w:pPr>
      <w:numPr>
        <w:numId w:val="3"/>
      </w:numPr>
      <w:suppressAutoHyphens/>
      <w:jc w:val="left"/>
    </w:pPr>
    <w:rPr>
      <w:rFonts w:ascii="HelveticaNeueLT Pro 55 Roman" w:hAnsi="HelveticaNeueLT Pro 55 Roman"/>
      <w:sz w:val="18"/>
      <w:szCs w:val="20"/>
    </w:rPr>
  </w:style>
  <w:style w:type="paragraph" w:customStyle="1" w:styleId="glossarytermintext">
    <w:name w:val="glossary term in text"/>
    <w:basedOn w:val="Maintext"/>
    <w:semiHidden/>
    <w:rsid w:val="005300B5"/>
    <w:rPr>
      <w:rFonts w:ascii="Minion Pro Bold" w:hAnsi="Minion Pro Bold"/>
      <w:color w:val="076768"/>
    </w:rPr>
  </w:style>
  <w:style w:type="paragraph" w:customStyle="1" w:styleId="Hyperlinkinglossary">
    <w:name w:val="Hyperlink in glossary"/>
    <w:basedOn w:val="Glossaryitem"/>
    <w:semiHidden/>
    <w:rsid w:val="005300B5"/>
    <w:rPr>
      <w:color w:val="076768"/>
      <w:szCs w:val="21"/>
      <w:u w:val="single"/>
    </w:rPr>
  </w:style>
  <w:style w:type="paragraph" w:customStyle="1" w:styleId="Alignments">
    <w:name w:val="Alignments"/>
    <w:basedOn w:val="Maintext"/>
    <w:semiHidden/>
    <w:rsid w:val="005300B5"/>
    <w:pPr>
      <w:pBdr>
        <w:top w:val="single" w:sz="4" w:space="1" w:color="auto"/>
        <w:left w:val="single" w:sz="4" w:space="4" w:color="auto"/>
        <w:bottom w:val="single" w:sz="4" w:space="1" w:color="auto"/>
        <w:right w:val="single" w:sz="4" w:space="4" w:color="auto"/>
      </w:pBdr>
      <w:spacing w:after="0"/>
      <w:jc w:val="left"/>
    </w:pPr>
    <w:rPr>
      <w:rFonts w:ascii="Monaco" w:hAnsi="Monaco"/>
      <w:sz w:val="18"/>
    </w:rPr>
  </w:style>
  <w:style w:type="paragraph" w:styleId="TOC1">
    <w:name w:val="toc 1"/>
    <w:basedOn w:val="Normal"/>
    <w:next w:val="Normal"/>
    <w:autoRedefine/>
    <w:uiPriority w:val="39"/>
    <w:rsid w:val="00D25461"/>
    <w:pPr>
      <w:widowControl w:val="0"/>
      <w:tabs>
        <w:tab w:val="right" w:leader="dot" w:pos="7920"/>
      </w:tabs>
      <w:suppressAutoHyphens/>
      <w:spacing w:before="0" w:after="0"/>
    </w:pPr>
    <w:rPr>
      <w:b/>
      <w:noProof/>
      <w:lang w:eastAsia="ar-SA"/>
    </w:rPr>
  </w:style>
  <w:style w:type="paragraph" w:styleId="TOC2">
    <w:name w:val="toc 2"/>
    <w:basedOn w:val="Normal"/>
    <w:next w:val="Normal"/>
    <w:autoRedefine/>
    <w:uiPriority w:val="39"/>
    <w:rsid w:val="005300B5"/>
    <w:pPr>
      <w:tabs>
        <w:tab w:val="right" w:leader="dot" w:pos="7920"/>
      </w:tabs>
      <w:spacing w:before="0" w:after="120" w:line="240" w:lineRule="auto"/>
      <w:ind w:left="198"/>
    </w:pPr>
  </w:style>
  <w:style w:type="paragraph" w:styleId="TOC4">
    <w:name w:val="toc 4"/>
    <w:basedOn w:val="Normal"/>
    <w:next w:val="Normal"/>
    <w:autoRedefine/>
    <w:uiPriority w:val="39"/>
    <w:semiHidden/>
    <w:rsid w:val="005300B5"/>
    <w:pPr>
      <w:widowControl w:val="0"/>
      <w:suppressAutoHyphens/>
      <w:ind w:left="600"/>
    </w:pPr>
    <w:rPr>
      <w:lang w:eastAsia="ar-SA"/>
    </w:rPr>
  </w:style>
  <w:style w:type="paragraph" w:styleId="TOC5">
    <w:name w:val="toc 5"/>
    <w:basedOn w:val="Normal"/>
    <w:next w:val="Normal"/>
    <w:autoRedefine/>
    <w:uiPriority w:val="39"/>
    <w:semiHidden/>
    <w:rsid w:val="005300B5"/>
    <w:pPr>
      <w:widowControl w:val="0"/>
      <w:suppressAutoHyphens/>
      <w:ind w:left="800"/>
    </w:pPr>
    <w:rPr>
      <w:lang w:eastAsia="ar-SA"/>
    </w:rPr>
  </w:style>
  <w:style w:type="character" w:customStyle="1" w:styleId="FooterChar">
    <w:name w:val="Footer Char"/>
    <w:link w:val="Footer"/>
    <w:uiPriority w:val="99"/>
    <w:semiHidden/>
    <w:rsid w:val="00B3232C"/>
    <w:rPr>
      <w:rFonts w:ascii="HelveticaNeueLT Pro 55 Roman" w:hAnsi="HelveticaNeueLT Pro 55 Roman"/>
      <w:sz w:val="16"/>
      <w:szCs w:val="24"/>
      <w:lang w:eastAsia="en-US"/>
    </w:rPr>
  </w:style>
  <w:style w:type="character" w:customStyle="1" w:styleId="MaintextChar1">
    <w:name w:val="Main text Char1"/>
    <w:link w:val="Maintext"/>
    <w:semiHidden/>
    <w:rsid w:val="00B3232C"/>
    <w:rPr>
      <w:sz w:val="22"/>
      <w:szCs w:val="18"/>
      <w:lang w:eastAsia="en-US"/>
    </w:rPr>
  </w:style>
  <w:style w:type="character" w:customStyle="1" w:styleId="A3">
    <w:name w:val="A3"/>
    <w:uiPriority w:val="99"/>
    <w:semiHidden/>
    <w:rsid w:val="005300B5"/>
    <w:rPr>
      <w:b/>
      <w:bCs/>
      <w:color w:val="000000"/>
      <w:sz w:val="28"/>
      <w:szCs w:val="28"/>
    </w:rPr>
  </w:style>
  <w:style w:type="paragraph" w:styleId="BodyText">
    <w:name w:val="Body Text"/>
    <w:basedOn w:val="Normal"/>
    <w:link w:val="BodyTextChar"/>
    <w:semiHidden/>
    <w:rsid w:val="005300B5"/>
    <w:pPr>
      <w:widowControl w:val="0"/>
      <w:suppressAutoHyphens/>
      <w:spacing w:after="120"/>
    </w:pPr>
    <w:rPr>
      <w:lang w:eastAsia="ar-SA"/>
    </w:rPr>
  </w:style>
  <w:style w:type="character" w:customStyle="1" w:styleId="BodyTextChar">
    <w:name w:val="Body Text Char"/>
    <w:link w:val="BodyText"/>
    <w:semiHidden/>
    <w:rsid w:val="00B3232C"/>
    <w:rPr>
      <w:sz w:val="22"/>
      <w:szCs w:val="24"/>
      <w:lang w:eastAsia="ar-SA"/>
    </w:rPr>
  </w:style>
  <w:style w:type="paragraph" w:customStyle="1" w:styleId="TableContents">
    <w:name w:val="Table Contents"/>
    <w:basedOn w:val="Normal"/>
    <w:semiHidden/>
    <w:rsid w:val="005300B5"/>
    <w:pPr>
      <w:widowControl w:val="0"/>
      <w:suppressLineNumbers/>
      <w:suppressAutoHyphens/>
    </w:pPr>
    <w:rPr>
      <w:lang w:eastAsia="ar-SA"/>
    </w:rPr>
  </w:style>
  <w:style w:type="paragraph" w:customStyle="1" w:styleId="TableHeading">
    <w:name w:val="Table Heading"/>
    <w:basedOn w:val="TableContents"/>
    <w:semiHidden/>
    <w:rsid w:val="005300B5"/>
    <w:pPr>
      <w:jc w:val="center"/>
    </w:pPr>
    <w:rPr>
      <w:b/>
      <w:bCs/>
    </w:rPr>
  </w:style>
  <w:style w:type="character" w:customStyle="1" w:styleId="Heading1Char">
    <w:name w:val="Heading 1 Char"/>
    <w:link w:val="Heading1"/>
    <w:rsid w:val="00C04426"/>
    <w:rPr>
      <w:b/>
      <w:color w:val="217A7A"/>
      <w:spacing w:val="5"/>
      <w:kern w:val="32"/>
      <w:sz w:val="36"/>
      <w:szCs w:val="27"/>
      <w:lang w:eastAsia="en-US"/>
    </w:rPr>
  </w:style>
  <w:style w:type="table" w:styleId="LightList-Accent5">
    <w:name w:val="Light List Accent 5"/>
    <w:basedOn w:val="TableNormal"/>
    <w:uiPriority w:val="61"/>
    <w:rsid w:val="005300B5"/>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11">
    <w:name w:val="Light List - Accent 11"/>
    <w:basedOn w:val="TableNormal"/>
    <w:uiPriority w:val="61"/>
    <w:rsid w:val="005300B5"/>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sensecontent">
    <w:name w:val="sense_content"/>
    <w:basedOn w:val="DefaultParagraphFont"/>
    <w:semiHidden/>
    <w:rsid w:val="005300B5"/>
  </w:style>
  <w:style w:type="character" w:styleId="HTMLAcronym">
    <w:name w:val="HTML Acronym"/>
    <w:basedOn w:val="DefaultParagraphFont"/>
    <w:semiHidden/>
    <w:rsid w:val="005300B5"/>
  </w:style>
  <w:style w:type="character" w:styleId="CommentReference">
    <w:name w:val="annotation reference"/>
    <w:semiHidden/>
    <w:rsid w:val="005300B5"/>
    <w:rPr>
      <w:sz w:val="16"/>
      <w:szCs w:val="16"/>
    </w:rPr>
  </w:style>
  <w:style w:type="paragraph" w:styleId="CommentText">
    <w:name w:val="annotation text"/>
    <w:basedOn w:val="Normal"/>
    <w:semiHidden/>
    <w:rsid w:val="005300B5"/>
    <w:rPr>
      <w:szCs w:val="20"/>
    </w:rPr>
  </w:style>
  <w:style w:type="paragraph" w:styleId="CommentSubject">
    <w:name w:val="annotation subject"/>
    <w:basedOn w:val="CommentText"/>
    <w:next w:val="CommentText"/>
    <w:semiHidden/>
    <w:rsid w:val="005300B5"/>
    <w:rPr>
      <w:b/>
      <w:bCs/>
    </w:rPr>
  </w:style>
  <w:style w:type="character" w:styleId="Emphasis">
    <w:name w:val="Emphasis"/>
    <w:uiPriority w:val="20"/>
    <w:qFormat/>
    <w:rsid w:val="005300B5"/>
    <w:rPr>
      <w:rFonts w:ascii="Arial" w:hAnsi="Arial"/>
      <w:b/>
      <w:iCs/>
      <w:color w:val="724E9F"/>
      <w:sz w:val="22"/>
    </w:rPr>
  </w:style>
  <w:style w:type="character" w:styleId="HTMLTypewriter">
    <w:name w:val="HTML Typewriter"/>
    <w:semiHidden/>
    <w:rsid w:val="005300B5"/>
    <w:rPr>
      <w:rFonts w:ascii="Courier New" w:eastAsia="Times New Roman" w:hAnsi="Courier New" w:cs="Courier New"/>
      <w:sz w:val="20"/>
      <w:szCs w:val="20"/>
    </w:rPr>
  </w:style>
  <w:style w:type="paragraph" w:customStyle="1" w:styleId="Boxtext">
    <w:name w:val="Box text"/>
    <w:basedOn w:val="BodyText"/>
    <w:semiHidden/>
    <w:rsid w:val="005300B5"/>
    <w:pPr>
      <w:widowControl/>
      <w:suppressAutoHyphens w:val="0"/>
      <w:spacing w:line="200" w:lineRule="exact"/>
      <w:jc w:val="left"/>
    </w:pPr>
    <w:rPr>
      <w:rFonts w:ascii="HelveticaNeueLT Pro 55 Roman" w:eastAsia="MS Mincho" w:hAnsi="HelveticaNeueLT Pro 55 Roman"/>
      <w:sz w:val="16"/>
      <w:szCs w:val="20"/>
      <w:lang w:eastAsia="en-US"/>
    </w:rPr>
  </w:style>
  <w:style w:type="paragraph" w:customStyle="1" w:styleId="title">
    <w:name w:val="title"/>
    <w:basedOn w:val="Normal"/>
    <w:semiHidden/>
    <w:rsid w:val="005300B5"/>
    <w:pPr>
      <w:spacing w:before="100" w:beforeAutospacing="1" w:afterAutospacing="1"/>
      <w:jc w:val="left"/>
    </w:pPr>
    <w:rPr>
      <w:rFonts w:ascii="Times New Roman" w:hAnsi="Times New Roman"/>
      <w:sz w:val="24"/>
      <w:lang w:val="en-US"/>
    </w:rPr>
  </w:style>
  <w:style w:type="paragraph" w:customStyle="1" w:styleId="rprtbody">
    <w:name w:val="rprtbody"/>
    <w:basedOn w:val="Normal"/>
    <w:semiHidden/>
    <w:rsid w:val="005300B5"/>
    <w:pPr>
      <w:spacing w:before="100" w:beforeAutospacing="1" w:afterAutospacing="1"/>
      <w:jc w:val="left"/>
    </w:pPr>
    <w:rPr>
      <w:rFonts w:ascii="Times New Roman" w:hAnsi="Times New Roman"/>
      <w:sz w:val="24"/>
      <w:lang w:val="en-US"/>
    </w:rPr>
  </w:style>
  <w:style w:type="paragraph" w:customStyle="1" w:styleId="aux">
    <w:name w:val="aux"/>
    <w:basedOn w:val="Normal"/>
    <w:semiHidden/>
    <w:rsid w:val="005300B5"/>
    <w:pPr>
      <w:spacing w:before="100" w:beforeAutospacing="1" w:afterAutospacing="1"/>
      <w:jc w:val="left"/>
    </w:pPr>
    <w:rPr>
      <w:rFonts w:ascii="Times New Roman" w:hAnsi="Times New Roman"/>
      <w:sz w:val="24"/>
      <w:lang w:val="en-US"/>
    </w:rPr>
  </w:style>
  <w:style w:type="character" w:customStyle="1" w:styleId="src">
    <w:name w:val="src"/>
    <w:basedOn w:val="DefaultParagraphFont"/>
    <w:semiHidden/>
    <w:rsid w:val="005300B5"/>
  </w:style>
  <w:style w:type="character" w:customStyle="1" w:styleId="jrnl">
    <w:name w:val="jrnl"/>
    <w:basedOn w:val="DefaultParagraphFont"/>
    <w:semiHidden/>
    <w:rsid w:val="005300B5"/>
  </w:style>
  <w:style w:type="paragraph" w:customStyle="1" w:styleId="Tables">
    <w:name w:val="Tables"/>
    <w:basedOn w:val="Normal"/>
    <w:link w:val="TablesChar"/>
    <w:semiHidden/>
    <w:rsid w:val="005300B5"/>
    <w:pPr>
      <w:spacing w:after="0" w:line="240" w:lineRule="auto"/>
      <w:jc w:val="left"/>
    </w:pPr>
    <w:rPr>
      <w:szCs w:val="20"/>
    </w:rPr>
  </w:style>
  <w:style w:type="character" w:customStyle="1" w:styleId="selectstylehighlight">
    <w:name w:val="selectstylehighlight"/>
    <w:basedOn w:val="DefaultParagraphFont"/>
    <w:semiHidden/>
    <w:rsid w:val="005300B5"/>
  </w:style>
  <w:style w:type="paragraph" w:styleId="TOC3">
    <w:name w:val="toc 3"/>
    <w:basedOn w:val="Normal"/>
    <w:next w:val="Normal"/>
    <w:autoRedefine/>
    <w:uiPriority w:val="39"/>
    <w:rsid w:val="005300B5"/>
    <w:pPr>
      <w:ind w:left="400"/>
    </w:pPr>
  </w:style>
  <w:style w:type="paragraph" w:customStyle="1" w:styleId="glossary">
    <w:name w:val="glossary"/>
    <w:basedOn w:val="Heading1"/>
    <w:link w:val="glossaryChar"/>
    <w:semiHidden/>
    <w:rsid w:val="005300B5"/>
    <w:pPr>
      <w:spacing w:before="0" w:after="0"/>
    </w:pPr>
    <w:rPr>
      <w:b w:val="0"/>
      <w:color w:val="000000"/>
      <w:sz w:val="22"/>
      <w:szCs w:val="22"/>
    </w:rPr>
  </w:style>
  <w:style w:type="paragraph" w:customStyle="1" w:styleId="Coursetitlepage">
    <w:name w:val="Course title page"/>
    <w:basedOn w:val="Normal"/>
    <w:link w:val="CoursetitlepageChar"/>
    <w:qFormat/>
    <w:rsid w:val="005300B5"/>
    <w:pPr>
      <w:spacing w:after="120" w:line="240" w:lineRule="auto"/>
    </w:pPr>
    <w:rPr>
      <w:b/>
      <w:color w:val="006666"/>
      <w:sz w:val="72"/>
      <w:szCs w:val="72"/>
    </w:rPr>
  </w:style>
  <w:style w:type="character" w:customStyle="1" w:styleId="glossaryChar">
    <w:name w:val="glossary Char"/>
    <w:link w:val="glossary"/>
    <w:semiHidden/>
    <w:rsid w:val="00B3232C"/>
    <w:rPr>
      <w:b/>
      <w:color w:val="000000"/>
      <w:spacing w:val="5"/>
      <w:kern w:val="32"/>
      <w:sz w:val="22"/>
      <w:szCs w:val="22"/>
      <w:lang w:eastAsia="en-US"/>
    </w:rPr>
  </w:style>
  <w:style w:type="paragraph" w:customStyle="1" w:styleId="Iconstext">
    <w:name w:val="Icons text"/>
    <w:basedOn w:val="Icontextandstepsandnotesbox"/>
    <w:link w:val="IconstextChar"/>
    <w:qFormat/>
    <w:rsid w:val="005300B5"/>
    <w:pPr>
      <w:spacing w:before="120" w:after="120"/>
    </w:pPr>
  </w:style>
  <w:style w:type="character" w:customStyle="1" w:styleId="CoursetitlepageChar">
    <w:name w:val="Course title page Char"/>
    <w:link w:val="Coursetitlepage"/>
    <w:rsid w:val="00B3232C"/>
    <w:rPr>
      <w:b/>
      <w:color w:val="006666"/>
      <w:sz w:val="72"/>
      <w:szCs w:val="72"/>
      <w:lang w:eastAsia="en-US"/>
    </w:rPr>
  </w:style>
  <w:style w:type="paragraph" w:customStyle="1" w:styleId="Glossarywordintext">
    <w:name w:val="Glossary word in text"/>
    <w:basedOn w:val="Normal"/>
    <w:link w:val="GlossarywordintextChar"/>
    <w:semiHidden/>
    <w:qFormat/>
    <w:rsid w:val="005300B5"/>
    <w:pPr>
      <w:spacing w:after="0"/>
    </w:pPr>
    <w:rPr>
      <w:b/>
      <w:szCs w:val="22"/>
    </w:rPr>
  </w:style>
  <w:style w:type="paragraph" w:customStyle="1" w:styleId="Numberforsteps">
    <w:name w:val="Number for steps"/>
    <w:basedOn w:val="Number"/>
    <w:link w:val="NumberforstepsChar"/>
    <w:semiHidden/>
    <w:rsid w:val="005300B5"/>
    <w:pPr>
      <w:numPr>
        <w:numId w:val="0"/>
      </w:numPr>
      <w:spacing w:line="240" w:lineRule="auto"/>
    </w:pPr>
  </w:style>
  <w:style w:type="character" w:customStyle="1" w:styleId="GlossarywordintextChar">
    <w:name w:val="Glossary word in text Char"/>
    <w:link w:val="Glossarywordintext"/>
    <w:semiHidden/>
    <w:rsid w:val="00B3232C"/>
    <w:rPr>
      <w:b/>
      <w:sz w:val="22"/>
      <w:szCs w:val="22"/>
      <w:lang w:eastAsia="en-US"/>
    </w:rPr>
  </w:style>
  <w:style w:type="paragraph" w:customStyle="1" w:styleId="URL">
    <w:name w:val="URL"/>
    <w:basedOn w:val="NormalWeb"/>
    <w:link w:val="URLChar"/>
    <w:rsid w:val="005300B5"/>
    <w:pPr>
      <w:spacing w:after="0" w:afterAutospacing="0"/>
    </w:pPr>
    <w:rPr>
      <w:szCs w:val="22"/>
      <w:u w:val="single"/>
      <w:lang w:val="en-GB" w:eastAsia="en-US"/>
    </w:rPr>
  </w:style>
  <w:style w:type="character" w:customStyle="1" w:styleId="a">
    <w:name w:val="a"/>
    <w:basedOn w:val="DefaultParagraphFont"/>
    <w:semiHidden/>
    <w:rsid w:val="005300B5"/>
  </w:style>
  <w:style w:type="character" w:customStyle="1" w:styleId="NormalWebChar">
    <w:name w:val="Normal (Web) Char"/>
    <w:link w:val="NormalWeb"/>
    <w:uiPriority w:val="99"/>
    <w:semiHidden/>
    <w:rsid w:val="00B3232C"/>
    <w:rPr>
      <w:sz w:val="22"/>
      <w:szCs w:val="24"/>
      <w:lang w:val="es-ES" w:eastAsia="es-ES"/>
    </w:rPr>
  </w:style>
  <w:style w:type="character" w:customStyle="1" w:styleId="URLChar">
    <w:name w:val="URL Char"/>
    <w:link w:val="URL"/>
    <w:rsid w:val="00B3232C"/>
    <w:rPr>
      <w:sz w:val="22"/>
      <w:szCs w:val="22"/>
      <w:u w:val="single"/>
      <w:lang w:val="es-ES" w:eastAsia="en-US"/>
    </w:rPr>
  </w:style>
  <w:style w:type="paragraph" w:customStyle="1" w:styleId="Summary">
    <w:name w:val="Summary"/>
    <w:basedOn w:val="BodyText"/>
    <w:semiHidden/>
    <w:rsid w:val="005300B5"/>
    <w:pPr>
      <w:widowControl/>
      <w:suppressAutoHyphens w:val="0"/>
      <w:spacing w:before="170" w:after="170" w:line="240" w:lineRule="exact"/>
      <w:jc w:val="left"/>
    </w:pPr>
    <w:rPr>
      <w:rFonts w:ascii="HelveticaNeueLT Pro 66 MdIt" w:hAnsi="HelveticaNeueLT Pro 66 MdIt"/>
      <w:sz w:val="19"/>
      <w:szCs w:val="20"/>
      <w:lang w:eastAsia="en-US"/>
    </w:rPr>
  </w:style>
  <w:style w:type="paragraph" w:styleId="HTMLPreformatted">
    <w:name w:val="HTML Preformatted"/>
    <w:basedOn w:val="Normal"/>
    <w:link w:val="HTMLPreformattedChar"/>
    <w:uiPriority w:val="99"/>
    <w:rsid w:val="0053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rPr>
  </w:style>
  <w:style w:type="paragraph" w:customStyle="1" w:styleId="StyleContents11ptAfter0pt">
    <w:name w:val="Style Contents + 11 pt After:  0 pt"/>
    <w:basedOn w:val="Maintext"/>
    <w:semiHidden/>
    <w:rsid w:val="005300B5"/>
    <w:pPr>
      <w:spacing w:after="0"/>
    </w:pPr>
    <w:rPr>
      <w:szCs w:val="20"/>
    </w:rPr>
  </w:style>
  <w:style w:type="paragraph" w:styleId="ListParagraph">
    <w:name w:val="List Paragraph"/>
    <w:basedOn w:val="Normal"/>
    <w:uiPriority w:val="34"/>
    <w:semiHidden/>
    <w:rsid w:val="005300B5"/>
    <w:pPr>
      <w:ind w:left="720"/>
    </w:pPr>
  </w:style>
  <w:style w:type="paragraph" w:customStyle="1" w:styleId="Legend">
    <w:name w:val="Legend"/>
    <w:basedOn w:val="Normal"/>
    <w:link w:val="LegendChar"/>
    <w:semiHidden/>
    <w:qFormat/>
    <w:rsid w:val="005300B5"/>
    <w:pPr>
      <w:spacing w:before="0" w:after="360" w:line="240" w:lineRule="auto"/>
    </w:pPr>
    <w:rPr>
      <w:sz w:val="20"/>
      <w:szCs w:val="20"/>
    </w:rPr>
  </w:style>
  <w:style w:type="paragraph" w:customStyle="1" w:styleId="Bullet">
    <w:name w:val="Bullet"/>
    <w:basedOn w:val="Normal"/>
    <w:link w:val="BulletChar"/>
    <w:qFormat/>
    <w:rsid w:val="00617987"/>
    <w:pPr>
      <w:numPr>
        <w:numId w:val="4"/>
      </w:numPr>
      <w:spacing w:before="0" w:after="0"/>
      <w:ind w:left="357" w:hanging="357"/>
      <w:contextualSpacing/>
    </w:pPr>
    <w:rPr>
      <w:szCs w:val="18"/>
    </w:rPr>
  </w:style>
  <w:style w:type="character" w:customStyle="1" w:styleId="LegendChar">
    <w:name w:val="Legend Char"/>
    <w:link w:val="Legend"/>
    <w:semiHidden/>
    <w:rsid w:val="00B3232C"/>
    <w:rPr>
      <w:lang w:eastAsia="en-US"/>
    </w:rPr>
  </w:style>
  <w:style w:type="paragraph" w:customStyle="1" w:styleId="Icontextandstepsandnotesbox">
    <w:name w:val="Icon text and steps and notes box"/>
    <w:basedOn w:val="Normal"/>
    <w:link w:val="IcontextandstepsandnotesboxChar"/>
    <w:semiHidden/>
    <w:qFormat/>
    <w:rsid w:val="005300B5"/>
    <w:pPr>
      <w:spacing w:line="240" w:lineRule="auto"/>
    </w:pPr>
  </w:style>
  <w:style w:type="character" w:customStyle="1" w:styleId="BulletChar">
    <w:name w:val="Bullet Char"/>
    <w:link w:val="Bullet"/>
    <w:rsid w:val="00617987"/>
    <w:rPr>
      <w:sz w:val="22"/>
      <w:szCs w:val="18"/>
      <w:lang w:eastAsia="en-US"/>
    </w:rPr>
  </w:style>
  <w:style w:type="character" w:customStyle="1" w:styleId="AuthorandversionChar">
    <w:name w:val="Author and version Char"/>
    <w:link w:val="Authorandversion"/>
    <w:rsid w:val="00B3232C"/>
    <w:rPr>
      <w:sz w:val="18"/>
      <w:szCs w:val="18"/>
      <w:lang w:eastAsia="en-US"/>
    </w:rPr>
  </w:style>
  <w:style w:type="character" w:customStyle="1" w:styleId="IcontextandstepsandnotesboxChar">
    <w:name w:val="Icon text and steps and notes box Char"/>
    <w:link w:val="Icontextandstepsandnotesbox"/>
    <w:semiHidden/>
    <w:rsid w:val="00B3232C"/>
    <w:rPr>
      <w:sz w:val="22"/>
      <w:szCs w:val="24"/>
      <w:lang w:eastAsia="en-US"/>
    </w:rPr>
  </w:style>
  <w:style w:type="paragraph" w:customStyle="1" w:styleId="Numbering">
    <w:name w:val="Numbering"/>
    <w:basedOn w:val="BodyText"/>
    <w:link w:val="NumberingChar"/>
    <w:semiHidden/>
    <w:rsid w:val="005300B5"/>
    <w:pPr>
      <w:widowControl/>
      <w:numPr>
        <w:numId w:val="5"/>
      </w:numPr>
      <w:suppressAutoHyphens w:val="0"/>
      <w:contextualSpacing/>
    </w:pPr>
    <w:rPr>
      <w:szCs w:val="22"/>
      <w:lang w:eastAsia="en-US"/>
    </w:rPr>
  </w:style>
  <w:style w:type="character" w:customStyle="1" w:styleId="TablesChar">
    <w:name w:val="Tables Char"/>
    <w:link w:val="Tables"/>
    <w:semiHidden/>
    <w:rsid w:val="00B3232C"/>
    <w:rPr>
      <w:sz w:val="22"/>
      <w:lang w:eastAsia="en-US"/>
    </w:rPr>
  </w:style>
  <w:style w:type="paragraph" w:customStyle="1" w:styleId="Number">
    <w:name w:val="Number"/>
    <w:basedOn w:val="Normal"/>
    <w:link w:val="NumberChar"/>
    <w:semiHidden/>
    <w:rsid w:val="005300B5"/>
    <w:pPr>
      <w:numPr>
        <w:numId w:val="6"/>
      </w:numPr>
    </w:pPr>
  </w:style>
  <w:style w:type="character" w:customStyle="1" w:styleId="NumberingChar">
    <w:name w:val="Numbering Char"/>
    <w:link w:val="Numbering"/>
    <w:semiHidden/>
    <w:rsid w:val="00B3232C"/>
    <w:rPr>
      <w:sz w:val="22"/>
      <w:szCs w:val="22"/>
      <w:lang w:eastAsia="en-US"/>
    </w:rPr>
  </w:style>
  <w:style w:type="character" w:customStyle="1" w:styleId="IconstextChar">
    <w:name w:val="Icons text Char"/>
    <w:basedOn w:val="IcontextandstepsandnotesboxChar"/>
    <w:link w:val="Iconstext"/>
    <w:rsid w:val="00B3232C"/>
    <w:rPr>
      <w:sz w:val="22"/>
      <w:szCs w:val="24"/>
      <w:lang w:eastAsia="en-US"/>
    </w:rPr>
  </w:style>
  <w:style w:type="character" w:customStyle="1" w:styleId="NumberChar">
    <w:name w:val="Number Char"/>
    <w:link w:val="Number"/>
    <w:semiHidden/>
    <w:rsid w:val="00B3232C"/>
    <w:rPr>
      <w:sz w:val="22"/>
      <w:szCs w:val="24"/>
      <w:lang w:eastAsia="en-US"/>
    </w:rPr>
  </w:style>
  <w:style w:type="paragraph" w:customStyle="1" w:styleId="Figureandtablelegends">
    <w:name w:val="Figure and table legends"/>
    <w:basedOn w:val="Legend"/>
    <w:link w:val="FigureandtablelegendsChar"/>
    <w:qFormat/>
    <w:rsid w:val="005300B5"/>
    <w:rPr>
      <w:noProof/>
      <w:lang w:val="en-US"/>
    </w:rPr>
  </w:style>
  <w:style w:type="character" w:customStyle="1" w:styleId="NumberforstepsChar">
    <w:name w:val="Number for steps Char"/>
    <w:basedOn w:val="NumberChar"/>
    <w:link w:val="Numberforsteps"/>
    <w:semiHidden/>
    <w:rsid w:val="00B3232C"/>
    <w:rPr>
      <w:sz w:val="22"/>
      <w:szCs w:val="24"/>
      <w:lang w:eastAsia="en-US"/>
    </w:rPr>
  </w:style>
  <w:style w:type="paragraph" w:customStyle="1" w:styleId="URLs">
    <w:name w:val="URLs"/>
    <w:basedOn w:val="Normal"/>
    <w:link w:val="URLsChar"/>
    <w:semiHidden/>
    <w:qFormat/>
    <w:rsid w:val="005300B5"/>
    <w:rPr>
      <w:szCs w:val="22"/>
      <w:u w:val="single"/>
    </w:rPr>
  </w:style>
  <w:style w:type="character" w:customStyle="1" w:styleId="FigureandtablelegendsChar">
    <w:name w:val="Figure and table legends Char"/>
    <w:link w:val="Figureandtablelegends"/>
    <w:rsid w:val="00B3232C"/>
    <w:rPr>
      <w:noProof/>
      <w:lang w:val="en-US" w:eastAsia="en-US"/>
    </w:rPr>
  </w:style>
  <w:style w:type="paragraph" w:customStyle="1" w:styleId="Glossary0">
    <w:name w:val="Glossary"/>
    <w:basedOn w:val="Normal"/>
    <w:link w:val="GlossaryChar0"/>
    <w:qFormat/>
    <w:rsid w:val="005300B5"/>
    <w:rPr>
      <w:b/>
      <w:szCs w:val="22"/>
    </w:rPr>
  </w:style>
  <w:style w:type="character" w:customStyle="1" w:styleId="URLsChar">
    <w:name w:val="URLs Char"/>
    <w:link w:val="URLs"/>
    <w:semiHidden/>
    <w:rsid w:val="00B3232C"/>
    <w:rPr>
      <w:sz w:val="22"/>
      <w:szCs w:val="22"/>
      <w:u w:val="single"/>
      <w:lang w:eastAsia="en-US"/>
    </w:rPr>
  </w:style>
  <w:style w:type="character" w:customStyle="1" w:styleId="GlossaryChar0">
    <w:name w:val="Glossary Char"/>
    <w:link w:val="Glossary0"/>
    <w:rsid w:val="00B3232C"/>
    <w:rPr>
      <w:b/>
      <w:sz w:val="22"/>
      <w:szCs w:val="22"/>
      <w:lang w:eastAsia="en-US"/>
    </w:rPr>
  </w:style>
  <w:style w:type="paragraph" w:styleId="Bibliography">
    <w:name w:val="Bibliography"/>
    <w:basedOn w:val="Normal"/>
    <w:next w:val="Normal"/>
    <w:uiPriority w:val="37"/>
    <w:semiHidden/>
    <w:rsid w:val="005300B5"/>
  </w:style>
  <w:style w:type="character" w:customStyle="1" w:styleId="fm-vol-iss-date">
    <w:name w:val="fm-vol-iss-date"/>
    <w:rsid w:val="0020602D"/>
  </w:style>
  <w:style w:type="character" w:customStyle="1" w:styleId="HTMLPreformattedChar">
    <w:name w:val="HTML Preformatted Char"/>
    <w:link w:val="HTMLPreformatted"/>
    <w:uiPriority w:val="99"/>
    <w:rsid w:val="00424407"/>
    <w:rPr>
      <w:rFonts w:ascii="Courier New" w:hAnsi="Courier New" w:cs="Courier New"/>
      <w:lang w:val="en-US" w:eastAsia="en-US"/>
    </w:rPr>
  </w:style>
  <w:style w:type="character" w:customStyle="1" w:styleId="ext-reflink">
    <w:name w:val="ext-reflink"/>
    <w:rsid w:val="009D3817"/>
  </w:style>
  <w:style w:type="paragraph" w:styleId="TOCHeading">
    <w:name w:val="TOC Heading"/>
    <w:basedOn w:val="Heading1"/>
    <w:next w:val="Normal"/>
    <w:uiPriority w:val="39"/>
    <w:semiHidden/>
    <w:unhideWhenUsed/>
    <w:qFormat/>
    <w:rsid w:val="001E2A61"/>
    <w:pPr>
      <w:keepLines/>
      <w:spacing w:after="0" w:line="276" w:lineRule="auto"/>
      <w:jc w:val="left"/>
      <w:outlineLvl w:val="9"/>
    </w:pPr>
    <w:rPr>
      <w:rFonts w:ascii="Cambria" w:eastAsia="MS Gothic" w:hAnsi="Cambria" w:cs="Times New Roman"/>
      <w:bCs/>
      <w:color w:val="365F91"/>
      <w:spacing w:val="0"/>
      <w:kern w:val="0"/>
      <w:sz w:val="28"/>
      <w:szCs w:val="28"/>
      <w:lang w:val="en-US" w:eastAsia="ja-JP"/>
    </w:rPr>
  </w:style>
</w:styles>
</file>

<file path=word/webSettings.xml><?xml version="1.0" encoding="utf-8"?>
<w:webSettings xmlns:r="http://schemas.openxmlformats.org/officeDocument/2006/relationships" xmlns:w="http://schemas.openxmlformats.org/wordprocessingml/2006/main">
  <w:divs>
    <w:div w:id="42290171">
      <w:bodyDiv w:val="1"/>
      <w:marLeft w:val="0"/>
      <w:marRight w:val="0"/>
      <w:marTop w:val="0"/>
      <w:marBottom w:val="0"/>
      <w:divBdr>
        <w:top w:val="none" w:sz="0" w:space="0" w:color="auto"/>
        <w:left w:val="none" w:sz="0" w:space="0" w:color="auto"/>
        <w:bottom w:val="none" w:sz="0" w:space="0" w:color="auto"/>
        <w:right w:val="none" w:sz="0" w:space="0" w:color="auto"/>
      </w:divBdr>
    </w:div>
    <w:div w:id="57410444">
      <w:bodyDiv w:val="1"/>
      <w:marLeft w:val="0"/>
      <w:marRight w:val="0"/>
      <w:marTop w:val="0"/>
      <w:marBottom w:val="0"/>
      <w:divBdr>
        <w:top w:val="none" w:sz="0" w:space="0" w:color="auto"/>
        <w:left w:val="none" w:sz="0" w:space="0" w:color="auto"/>
        <w:bottom w:val="none" w:sz="0" w:space="0" w:color="auto"/>
        <w:right w:val="none" w:sz="0" w:space="0" w:color="auto"/>
      </w:divBdr>
      <w:divsChild>
        <w:div w:id="883493015">
          <w:marLeft w:val="0"/>
          <w:marRight w:val="0"/>
          <w:marTop w:val="0"/>
          <w:marBottom w:val="0"/>
          <w:divBdr>
            <w:top w:val="none" w:sz="0" w:space="0" w:color="auto"/>
            <w:left w:val="none" w:sz="0" w:space="0" w:color="auto"/>
            <w:bottom w:val="none" w:sz="0" w:space="0" w:color="auto"/>
            <w:right w:val="none" w:sz="0" w:space="0" w:color="auto"/>
          </w:divBdr>
        </w:div>
      </w:divsChild>
    </w:div>
    <w:div w:id="60298603">
      <w:bodyDiv w:val="1"/>
      <w:marLeft w:val="0"/>
      <w:marRight w:val="0"/>
      <w:marTop w:val="0"/>
      <w:marBottom w:val="0"/>
      <w:divBdr>
        <w:top w:val="none" w:sz="0" w:space="0" w:color="auto"/>
        <w:left w:val="none" w:sz="0" w:space="0" w:color="auto"/>
        <w:bottom w:val="none" w:sz="0" w:space="0" w:color="auto"/>
        <w:right w:val="none" w:sz="0" w:space="0" w:color="auto"/>
      </w:divBdr>
      <w:divsChild>
        <w:div w:id="69739556">
          <w:marLeft w:val="0"/>
          <w:marRight w:val="0"/>
          <w:marTop w:val="0"/>
          <w:marBottom w:val="0"/>
          <w:divBdr>
            <w:top w:val="none" w:sz="0" w:space="0" w:color="auto"/>
            <w:left w:val="none" w:sz="0" w:space="0" w:color="auto"/>
            <w:bottom w:val="none" w:sz="0" w:space="0" w:color="auto"/>
            <w:right w:val="none" w:sz="0" w:space="0" w:color="auto"/>
          </w:divBdr>
        </w:div>
      </w:divsChild>
    </w:div>
    <w:div w:id="111871236">
      <w:bodyDiv w:val="1"/>
      <w:marLeft w:val="0"/>
      <w:marRight w:val="0"/>
      <w:marTop w:val="0"/>
      <w:marBottom w:val="0"/>
      <w:divBdr>
        <w:top w:val="none" w:sz="0" w:space="0" w:color="auto"/>
        <w:left w:val="none" w:sz="0" w:space="0" w:color="auto"/>
        <w:bottom w:val="none" w:sz="0" w:space="0" w:color="auto"/>
        <w:right w:val="none" w:sz="0" w:space="0" w:color="auto"/>
      </w:divBdr>
    </w:div>
    <w:div w:id="116067810">
      <w:bodyDiv w:val="1"/>
      <w:marLeft w:val="0"/>
      <w:marRight w:val="0"/>
      <w:marTop w:val="0"/>
      <w:marBottom w:val="0"/>
      <w:divBdr>
        <w:top w:val="none" w:sz="0" w:space="0" w:color="auto"/>
        <w:left w:val="none" w:sz="0" w:space="0" w:color="auto"/>
        <w:bottom w:val="none" w:sz="0" w:space="0" w:color="auto"/>
        <w:right w:val="none" w:sz="0" w:space="0" w:color="auto"/>
      </w:divBdr>
    </w:div>
    <w:div w:id="195388882">
      <w:bodyDiv w:val="1"/>
      <w:marLeft w:val="0"/>
      <w:marRight w:val="0"/>
      <w:marTop w:val="0"/>
      <w:marBottom w:val="0"/>
      <w:divBdr>
        <w:top w:val="none" w:sz="0" w:space="0" w:color="auto"/>
        <w:left w:val="none" w:sz="0" w:space="0" w:color="auto"/>
        <w:bottom w:val="none" w:sz="0" w:space="0" w:color="auto"/>
        <w:right w:val="none" w:sz="0" w:space="0" w:color="auto"/>
      </w:divBdr>
    </w:div>
    <w:div w:id="523251199">
      <w:bodyDiv w:val="1"/>
      <w:marLeft w:val="0"/>
      <w:marRight w:val="0"/>
      <w:marTop w:val="0"/>
      <w:marBottom w:val="0"/>
      <w:divBdr>
        <w:top w:val="none" w:sz="0" w:space="0" w:color="auto"/>
        <w:left w:val="none" w:sz="0" w:space="0" w:color="auto"/>
        <w:bottom w:val="none" w:sz="0" w:space="0" w:color="auto"/>
        <w:right w:val="none" w:sz="0" w:space="0" w:color="auto"/>
      </w:divBdr>
    </w:div>
    <w:div w:id="582759662">
      <w:bodyDiv w:val="1"/>
      <w:marLeft w:val="0"/>
      <w:marRight w:val="0"/>
      <w:marTop w:val="0"/>
      <w:marBottom w:val="0"/>
      <w:divBdr>
        <w:top w:val="none" w:sz="0" w:space="0" w:color="auto"/>
        <w:left w:val="none" w:sz="0" w:space="0" w:color="auto"/>
        <w:bottom w:val="none" w:sz="0" w:space="0" w:color="auto"/>
        <w:right w:val="none" w:sz="0" w:space="0" w:color="auto"/>
      </w:divBdr>
    </w:div>
    <w:div w:id="591204684">
      <w:bodyDiv w:val="1"/>
      <w:marLeft w:val="0"/>
      <w:marRight w:val="0"/>
      <w:marTop w:val="0"/>
      <w:marBottom w:val="0"/>
      <w:divBdr>
        <w:top w:val="none" w:sz="0" w:space="0" w:color="auto"/>
        <w:left w:val="none" w:sz="0" w:space="0" w:color="auto"/>
        <w:bottom w:val="none" w:sz="0" w:space="0" w:color="auto"/>
        <w:right w:val="none" w:sz="0" w:space="0" w:color="auto"/>
      </w:divBdr>
    </w:div>
    <w:div w:id="633943812">
      <w:bodyDiv w:val="1"/>
      <w:marLeft w:val="0"/>
      <w:marRight w:val="0"/>
      <w:marTop w:val="0"/>
      <w:marBottom w:val="0"/>
      <w:divBdr>
        <w:top w:val="none" w:sz="0" w:space="0" w:color="auto"/>
        <w:left w:val="none" w:sz="0" w:space="0" w:color="auto"/>
        <w:bottom w:val="none" w:sz="0" w:space="0" w:color="auto"/>
        <w:right w:val="none" w:sz="0" w:space="0" w:color="auto"/>
      </w:divBdr>
    </w:div>
    <w:div w:id="690301257">
      <w:bodyDiv w:val="1"/>
      <w:marLeft w:val="0"/>
      <w:marRight w:val="0"/>
      <w:marTop w:val="0"/>
      <w:marBottom w:val="0"/>
      <w:divBdr>
        <w:top w:val="none" w:sz="0" w:space="0" w:color="auto"/>
        <w:left w:val="none" w:sz="0" w:space="0" w:color="auto"/>
        <w:bottom w:val="none" w:sz="0" w:space="0" w:color="auto"/>
        <w:right w:val="none" w:sz="0" w:space="0" w:color="auto"/>
      </w:divBdr>
    </w:div>
    <w:div w:id="719476636">
      <w:bodyDiv w:val="1"/>
      <w:marLeft w:val="0"/>
      <w:marRight w:val="0"/>
      <w:marTop w:val="0"/>
      <w:marBottom w:val="0"/>
      <w:divBdr>
        <w:top w:val="none" w:sz="0" w:space="0" w:color="auto"/>
        <w:left w:val="none" w:sz="0" w:space="0" w:color="auto"/>
        <w:bottom w:val="none" w:sz="0" w:space="0" w:color="auto"/>
        <w:right w:val="none" w:sz="0" w:space="0" w:color="auto"/>
      </w:divBdr>
    </w:div>
    <w:div w:id="1257984423">
      <w:bodyDiv w:val="1"/>
      <w:marLeft w:val="0"/>
      <w:marRight w:val="0"/>
      <w:marTop w:val="0"/>
      <w:marBottom w:val="0"/>
      <w:divBdr>
        <w:top w:val="none" w:sz="0" w:space="0" w:color="auto"/>
        <w:left w:val="none" w:sz="0" w:space="0" w:color="auto"/>
        <w:bottom w:val="none" w:sz="0" w:space="0" w:color="auto"/>
        <w:right w:val="none" w:sz="0" w:space="0" w:color="auto"/>
      </w:divBdr>
    </w:div>
    <w:div w:id="1348169076">
      <w:bodyDiv w:val="1"/>
      <w:marLeft w:val="0"/>
      <w:marRight w:val="0"/>
      <w:marTop w:val="0"/>
      <w:marBottom w:val="0"/>
      <w:divBdr>
        <w:top w:val="none" w:sz="0" w:space="0" w:color="auto"/>
        <w:left w:val="none" w:sz="0" w:space="0" w:color="auto"/>
        <w:bottom w:val="none" w:sz="0" w:space="0" w:color="auto"/>
        <w:right w:val="none" w:sz="0" w:space="0" w:color="auto"/>
      </w:divBdr>
    </w:div>
    <w:div w:id="1727755886">
      <w:bodyDiv w:val="1"/>
      <w:marLeft w:val="0"/>
      <w:marRight w:val="0"/>
      <w:marTop w:val="0"/>
      <w:marBottom w:val="0"/>
      <w:divBdr>
        <w:top w:val="none" w:sz="0" w:space="0" w:color="auto"/>
        <w:left w:val="none" w:sz="0" w:space="0" w:color="auto"/>
        <w:bottom w:val="none" w:sz="0" w:space="0" w:color="auto"/>
        <w:right w:val="none" w:sz="0" w:space="0" w:color="auto"/>
      </w:divBdr>
      <w:divsChild>
        <w:div w:id="77873075">
          <w:marLeft w:val="0"/>
          <w:marRight w:val="0"/>
          <w:marTop w:val="0"/>
          <w:marBottom w:val="0"/>
          <w:divBdr>
            <w:top w:val="none" w:sz="0" w:space="0" w:color="auto"/>
            <w:left w:val="none" w:sz="0" w:space="0" w:color="auto"/>
            <w:bottom w:val="none" w:sz="0" w:space="0" w:color="auto"/>
            <w:right w:val="none" w:sz="0" w:space="0" w:color="auto"/>
          </w:divBdr>
        </w:div>
        <w:div w:id="212428834">
          <w:marLeft w:val="0"/>
          <w:marRight w:val="0"/>
          <w:marTop w:val="0"/>
          <w:marBottom w:val="0"/>
          <w:divBdr>
            <w:top w:val="none" w:sz="0" w:space="0" w:color="auto"/>
            <w:left w:val="none" w:sz="0" w:space="0" w:color="auto"/>
            <w:bottom w:val="none" w:sz="0" w:space="0" w:color="auto"/>
            <w:right w:val="none" w:sz="0" w:space="0" w:color="auto"/>
          </w:divBdr>
        </w:div>
        <w:div w:id="304312295">
          <w:marLeft w:val="0"/>
          <w:marRight w:val="0"/>
          <w:marTop w:val="0"/>
          <w:marBottom w:val="0"/>
          <w:divBdr>
            <w:top w:val="none" w:sz="0" w:space="0" w:color="auto"/>
            <w:left w:val="none" w:sz="0" w:space="0" w:color="auto"/>
            <w:bottom w:val="none" w:sz="0" w:space="0" w:color="auto"/>
            <w:right w:val="none" w:sz="0" w:space="0" w:color="auto"/>
          </w:divBdr>
        </w:div>
        <w:div w:id="304437371">
          <w:marLeft w:val="0"/>
          <w:marRight w:val="0"/>
          <w:marTop w:val="0"/>
          <w:marBottom w:val="0"/>
          <w:divBdr>
            <w:top w:val="none" w:sz="0" w:space="0" w:color="auto"/>
            <w:left w:val="none" w:sz="0" w:space="0" w:color="auto"/>
            <w:bottom w:val="none" w:sz="0" w:space="0" w:color="auto"/>
            <w:right w:val="none" w:sz="0" w:space="0" w:color="auto"/>
          </w:divBdr>
        </w:div>
        <w:div w:id="368989131">
          <w:marLeft w:val="0"/>
          <w:marRight w:val="0"/>
          <w:marTop w:val="0"/>
          <w:marBottom w:val="0"/>
          <w:divBdr>
            <w:top w:val="none" w:sz="0" w:space="0" w:color="auto"/>
            <w:left w:val="none" w:sz="0" w:space="0" w:color="auto"/>
            <w:bottom w:val="none" w:sz="0" w:space="0" w:color="auto"/>
            <w:right w:val="none" w:sz="0" w:space="0" w:color="auto"/>
          </w:divBdr>
        </w:div>
        <w:div w:id="543099018">
          <w:marLeft w:val="0"/>
          <w:marRight w:val="0"/>
          <w:marTop w:val="0"/>
          <w:marBottom w:val="0"/>
          <w:divBdr>
            <w:top w:val="none" w:sz="0" w:space="0" w:color="auto"/>
            <w:left w:val="none" w:sz="0" w:space="0" w:color="auto"/>
            <w:bottom w:val="none" w:sz="0" w:space="0" w:color="auto"/>
            <w:right w:val="none" w:sz="0" w:space="0" w:color="auto"/>
          </w:divBdr>
        </w:div>
        <w:div w:id="560559769">
          <w:marLeft w:val="0"/>
          <w:marRight w:val="0"/>
          <w:marTop w:val="0"/>
          <w:marBottom w:val="0"/>
          <w:divBdr>
            <w:top w:val="none" w:sz="0" w:space="0" w:color="auto"/>
            <w:left w:val="none" w:sz="0" w:space="0" w:color="auto"/>
            <w:bottom w:val="none" w:sz="0" w:space="0" w:color="auto"/>
            <w:right w:val="none" w:sz="0" w:space="0" w:color="auto"/>
          </w:divBdr>
        </w:div>
        <w:div w:id="564874773">
          <w:marLeft w:val="0"/>
          <w:marRight w:val="0"/>
          <w:marTop w:val="0"/>
          <w:marBottom w:val="0"/>
          <w:divBdr>
            <w:top w:val="none" w:sz="0" w:space="0" w:color="auto"/>
            <w:left w:val="none" w:sz="0" w:space="0" w:color="auto"/>
            <w:bottom w:val="none" w:sz="0" w:space="0" w:color="auto"/>
            <w:right w:val="none" w:sz="0" w:space="0" w:color="auto"/>
          </w:divBdr>
        </w:div>
        <w:div w:id="646129544">
          <w:marLeft w:val="0"/>
          <w:marRight w:val="0"/>
          <w:marTop w:val="0"/>
          <w:marBottom w:val="0"/>
          <w:divBdr>
            <w:top w:val="none" w:sz="0" w:space="0" w:color="auto"/>
            <w:left w:val="none" w:sz="0" w:space="0" w:color="auto"/>
            <w:bottom w:val="none" w:sz="0" w:space="0" w:color="auto"/>
            <w:right w:val="none" w:sz="0" w:space="0" w:color="auto"/>
          </w:divBdr>
        </w:div>
        <w:div w:id="657852995">
          <w:marLeft w:val="0"/>
          <w:marRight w:val="0"/>
          <w:marTop w:val="0"/>
          <w:marBottom w:val="0"/>
          <w:divBdr>
            <w:top w:val="none" w:sz="0" w:space="0" w:color="auto"/>
            <w:left w:val="none" w:sz="0" w:space="0" w:color="auto"/>
            <w:bottom w:val="none" w:sz="0" w:space="0" w:color="auto"/>
            <w:right w:val="none" w:sz="0" w:space="0" w:color="auto"/>
          </w:divBdr>
        </w:div>
        <w:div w:id="947617728">
          <w:marLeft w:val="0"/>
          <w:marRight w:val="0"/>
          <w:marTop w:val="0"/>
          <w:marBottom w:val="0"/>
          <w:divBdr>
            <w:top w:val="none" w:sz="0" w:space="0" w:color="auto"/>
            <w:left w:val="none" w:sz="0" w:space="0" w:color="auto"/>
            <w:bottom w:val="none" w:sz="0" w:space="0" w:color="auto"/>
            <w:right w:val="none" w:sz="0" w:space="0" w:color="auto"/>
          </w:divBdr>
        </w:div>
        <w:div w:id="1022363549">
          <w:marLeft w:val="0"/>
          <w:marRight w:val="0"/>
          <w:marTop w:val="0"/>
          <w:marBottom w:val="0"/>
          <w:divBdr>
            <w:top w:val="none" w:sz="0" w:space="0" w:color="auto"/>
            <w:left w:val="none" w:sz="0" w:space="0" w:color="auto"/>
            <w:bottom w:val="none" w:sz="0" w:space="0" w:color="auto"/>
            <w:right w:val="none" w:sz="0" w:space="0" w:color="auto"/>
          </w:divBdr>
        </w:div>
        <w:div w:id="1087388384">
          <w:marLeft w:val="0"/>
          <w:marRight w:val="0"/>
          <w:marTop w:val="0"/>
          <w:marBottom w:val="0"/>
          <w:divBdr>
            <w:top w:val="none" w:sz="0" w:space="0" w:color="auto"/>
            <w:left w:val="none" w:sz="0" w:space="0" w:color="auto"/>
            <w:bottom w:val="none" w:sz="0" w:space="0" w:color="auto"/>
            <w:right w:val="none" w:sz="0" w:space="0" w:color="auto"/>
          </w:divBdr>
        </w:div>
        <w:div w:id="1177891344">
          <w:marLeft w:val="0"/>
          <w:marRight w:val="0"/>
          <w:marTop w:val="0"/>
          <w:marBottom w:val="0"/>
          <w:divBdr>
            <w:top w:val="none" w:sz="0" w:space="0" w:color="auto"/>
            <w:left w:val="none" w:sz="0" w:space="0" w:color="auto"/>
            <w:bottom w:val="none" w:sz="0" w:space="0" w:color="auto"/>
            <w:right w:val="none" w:sz="0" w:space="0" w:color="auto"/>
          </w:divBdr>
        </w:div>
        <w:div w:id="1244291079">
          <w:marLeft w:val="0"/>
          <w:marRight w:val="0"/>
          <w:marTop w:val="0"/>
          <w:marBottom w:val="0"/>
          <w:divBdr>
            <w:top w:val="none" w:sz="0" w:space="0" w:color="auto"/>
            <w:left w:val="none" w:sz="0" w:space="0" w:color="auto"/>
            <w:bottom w:val="none" w:sz="0" w:space="0" w:color="auto"/>
            <w:right w:val="none" w:sz="0" w:space="0" w:color="auto"/>
          </w:divBdr>
        </w:div>
      </w:divsChild>
    </w:div>
    <w:div w:id="1838308382">
      <w:bodyDiv w:val="1"/>
      <w:marLeft w:val="0"/>
      <w:marRight w:val="0"/>
      <w:marTop w:val="0"/>
      <w:marBottom w:val="0"/>
      <w:divBdr>
        <w:top w:val="none" w:sz="0" w:space="0" w:color="auto"/>
        <w:left w:val="none" w:sz="0" w:space="0" w:color="auto"/>
        <w:bottom w:val="none" w:sz="0" w:space="0" w:color="auto"/>
        <w:right w:val="none" w:sz="0" w:space="0" w:color="auto"/>
      </w:divBdr>
    </w:div>
    <w:div w:id="1854294000">
      <w:bodyDiv w:val="1"/>
      <w:marLeft w:val="0"/>
      <w:marRight w:val="0"/>
      <w:marTop w:val="0"/>
      <w:marBottom w:val="0"/>
      <w:divBdr>
        <w:top w:val="none" w:sz="0" w:space="0" w:color="auto"/>
        <w:left w:val="none" w:sz="0" w:space="0" w:color="auto"/>
        <w:bottom w:val="none" w:sz="0" w:space="0" w:color="auto"/>
        <w:right w:val="none" w:sz="0" w:space="0" w:color="auto"/>
      </w:divBdr>
    </w:div>
    <w:div w:id="1885866915">
      <w:bodyDiv w:val="1"/>
      <w:marLeft w:val="0"/>
      <w:marRight w:val="0"/>
      <w:marTop w:val="0"/>
      <w:marBottom w:val="0"/>
      <w:divBdr>
        <w:top w:val="none" w:sz="0" w:space="0" w:color="auto"/>
        <w:left w:val="none" w:sz="0" w:space="0" w:color="auto"/>
        <w:bottom w:val="none" w:sz="0" w:space="0" w:color="auto"/>
        <w:right w:val="none" w:sz="0" w:space="0" w:color="auto"/>
      </w:divBdr>
    </w:div>
    <w:div w:id="1888450184">
      <w:bodyDiv w:val="1"/>
      <w:marLeft w:val="0"/>
      <w:marRight w:val="0"/>
      <w:marTop w:val="0"/>
      <w:marBottom w:val="0"/>
      <w:divBdr>
        <w:top w:val="none" w:sz="0" w:space="0" w:color="auto"/>
        <w:left w:val="none" w:sz="0" w:space="0" w:color="auto"/>
        <w:bottom w:val="none" w:sz="0" w:space="0" w:color="auto"/>
        <w:right w:val="none" w:sz="0" w:space="0" w:color="auto"/>
      </w:divBdr>
    </w:div>
    <w:div w:id="1915116275">
      <w:bodyDiv w:val="1"/>
      <w:marLeft w:val="0"/>
      <w:marRight w:val="0"/>
      <w:marTop w:val="0"/>
      <w:marBottom w:val="0"/>
      <w:divBdr>
        <w:top w:val="none" w:sz="0" w:space="0" w:color="auto"/>
        <w:left w:val="none" w:sz="0" w:space="0" w:color="auto"/>
        <w:bottom w:val="none" w:sz="0" w:space="0" w:color="auto"/>
        <w:right w:val="none" w:sz="0" w:space="0" w:color="auto"/>
      </w:divBdr>
    </w:div>
    <w:div w:id="1976979905">
      <w:bodyDiv w:val="1"/>
      <w:marLeft w:val="0"/>
      <w:marRight w:val="0"/>
      <w:marTop w:val="0"/>
      <w:marBottom w:val="0"/>
      <w:divBdr>
        <w:top w:val="none" w:sz="0" w:space="0" w:color="auto"/>
        <w:left w:val="none" w:sz="0" w:space="0" w:color="auto"/>
        <w:bottom w:val="none" w:sz="0" w:space="0" w:color="auto"/>
        <w:right w:val="none" w:sz="0" w:space="0" w:color="auto"/>
      </w:divBdr>
    </w:div>
    <w:div w:id="1982922975">
      <w:bodyDiv w:val="1"/>
      <w:marLeft w:val="0"/>
      <w:marRight w:val="0"/>
      <w:marTop w:val="0"/>
      <w:marBottom w:val="0"/>
      <w:divBdr>
        <w:top w:val="none" w:sz="0" w:space="0" w:color="auto"/>
        <w:left w:val="none" w:sz="0" w:space="0" w:color="auto"/>
        <w:bottom w:val="none" w:sz="0" w:space="0" w:color="auto"/>
        <w:right w:val="none" w:sz="0" w:space="0" w:color="auto"/>
      </w:divBdr>
    </w:div>
    <w:div w:id="2010910205">
      <w:bodyDiv w:val="1"/>
      <w:marLeft w:val="0"/>
      <w:marRight w:val="0"/>
      <w:marTop w:val="0"/>
      <w:marBottom w:val="0"/>
      <w:divBdr>
        <w:top w:val="none" w:sz="0" w:space="0" w:color="auto"/>
        <w:left w:val="none" w:sz="0" w:space="0" w:color="auto"/>
        <w:bottom w:val="none" w:sz="0" w:space="0" w:color="auto"/>
        <w:right w:val="none" w:sz="0" w:space="0" w:color="auto"/>
      </w:divBdr>
      <w:divsChild>
        <w:div w:id="3826891">
          <w:marLeft w:val="0"/>
          <w:marRight w:val="0"/>
          <w:marTop w:val="0"/>
          <w:marBottom w:val="0"/>
          <w:divBdr>
            <w:top w:val="none" w:sz="0" w:space="0" w:color="auto"/>
            <w:left w:val="none" w:sz="0" w:space="0" w:color="auto"/>
            <w:bottom w:val="none" w:sz="0" w:space="0" w:color="auto"/>
            <w:right w:val="none" w:sz="0" w:space="0" w:color="auto"/>
          </w:divBdr>
        </w:div>
      </w:divsChild>
    </w:div>
    <w:div w:id="2034960600">
      <w:bodyDiv w:val="1"/>
      <w:marLeft w:val="0"/>
      <w:marRight w:val="0"/>
      <w:marTop w:val="0"/>
      <w:marBottom w:val="0"/>
      <w:divBdr>
        <w:top w:val="none" w:sz="0" w:space="0" w:color="auto"/>
        <w:left w:val="none" w:sz="0" w:space="0" w:color="auto"/>
        <w:bottom w:val="none" w:sz="0" w:space="0" w:color="auto"/>
        <w:right w:val="none" w:sz="0" w:space="0" w:color="auto"/>
      </w:divBdr>
      <w:divsChild>
        <w:div w:id="757673146">
          <w:marLeft w:val="0"/>
          <w:marRight w:val="0"/>
          <w:marTop w:val="0"/>
          <w:marBottom w:val="0"/>
          <w:divBdr>
            <w:top w:val="none" w:sz="0" w:space="0" w:color="auto"/>
            <w:left w:val="none" w:sz="0" w:space="0" w:color="auto"/>
            <w:bottom w:val="none" w:sz="0" w:space="0" w:color="auto"/>
            <w:right w:val="none" w:sz="0" w:space="0" w:color="auto"/>
          </w:divBdr>
        </w:div>
      </w:divsChild>
    </w:div>
    <w:div w:id="208182593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amigo.geneontology.org" TargetMode="External"/><Relationship Id="rId18" Type="http://schemas.openxmlformats.org/officeDocument/2006/relationships/image" Target="media/image7.jpeg"/><Relationship Id="rId26" Type="http://schemas.openxmlformats.org/officeDocument/2006/relationships/hyperlink" Target="http://www.geneontology.org/GO.evidence.shtml"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www.geneontology.org/GO.slims.shtml" TargetMode="External"/><Relationship Id="rId42" Type="http://schemas.openxmlformats.org/officeDocument/2006/relationships/hyperlink" Target="http://www.geneontology.org/GO.immunology.casestudy.shtml" TargetMode="External"/><Relationship Id="rId47" Type="http://schemas.openxmlformats.org/officeDocument/2006/relationships/hyperlink" Target="ftp://ftp.ebi.ac.uk/pub/contrib/goa/Tutorial_Data/Dec_2010" TargetMode="External"/><Relationship Id="rId50" Type="http://schemas.openxmlformats.org/officeDocument/2006/relationships/hyperlink" Target="http://www.geneontology.org/GO.evidence.shtml" TargetMode="External"/><Relationship Id="rId55" Type="http://schemas.openxmlformats.org/officeDocument/2006/relationships/hyperlink" Target="http://www.ebi.ac.uk/GOA/" TargetMode="External"/><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ebi.ac.uk/Quick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eontology.org/GO.ontology-ext.relations.shtml" TargetMode="External"/><Relationship Id="rId24" Type="http://schemas.openxmlformats.org/officeDocument/2006/relationships/hyperlink" Target="http://www.geneontology.org/GO.annotation.shtml" TargetMode="External"/><Relationship Id="rId32" Type="http://schemas.openxmlformats.org/officeDocument/2006/relationships/image" Target="media/image15.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hyperlink" Target="http://www.geneontology.org/GO.tools.html" TargetMode="External"/><Relationship Id="rId53" Type="http://schemas.openxmlformats.org/officeDocument/2006/relationships/hyperlink" Target="http://www.ebi.ac.uk/ontology-lookup/" TargetMode="External"/><Relationship Id="rId58" Type="http://schemas.openxmlformats.org/officeDocument/2006/relationships/hyperlink" Target="http://sourceforge.net/tracker/?group_id=36855&amp;atid=440764" TargetMode="External"/><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geneontology.org/GO.evidence.shtml" TargetMode="External"/><Relationship Id="rId28" Type="http://schemas.openxmlformats.org/officeDocument/2006/relationships/hyperlink" Target="http://www.ebi.ac.uk/QuickGO" TargetMode="External"/><Relationship Id="rId36" Type="http://schemas.openxmlformats.org/officeDocument/2006/relationships/image" Target="media/image16.jpeg"/><Relationship Id="rId49" Type="http://schemas.openxmlformats.org/officeDocument/2006/relationships/image" Target="media/image22.png"/><Relationship Id="rId57" Type="http://schemas.openxmlformats.org/officeDocument/2006/relationships/hyperlink" Target="http://www.uniprot.org/" TargetMode="External"/><Relationship Id="rId61" Type="http://schemas.openxmlformats.org/officeDocument/2006/relationships/hyperlink" Target="http://www.ebi.ac.uk/GOA/contactus.html" TargetMode="External"/><Relationship Id="rId10" Type="http://schemas.openxmlformats.org/officeDocument/2006/relationships/hyperlink" Target="http://www.geneontology.org/" TargetMode="External"/><Relationship Id="rId19" Type="http://schemas.openxmlformats.org/officeDocument/2006/relationships/image" Target="media/image8.jpeg"/><Relationship Id="rId31" Type="http://schemas.openxmlformats.org/officeDocument/2006/relationships/image" Target="media/image14.png"/><Relationship Id="rId44" Type="http://schemas.openxmlformats.org/officeDocument/2006/relationships/hyperlink" Target="http://biit.cs.ut.ee/gprofiler/" TargetMode="External"/><Relationship Id="rId52" Type="http://schemas.openxmlformats.org/officeDocument/2006/relationships/hyperlink" Target="http://amigo.geneontology.org/cgi-bin/amigo/go.cgi" TargetMode="External"/><Relationship Id="rId60" Type="http://schemas.openxmlformats.org/officeDocument/2006/relationships/hyperlink" Target="mailto:goa@ebi.ac.uk"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ebi.ac.uk/QuickGO" TargetMode="External"/><Relationship Id="rId22" Type="http://schemas.openxmlformats.org/officeDocument/2006/relationships/image" Target="media/image11.png"/><Relationship Id="rId27" Type="http://schemas.openxmlformats.org/officeDocument/2006/relationships/hyperlink" Target="http://www.ebi.ac.uk/QuickGO" TargetMode="External"/><Relationship Id="rId30" Type="http://schemas.openxmlformats.org/officeDocument/2006/relationships/image" Target="media/image13.jpeg"/><Relationship Id="rId35" Type="http://schemas.openxmlformats.org/officeDocument/2006/relationships/hyperlink" Target="http://www.ebi.ac.uk/QuickGO" TargetMode="External"/><Relationship Id="rId43" Type="http://schemas.openxmlformats.org/officeDocument/2006/relationships/hyperlink" Target="http://www.geneontology.org/GO.tools.html" TargetMode="External"/><Relationship Id="rId48" Type="http://schemas.openxmlformats.org/officeDocument/2006/relationships/hyperlink" Target="http://biit.cs.ut.ee/gprofiler/" TargetMode="External"/><Relationship Id="rId56" Type="http://schemas.openxmlformats.org/officeDocument/2006/relationships/hyperlink" Target="http://www.geneontology.org/" TargetMode="External"/><Relationship Id="rId64" Type="http://schemas.openxmlformats.org/officeDocument/2006/relationships/footer" Target="footer1.xml"/><Relationship Id="rId69" Type="http://schemas.microsoft.com/office/2007/relationships/stylesWithEffects" Target="stylesWithEffects.xml"/><Relationship Id="rId8" Type="http://schemas.openxmlformats.org/officeDocument/2006/relationships/image" Target="media/image2.png"/><Relationship Id="rId51" Type="http://schemas.openxmlformats.org/officeDocument/2006/relationships/hyperlink" Target="http://www.geneontology.org/GO.format.annotation.shtml" TargetMode="External"/><Relationship Id="rId3" Type="http://schemas.openxmlformats.org/officeDocument/2006/relationships/styles" Target="styles.xml"/><Relationship Id="rId12" Type="http://schemas.openxmlformats.org/officeDocument/2006/relationships/hyperlink" Target="http://www.ebi.ac.uk/QuickGO"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ftp://ftp.ebi.ac.uk/pub/contrib/goa/Tutorial_Data/Dec_2010" TargetMode="External"/><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mailto:gohelp@genome.stanford.edu"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ftp://ftp.ebi.ac.uk/pub/contrib/goa/Tutorial_Data/Dec_2010" TargetMode="External"/><Relationship Id="rId54" Type="http://schemas.openxmlformats.org/officeDocument/2006/relationships/hyperlink" Target="https://sourceforge.net/project/showfiles.php?group_id=36855&amp;package_id=192411" TargetMode="External"/><Relationship Id="rId6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huntley\LOCALS~1\Temp\Tutorial%20Guidelines%20for%20Trainers%20-%20Template%20to%20ed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Ray</b:Tag>
    <b:SourceType>JournalArticle</b:SourceType>
    <b:Guid>{5E4D291B-32EF-4E35-B299-1E4F21906FD9}</b:Guid>
    <b:Author>
      <b:Author>
        <b:NameList>
          <b:Person>
            <b:Last>Rayner</b:Last>
            <b:First>TF</b:First>
          </b:Person>
          <b:Person>
            <b:Last>Rocca-Serra</b:Last>
            <b:First>P</b:First>
          </b:Person>
          <b:Person>
            <b:Last>Spellman</b:Last>
            <b:First>PT</b:First>
          </b:Person>
          <b:Person>
            <b:Last>Causton</b:Last>
            <b:First>HC</b:First>
          </b:Person>
          <b:Person>
            <b:Last>Fame</b:Last>
            <b:First>A</b:First>
          </b:Person>
          <b:Person>
            <b:Last>Holloway</b:Last>
            <b:First>E</b:First>
          </b:Person>
          <b:Person>
            <b:Last>Irizarry</b:Last>
            <b:First>RA</b:First>
          </b:Person>
          <b:Person>
            <b:Last>Liu</b:Last>
            <b:First>J</b:First>
          </b:Person>
          <b:Person>
            <b:Last>Maier</b:Last>
            <b:First>DS</b:First>
          </b:Person>
          <b:Person>
            <b:Last>Miller</b:Last>
            <b:First>M</b:First>
          </b:Person>
          <b:Person>
            <b:Last>al.</b:Last>
            <b:First>et.</b:First>
          </b:Person>
        </b:NameList>
      </b:Author>
    </b:Author>
    <b:Title>A simple spreadsheet-based MIAME supportive format for microarray data MAGE-TAB</b:Title>
    <b:JournalName>BMC Bioinformatics</b:JournalName>
    <b:Year>2006</b:Year>
    <b:Pages>489</b:Pages>
    <b:Volume>7</b:Volume>
    <b:RefOrder>1</b:RefOrder>
  </b:Source>
</b:Sources>
</file>

<file path=customXml/itemProps1.xml><?xml version="1.0" encoding="utf-8"?>
<ds:datastoreItem xmlns:ds="http://schemas.openxmlformats.org/officeDocument/2006/customXml" ds:itemID="{8D4407BF-0524-47EB-9BC9-F448F19C7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Tutorial Guidelines for Trainers - Template to edit.dotx</Template>
  <TotalTime>2</TotalTime>
  <Pages>30</Pages>
  <Words>5407</Words>
  <Characters>31063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Heading 1 (Getting started with XXX)</vt:lpstr>
    </vt:vector>
  </TitlesOfParts>
  <Company>EMBL-EBI</Company>
  <LinksUpToDate>false</LinksUpToDate>
  <CharactersWithSpaces>36398</CharactersWithSpaces>
  <SharedDoc>false</SharedDoc>
  <HLinks>
    <vt:vector size="330" baseType="variant">
      <vt:variant>
        <vt:i4>7274594</vt:i4>
      </vt:variant>
      <vt:variant>
        <vt:i4>180</vt:i4>
      </vt:variant>
      <vt:variant>
        <vt:i4>0</vt:i4>
      </vt:variant>
      <vt:variant>
        <vt:i4>5</vt:i4>
      </vt:variant>
      <vt:variant>
        <vt:lpwstr>http://www.ebi.ac.uk/GOA/kidney</vt:lpwstr>
      </vt:variant>
      <vt:variant>
        <vt:lpwstr/>
      </vt:variant>
      <vt:variant>
        <vt:i4>1703941</vt:i4>
      </vt:variant>
      <vt:variant>
        <vt:i4>177</vt:i4>
      </vt:variant>
      <vt:variant>
        <vt:i4>0</vt:i4>
      </vt:variant>
      <vt:variant>
        <vt:i4>5</vt:i4>
      </vt:variant>
      <vt:variant>
        <vt:lpwstr>http://wiki.geneontology.org/index.php/Cardiovascular</vt:lpwstr>
      </vt:variant>
      <vt:variant>
        <vt:lpwstr/>
      </vt:variant>
      <vt:variant>
        <vt:i4>7012402</vt:i4>
      </vt:variant>
      <vt:variant>
        <vt:i4>174</vt:i4>
      </vt:variant>
      <vt:variant>
        <vt:i4>0</vt:i4>
      </vt:variant>
      <vt:variant>
        <vt:i4>5</vt:i4>
      </vt:variant>
      <vt:variant>
        <vt:lpwstr>http://www.ebi.ac.uk/GOA/contactus.html</vt:lpwstr>
      </vt:variant>
      <vt:variant>
        <vt:lpwstr/>
      </vt:variant>
      <vt:variant>
        <vt:i4>4980799</vt:i4>
      </vt:variant>
      <vt:variant>
        <vt:i4>171</vt:i4>
      </vt:variant>
      <vt:variant>
        <vt:i4>0</vt:i4>
      </vt:variant>
      <vt:variant>
        <vt:i4>5</vt:i4>
      </vt:variant>
      <vt:variant>
        <vt:lpwstr>mailto:goa@ebi.ac.uk</vt:lpwstr>
      </vt:variant>
      <vt:variant>
        <vt:lpwstr/>
      </vt:variant>
      <vt:variant>
        <vt:i4>6422542</vt:i4>
      </vt:variant>
      <vt:variant>
        <vt:i4>168</vt:i4>
      </vt:variant>
      <vt:variant>
        <vt:i4>0</vt:i4>
      </vt:variant>
      <vt:variant>
        <vt:i4>5</vt:i4>
      </vt:variant>
      <vt:variant>
        <vt:lpwstr>mailto:gohelp@genome.stanford.edu</vt:lpwstr>
      </vt:variant>
      <vt:variant>
        <vt:lpwstr/>
      </vt:variant>
      <vt:variant>
        <vt:i4>1441901</vt:i4>
      </vt:variant>
      <vt:variant>
        <vt:i4>165</vt:i4>
      </vt:variant>
      <vt:variant>
        <vt:i4>0</vt:i4>
      </vt:variant>
      <vt:variant>
        <vt:i4>5</vt:i4>
      </vt:variant>
      <vt:variant>
        <vt:lpwstr>http://sourceforge.net/tracker/?group_id=36855&amp;atid=440764</vt:lpwstr>
      </vt:variant>
      <vt:variant>
        <vt:lpwstr/>
      </vt:variant>
      <vt:variant>
        <vt:i4>3211313</vt:i4>
      </vt:variant>
      <vt:variant>
        <vt:i4>162</vt:i4>
      </vt:variant>
      <vt:variant>
        <vt:i4>0</vt:i4>
      </vt:variant>
      <vt:variant>
        <vt:i4>5</vt:i4>
      </vt:variant>
      <vt:variant>
        <vt:lpwstr>http://www.ebi.ac.uk/interpro/</vt:lpwstr>
      </vt:variant>
      <vt:variant>
        <vt:lpwstr/>
      </vt:variant>
      <vt:variant>
        <vt:i4>3735677</vt:i4>
      </vt:variant>
      <vt:variant>
        <vt:i4>159</vt:i4>
      </vt:variant>
      <vt:variant>
        <vt:i4>0</vt:i4>
      </vt:variant>
      <vt:variant>
        <vt:i4>5</vt:i4>
      </vt:variant>
      <vt:variant>
        <vt:lpwstr>http://www.uniprot.org/</vt:lpwstr>
      </vt:variant>
      <vt:variant>
        <vt:lpwstr/>
      </vt:variant>
      <vt:variant>
        <vt:i4>4259919</vt:i4>
      </vt:variant>
      <vt:variant>
        <vt:i4>156</vt:i4>
      </vt:variant>
      <vt:variant>
        <vt:i4>0</vt:i4>
      </vt:variant>
      <vt:variant>
        <vt:i4>5</vt:i4>
      </vt:variant>
      <vt:variant>
        <vt:lpwstr>http://www.geneontology.org/</vt:lpwstr>
      </vt:variant>
      <vt:variant>
        <vt:lpwstr/>
      </vt:variant>
      <vt:variant>
        <vt:i4>327754</vt:i4>
      </vt:variant>
      <vt:variant>
        <vt:i4>153</vt:i4>
      </vt:variant>
      <vt:variant>
        <vt:i4>0</vt:i4>
      </vt:variant>
      <vt:variant>
        <vt:i4>5</vt:i4>
      </vt:variant>
      <vt:variant>
        <vt:lpwstr>http://www.ebi.ac.uk/GOA/</vt:lpwstr>
      </vt:variant>
      <vt:variant>
        <vt:lpwstr/>
      </vt:variant>
      <vt:variant>
        <vt:i4>4587592</vt:i4>
      </vt:variant>
      <vt:variant>
        <vt:i4>150</vt:i4>
      </vt:variant>
      <vt:variant>
        <vt:i4>0</vt:i4>
      </vt:variant>
      <vt:variant>
        <vt:i4>5</vt:i4>
      </vt:variant>
      <vt:variant>
        <vt:lpwstr>https://sourceforge.net/project/showfiles.php?group_id=36855&amp;package_id=192411</vt:lpwstr>
      </vt:variant>
      <vt:variant>
        <vt:lpwstr/>
      </vt:variant>
      <vt:variant>
        <vt:i4>4849732</vt:i4>
      </vt:variant>
      <vt:variant>
        <vt:i4>147</vt:i4>
      </vt:variant>
      <vt:variant>
        <vt:i4>0</vt:i4>
      </vt:variant>
      <vt:variant>
        <vt:i4>5</vt:i4>
      </vt:variant>
      <vt:variant>
        <vt:lpwstr>http://www.ebi.ac.uk/ontology-lookup/</vt:lpwstr>
      </vt:variant>
      <vt:variant>
        <vt:lpwstr/>
      </vt:variant>
      <vt:variant>
        <vt:i4>6946941</vt:i4>
      </vt:variant>
      <vt:variant>
        <vt:i4>144</vt:i4>
      </vt:variant>
      <vt:variant>
        <vt:i4>0</vt:i4>
      </vt:variant>
      <vt:variant>
        <vt:i4>5</vt:i4>
      </vt:variant>
      <vt:variant>
        <vt:lpwstr>http://amigo.geneontology.org/cgi-bin/amigo/go.cgi</vt:lpwstr>
      </vt:variant>
      <vt:variant>
        <vt:lpwstr/>
      </vt:variant>
      <vt:variant>
        <vt:i4>7929915</vt:i4>
      </vt:variant>
      <vt:variant>
        <vt:i4>141</vt:i4>
      </vt:variant>
      <vt:variant>
        <vt:i4>0</vt:i4>
      </vt:variant>
      <vt:variant>
        <vt:i4>5</vt:i4>
      </vt:variant>
      <vt:variant>
        <vt:lpwstr>http://www.geneontology.org/GO.format.annotation.shtml</vt:lpwstr>
      </vt:variant>
      <vt:variant>
        <vt:lpwstr/>
      </vt:variant>
      <vt:variant>
        <vt:i4>983064</vt:i4>
      </vt:variant>
      <vt:variant>
        <vt:i4>138</vt:i4>
      </vt:variant>
      <vt:variant>
        <vt:i4>0</vt:i4>
      </vt:variant>
      <vt:variant>
        <vt:i4>5</vt:i4>
      </vt:variant>
      <vt:variant>
        <vt:lpwstr>http://www.geneontology.org/GO.evidence.shtml</vt:lpwstr>
      </vt:variant>
      <vt:variant>
        <vt:lpwstr/>
      </vt:variant>
      <vt:variant>
        <vt:i4>2031643</vt:i4>
      </vt:variant>
      <vt:variant>
        <vt:i4>135</vt:i4>
      </vt:variant>
      <vt:variant>
        <vt:i4>0</vt:i4>
      </vt:variant>
      <vt:variant>
        <vt:i4>5</vt:i4>
      </vt:variant>
      <vt:variant>
        <vt:lpwstr>http://www.ebi.ac.uk/QuickGO/GAnnotation</vt:lpwstr>
      </vt:variant>
      <vt:variant>
        <vt:lpwstr/>
      </vt:variant>
      <vt:variant>
        <vt:i4>4391007</vt:i4>
      </vt:variant>
      <vt:variant>
        <vt:i4>132</vt:i4>
      </vt:variant>
      <vt:variant>
        <vt:i4>0</vt:i4>
      </vt:variant>
      <vt:variant>
        <vt:i4>5</vt:i4>
      </vt:variant>
      <vt:variant>
        <vt:lpwstr>http://www.geneontology.org/GO.tools.html</vt:lpwstr>
      </vt:variant>
      <vt:variant>
        <vt:lpwstr/>
      </vt:variant>
      <vt:variant>
        <vt:i4>3014772</vt:i4>
      </vt:variant>
      <vt:variant>
        <vt:i4>129</vt:i4>
      </vt:variant>
      <vt:variant>
        <vt:i4>0</vt:i4>
      </vt:variant>
      <vt:variant>
        <vt:i4>5</vt:i4>
      </vt:variant>
      <vt:variant>
        <vt:lpwstr>http://biit.cs.ut.ee/gprofiler/</vt:lpwstr>
      </vt:variant>
      <vt:variant>
        <vt:lpwstr/>
      </vt:variant>
      <vt:variant>
        <vt:i4>4391007</vt:i4>
      </vt:variant>
      <vt:variant>
        <vt:i4>126</vt:i4>
      </vt:variant>
      <vt:variant>
        <vt:i4>0</vt:i4>
      </vt:variant>
      <vt:variant>
        <vt:i4>5</vt:i4>
      </vt:variant>
      <vt:variant>
        <vt:lpwstr>http://www.geneontology.org/GO.tools.html</vt:lpwstr>
      </vt:variant>
      <vt:variant>
        <vt:lpwstr/>
      </vt:variant>
      <vt:variant>
        <vt:i4>6160399</vt:i4>
      </vt:variant>
      <vt:variant>
        <vt:i4>123</vt:i4>
      </vt:variant>
      <vt:variant>
        <vt:i4>0</vt:i4>
      </vt:variant>
      <vt:variant>
        <vt:i4>5</vt:i4>
      </vt:variant>
      <vt:variant>
        <vt:lpwstr>http://www.geneontology.org/GO.immunology.casestudy.shtml</vt:lpwstr>
      </vt:variant>
      <vt:variant>
        <vt:lpwstr/>
      </vt:variant>
      <vt:variant>
        <vt:i4>2359408</vt:i4>
      </vt:variant>
      <vt:variant>
        <vt:i4>120</vt:i4>
      </vt:variant>
      <vt:variant>
        <vt:i4>0</vt:i4>
      </vt:variant>
      <vt:variant>
        <vt:i4>5</vt:i4>
      </vt:variant>
      <vt:variant>
        <vt:lpwstr>http://www.uniprot.org/uniprot/B2JN45.fasta</vt:lpwstr>
      </vt:variant>
      <vt:variant>
        <vt:lpwstr/>
      </vt:variant>
      <vt:variant>
        <vt:i4>2293820</vt:i4>
      </vt:variant>
      <vt:variant>
        <vt:i4>117</vt:i4>
      </vt:variant>
      <vt:variant>
        <vt:i4>0</vt:i4>
      </vt:variant>
      <vt:variant>
        <vt:i4>5</vt:i4>
      </vt:variant>
      <vt:variant>
        <vt:lpwstr>http://www.ebi.ac.uk/InterProScan/</vt:lpwstr>
      </vt:variant>
      <vt:variant>
        <vt:lpwstr/>
      </vt:variant>
      <vt:variant>
        <vt:i4>6619199</vt:i4>
      </vt:variant>
      <vt:variant>
        <vt:i4>114</vt:i4>
      </vt:variant>
      <vt:variant>
        <vt:i4>0</vt:i4>
      </vt:variant>
      <vt:variant>
        <vt:i4>5</vt:i4>
      </vt:variant>
      <vt:variant>
        <vt:lpwstr>http://www.geneontology.org/external2go/interpro2go</vt:lpwstr>
      </vt:variant>
      <vt:variant>
        <vt:lpwstr/>
      </vt:variant>
      <vt:variant>
        <vt:i4>2293820</vt:i4>
      </vt:variant>
      <vt:variant>
        <vt:i4>111</vt:i4>
      </vt:variant>
      <vt:variant>
        <vt:i4>0</vt:i4>
      </vt:variant>
      <vt:variant>
        <vt:i4>5</vt:i4>
      </vt:variant>
      <vt:variant>
        <vt:lpwstr>http://www.ebi.ac.uk/InterProScan/</vt:lpwstr>
      </vt:variant>
      <vt:variant>
        <vt:lpwstr/>
      </vt:variant>
      <vt:variant>
        <vt:i4>262147</vt:i4>
      </vt:variant>
      <vt:variant>
        <vt:i4>108</vt:i4>
      </vt:variant>
      <vt:variant>
        <vt:i4>0</vt:i4>
      </vt:variant>
      <vt:variant>
        <vt:i4>5</vt:i4>
      </vt:variant>
      <vt:variant>
        <vt:lpwstr>http://www.geneontology.org/doc/GO.terms_and_ids</vt:lpwstr>
      </vt:variant>
      <vt:variant>
        <vt:lpwstr/>
      </vt:variant>
      <vt:variant>
        <vt:i4>3276909</vt:i4>
      </vt:variant>
      <vt:variant>
        <vt:i4>105</vt:i4>
      </vt:variant>
      <vt:variant>
        <vt:i4>0</vt:i4>
      </vt:variant>
      <vt:variant>
        <vt:i4>5</vt:i4>
      </vt:variant>
      <vt:variant>
        <vt:lpwstr>http://www.geneontology.org/cgi-bin/references.cgi</vt:lpwstr>
      </vt:variant>
      <vt:variant>
        <vt:lpwstr/>
      </vt:variant>
      <vt:variant>
        <vt:i4>1245268</vt:i4>
      </vt:variant>
      <vt:variant>
        <vt:i4>102</vt:i4>
      </vt:variant>
      <vt:variant>
        <vt:i4>0</vt:i4>
      </vt:variant>
      <vt:variant>
        <vt:i4>5</vt:i4>
      </vt:variant>
      <vt:variant>
        <vt:lpwstr>http://www.ebi.ac.uk/GOA/goaHelp.html</vt:lpwstr>
      </vt:variant>
      <vt:variant>
        <vt:lpwstr/>
      </vt:variant>
      <vt:variant>
        <vt:i4>6226004</vt:i4>
      </vt:variant>
      <vt:variant>
        <vt:i4>99</vt:i4>
      </vt:variant>
      <vt:variant>
        <vt:i4>0</vt:i4>
      </vt:variant>
      <vt:variant>
        <vt:i4>5</vt:i4>
      </vt:variant>
      <vt:variant>
        <vt:lpwstr>ftp://ftp.ebi.ac.uk/pub/databases/GO/goa/COW/cow.xrefs.gz</vt:lpwstr>
      </vt:variant>
      <vt:variant>
        <vt:lpwstr/>
      </vt:variant>
      <vt:variant>
        <vt:i4>6226004</vt:i4>
      </vt:variant>
      <vt:variant>
        <vt:i4>96</vt:i4>
      </vt:variant>
      <vt:variant>
        <vt:i4>0</vt:i4>
      </vt:variant>
      <vt:variant>
        <vt:i4>5</vt:i4>
      </vt:variant>
      <vt:variant>
        <vt:lpwstr>ftp://ftp.ebi.ac.uk/pub/databases/GO/goa/CHICKEN/chicken.xrefs.gz</vt:lpwstr>
      </vt:variant>
      <vt:variant>
        <vt:lpwstr/>
      </vt:variant>
      <vt:variant>
        <vt:i4>6226004</vt:i4>
      </vt:variant>
      <vt:variant>
        <vt:i4>93</vt:i4>
      </vt:variant>
      <vt:variant>
        <vt:i4>0</vt:i4>
      </vt:variant>
      <vt:variant>
        <vt:i4>5</vt:i4>
      </vt:variant>
      <vt:variant>
        <vt:lpwstr>ftp://ftp.ebi.ac.uk/pub/databases/GO/goa/ARABIDOPSIS/arabidopsis.xrefs.gz</vt:lpwstr>
      </vt:variant>
      <vt:variant>
        <vt:lpwstr/>
      </vt:variant>
      <vt:variant>
        <vt:i4>6226004</vt:i4>
      </vt:variant>
      <vt:variant>
        <vt:i4>90</vt:i4>
      </vt:variant>
      <vt:variant>
        <vt:i4>0</vt:i4>
      </vt:variant>
      <vt:variant>
        <vt:i4>5</vt:i4>
      </vt:variant>
      <vt:variant>
        <vt:lpwstr>ftp://ftp.ebi.ac.uk/pub/databases/GO/goa/ZEBRAFISH/zebrafish.xrefs.gz</vt:lpwstr>
      </vt:variant>
      <vt:variant>
        <vt:lpwstr/>
      </vt:variant>
      <vt:variant>
        <vt:i4>6226004</vt:i4>
      </vt:variant>
      <vt:variant>
        <vt:i4>87</vt:i4>
      </vt:variant>
      <vt:variant>
        <vt:i4>0</vt:i4>
      </vt:variant>
      <vt:variant>
        <vt:i4>5</vt:i4>
      </vt:variant>
      <vt:variant>
        <vt:lpwstr>ftp://ftp.ebi.ac.uk/pub/databases/GO/goa/RAT/rat.xrefs.gz</vt:lpwstr>
      </vt:variant>
      <vt:variant>
        <vt:lpwstr/>
      </vt:variant>
      <vt:variant>
        <vt:i4>6226004</vt:i4>
      </vt:variant>
      <vt:variant>
        <vt:i4>84</vt:i4>
      </vt:variant>
      <vt:variant>
        <vt:i4>0</vt:i4>
      </vt:variant>
      <vt:variant>
        <vt:i4>5</vt:i4>
      </vt:variant>
      <vt:variant>
        <vt:lpwstr>ftp://ftp.ebi.ac.uk/pub/databases/GO/goa/MOUSE/mouse.xrefs.gz</vt:lpwstr>
      </vt:variant>
      <vt:variant>
        <vt:lpwstr/>
      </vt:variant>
      <vt:variant>
        <vt:i4>131103</vt:i4>
      </vt:variant>
      <vt:variant>
        <vt:i4>81</vt:i4>
      </vt:variant>
      <vt:variant>
        <vt:i4>0</vt:i4>
      </vt:variant>
      <vt:variant>
        <vt:i4>5</vt:i4>
      </vt:variant>
      <vt:variant>
        <vt:lpwstr>ftp://ftp.ebi.ac.uk/pub/databases/GO/goa/gp2protein/gp2protein.refseq.gz</vt:lpwstr>
      </vt:variant>
      <vt:variant>
        <vt:lpwstr/>
      </vt:variant>
      <vt:variant>
        <vt:i4>1245212</vt:i4>
      </vt:variant>
      <vt:variant>
        <vt:i4>78</vt:i4>
      </vt:variant>
      <vt:variant>
        <vt:i4>0</vt:i4>
      </vt:variant>
      <vt:variant>
        <vt:i4>5</vt:i4>
      </vt:variant>
      <vt:variant>
        <vt:lpwstr>ftp://ftp.ebi.ac.uk/pub/databases/GO/goa/gp2protein/gp2protein.geneid.gz</vt:lpwstr>
      </vt:variant>
      <vt:variant>
        <vt:lpwstr/>
      </vt:variant>
      <vt:variant>
        <vt:i4>3735588</vt:i4>
      </vt:variant>
      <vt:variant>
        <vt:i4>75</vt:i4>
      </vt:variant>
      <vt:variant>
        <vt:i4>0</vt:i4>
      </vt:variant>
      <vt:variant>
        <vt:i4>5</vt:i4>
      </vt:variant>
      <vt:variant>
        <vt:lpwstr>http://uniprot.org/</vt:lpwstr>
      </vt:variant>
      <vt:variant>
        <vt:lpwstr/>
      </vt:variant>
      <vt:variant>
        <vt:i4>5701650</vt:i4>
      </vt:variant>
      <vt:variant>
        <vt:i4>72</vt:i4>
      </vt:variant>
      <vt:variant>
        <vt:i4>0</vt:i4>
      </vt:variant>
      <vt:variant>
        <vt:i4>5</vt:i4>
      </vt:variant>
      <vt:variant>
        <vt:lpwstr>http://www.ebi.ac.uk/Tools/picr/</vt:lpwstr>
      </vt:variant>
      <vt:variant>
        <vt:lpwstr/>
      </vt:variant>
      <vt:variant>
        <vt:i4>7077957</vt:i4>
      </vt:variant>
      <vt:variant>
        <vt:i4>69</vt:i4>
      </vt:variant>
      <vt:variant>
        <vt:i4>0</vt:i4>
      </vt:variant>
      <vt:variant>
        <vt:i4>5</vt:i4>
      </vt:variant>
      <vt:variant>
        <vt:lpwstr>http://wiki.geneontology.org/index.php/Example_Queries</vt:lpwstr>
      </vt:variant>
      <vt:variant>
        <vt:lpwstr/>
      </vt:variant>
      <vt:variant>
        <vt:i4>6553651</vt:i4>
      </vt:variant>
      <vt:variant>
        <vt:i4>60</vt:i4>
      </vt:variant>
      <vt:variant>
        <vt:i4>0</vt:i4>
      </vt:variant>
      <vt:variant>
        <vt:i4>5</vt:i4>
      </vt:variant>
      <vt:variant>
        <vt:lpwstr>http://www.ebi.ac.uk/GOA/proteomes.html</vt:lpwstr>
      </vt:variant>
      <vt:variant>
        <vt:lpwstr/>
      </vt:variant>
      <vt:variant>
        <vt:i4>8192049</vt:i4>
      </vt:variant>
      <vt:variant>
        <vt:i4>57</vt:i4>
      </vt:variant>
      <vt:variant>
        <vt:i4>0</vt:i4>
      </vt:variant>
      <vt:variant>
        <vt:i4>5</vt:i4>
      </vt:variant>
      <vt:variant>
        <vt:lpwstr>C:\Documents and Settings\huntley\Local Settings\Temp\WT_Proteomics'08\(http:\www.ebi.ac.uk\GOA\downloads.html</vt:lpwstr>
      </vt:variant>
      <vt:variant>
        <vt:lpwstr/>
      </vt:variant>
      <vt:variant>
        <vt:i4>7929974</vt:i4>
      </vt:variant>
      <vt:variant>
        <vt:i4>54</vt:i4>
      </vt:variant>
      <vt:variant>
        <vt:i4>0</vt:i4>
      </vt:variant>
      <vt:variant>
        <vt:i4>5</vt:i4>
      </vt:variant>
      <vt:variant>
        <vt:lpwstr>http://www.geneontology.org/GO.consortiumlist.shtml</vt:lpwstr>
      </vt:variant>
      <vt:variant>
        <vt:lpwstr/>
      </vt:variant>
      <vt:variant>
        <vt:i4>5636109</vt:i4>
      </vt:variant>
      <vt:variant>
        <vt:i4>51</vt:i4>
      </vt:variant>
      <vt:variant>
        <vt:i4>0</vt:i4>
      </vt:variant>
      <vt:variant>
        <vt:i4>5</vt:i4>
      </vt:variant>
      <vt:variant>
        <vt:lpwstr>http://www.geneontology.org/GO.current.annotations.shtml</vt:lpwstr>
      </vt:variant>
      <vt:variant>
        <vt:lpwstr/>
      </vt:variant>
      <vt:variant>
        <vt:i4>2031700</vt:i4>
      </vt:variant>
      <vt:variant>
        <vt:i4>48</vt:i4>
      </vt:variant>
      <vt:variant>
        <vt:i4>0</vt:i4>
      </vt:variant>
      <vt:variant>
        <vt:i4>5</vt:i4>
      </vt:variant>
      <vt:variant>
        <vt:lpwstr>http://www.ebi.ac.uk/QuickGO</vt:lpwstr>
      </vt:variant>
      <vt:variant>
        <vt:lpwstr/>
      </vt:variant>
      <vt:variant>
        <vt:i4>2883628</vt:i4>
      </vt:variant>
      <vt:variant>
        <vt:i4>45</vt:i4>
      </vt:variant>
      <vt:variant>
        <vt:i4>0</vt:i4>
      </vt:variant>
      <vt:variant>
        <vt:i4>5</vt:i4>
      </vt:variant>
      <vt:variant>
        <vt:lpwstr>http://www.geneontology.org/GO.slims.shtml</vt:lpwstr>
      </vt:variant>
      <vt:variant>
        <vt:lpwstr/>
      </vt:variant>
      <vt:variant>
        <vt:i4>2031700</vt:i4>
      </vt:variant>
      <vt:variant>
        <vt:i4>42</vt:i4>
      </vt:variant>
      <vt:variant>
        <vt:i4>0</vt:i4>
      </vt:variant>
      <vt:variant>
        <vt:i4>5</vt:i4>
      </vt:variant>
      <vt:variant>
        <vt:lpwstr>http://www.ebi.ac.uk/QuickGO</vt:lpwstr>
      </vt:variant>
      <vt:variant>
        <vt:lpwstr/>
      </vt:variant>
      <vt:variant>
        <vt:i4>2031700</vt:i4>
      </vt:variant>
      <vt:variant>
        <vt:i4>39</vt:i4>
      </vt:variant>
      <vt:variant>
        <vt:i4>0</vt:i4>
      </vt:variant>
      <vt:variant>
        <vt:i4>5</vt:i4>
      </vt:variant>
      <vt:variant>
        <vt:lpwstr>http://www.ebi.ac.uk/QuickGO</vt:lpwstr>
      </vt:variant>
      <vt:variant>
        <vt:lpwstr/>
      </vt:variant>
      <vt:variant>
        <vt:i4>2031700</vt:i4>
      </vt:variant>
      <vt:variant>
        <vt:i4>36</vt:i4>
      </vt:variant>
      <vt:variant>
        <vt:i4>0</vt:i4>
      </vt:variant>
      <vt:variant>
        <vt:i4>5</vt:i4>
      </vt:variant>
      <vt:variant>
        <vt:lpwstr>http://www.ebi.ac.uk/QuickGO</vt:lpwstr>
      </vt:variant>
      <vt:variant>
        <vt:lpwstr/>
      </vt:variant>
      <vt:variant>
        <vt:i4>8126582</vt:i4>
      </vt:variant>
      <vt:variant>
        <vt:i4>33</vt:i4>
      </vt:variant>
      <vt:variant>
        <vt:i4>0</vt:i4>
      </vt:variant>
      <vt:variant>
        <vt:i4>5</vt:i4>
      </vt:variant>
      <vt:variant>
        <vt:lpwstr>http://www.geneontology.org/GO.annotation.shtml</vt:lpwstr>
      </vt:variant>
      <vt:variant>
        <vt:lpwstr>qual</vt:lpwstr>
      </vt:variant>
      <vt:variant>
        <vt:i4>983064</vt:i4>
      </vt:variant>
      <vt:variant>
        <vt:i4>30</vt:i4>
      </vt:variant>
      <vt:variant>
        <vt:i4>0</vt:i4>
      </vt:variant>
      <vt:variant>
        <vt:i4>5</vt:i4>
      </vt:variant>
      <vt:variant>
        <vt:lpwstr>http://www.geneontology.org/GO.evidence.shtml</vt:lpwstr>
      </vt:variant>
      <vt:variant>
        <vt:lpwstr/>
      </vt:variant>
      <vt:variant>
        <vt:i4>2031700</vt:i4>
      </vt:variant>
      <vt:variant>
        <vt:i4>27</vt:i4>
      </vt:variant>
      <vt:variant>
        <vt:i4>0</vt:i4>
      </vt:variant>
      <vt:variant>
        <vt:i4>5</vt:i4>
      </vt:variant>
      <vt:variant>
        <vt:lpwstr>http://www.ebi.ac.uk/QuickGO</vt:lpwstr>
      </vt:variant>
      <vt:variant>
        <vt:lpwstr/>
      </vt:variant>
      <vt:variant>
        <vt:i4>2031700</vt:i4>
      </vt:variant>
      <vt:variant>
        <vt:i4>21</vt:i4>
      </vt:variant>
      <vt:variant>
        <vt:i4>0</vt:i4>
      </vt:variant>
      <vt:variant>
        <vt:i4>5</vt:i4>
      </vt:variant>
      <vt:variant>
        <vt:lpwstr>http://www.ebi.ac.uk/QuickGO</vt:lpwstr>
      </vt:variant>
      <vt:variant>
        <vt:lpwstr/>
      </vt:variant>
      <vt:variant>
        <vt:i4>1507393</vt:i4>
      </vt:variant>
      <vt:variant>
        <vt:i4>18</vt:i4>
      </vt:variant>
      <vt:variant>
        <vt:i4>0</vt:i4>
      </vt:variant>
      <vt:variant>
        <vt:i4>5</vt:i4>
      </vt:variant>
      <vt:variant>
        <vt:lpwstr>http://www.ebi.ac.uk/GOA/ElectronicAnnotationMethods.html</vt:lpwstr>
      </vt:variant>
      <vt:variant>
        <vt:lpwstr/>
      </vt:variant>
      <vt:variant>
        <vt:i4>93</vt:i4>
      </vt:variant>
      <vt:variant>
        <vt:i4>15</vt:i4>
      </vt:variant>
      <vt:variant>
        <vt:i4>0</vt:i4>
      </vt:variant>
      <vt:variant>
        <vt:i4>5</vt:i4>
      </vt:variant>
      <vt:variant>
        <vt:lpwstr>http://www.ebi.ac.uk/GOA/ManualAnnotationEfforts.html</vt:lpwstr>
      </vt:variant>
      <vt:variant>
        <vt:lpwstr/>
      </vt:variant>
      <vt:variant>
        <vt:i4>7143537</vt:i4>
      </vt:variant>
      <vt:variant>
        <vt:i4>12</vt:i4>
      </vt:variant>
      <vt:variant>
        <vt:i4>0</vt:i4>
      </vt:variant>
      <vt:variant>
        <vt:i4>5</vt:i4>
      </vt:variant>
      <vt:variant>
        <vt:lpwstr>http://www.geneontology.org/GO.ontology-ext.relations.shtml</vt:lpwstr>
      </vt:variant>
      <vt:variant>
        <vt:lpwstr/>
      </vt:variant>
      <vt:variant>
        <vt:i4>4259919</vt:i4>
      </vt:variant>
      <vt:variant>
        <vt:i4>9</vt:i4>
      </vt:variant>
      <vt:variant>
        <vt:i4>0</vt:i4>
      </vt:variant>
      <vt:variant>
        <vt:i4>5</vt:i4>
      </vt:variant>
      <vt:variant>
        <vt:lpwstr>http://www.geneontology.org/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Heading 1 (Getting started with XXX)</dc:title>
  <dc:subject/>
  <dc:creator>huntley</dc:creator>
  <cp:keywords/>
  <dc:description/>
  <cp:lastModifiedBy>holly</cp:lastModifiedBy>
  <cp:revision>2</cp:revision>
  <cp:lastPrinted>2011-02-03T14:42:00Z</cp:lastPrinted>
  <dcterms:created xsi:type="dcterms:W3CDTF">2011-02-25T09:04:00Z</dcterms:created>
  <dcterms:modified xsi:type="dcterms:W3CDTF">2011-02-25T09:04:00Z</dcterms:modified>
</cp:coreProperties>
</file>